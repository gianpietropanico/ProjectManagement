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1F4DD"/>
  <w:body>
    <w:tbl>
      <w:tblPr>
        <w:tblW w:w="0" w:type="auto"/>
        <w:tblLayout w:type="fixed"/>
        <w:tblLook w:val="0600" w:firstRow="0" w:lastRow="0" w:firstColumn="0" w:lastColumn="0" w:noHBand="1" w:noVBand="1"/>
      </w:tblPr>
      <w:tblGrid>
        <w:gridCol w:w="3828"/>
        <w:gridCol w:w="1567"/>
        <w:gridCol w:w="5237"/>
      </w:tblGrid>
      <w:tr w:rsidR="00A81248" w:rsidRPr="008C4A6E" w14:paraId="2F02CBA1" w14:textId="77777777" w:rsidTr="00A31A5B">
        <w:tc>
          <w:tcPr>
            <w:tcW w:w="5395" w:type="dxa"/>
            <w:gridSpan w:val="2"/>
          </w:tcPr>
          <w:p w14:paraId="3C96497F" w14:textId="77777777" w:rsidR="00A81248" w:rsidRPr="008C4A6E" w:rsidRDefault="00A81248" w:rsidP="00A81248">
            <w:pPr>
              <w:pStyle w:val="Ancoraggiografico"/>
            </w:pPr>
            <w:bookmarkStart w:id="0" w:name="_Hlk65965515"/>
            <w:bookmarkEnd w:id="0"/>
          </w:p>
        </w:tc>
        <w:tc>
          <w:tcPr>
            <w:tcW w:w="5237" w:type="dxa"/>
          </w:tcPr>
          <w:p w14:paraId="6C8E6D44" w14:textId="77777777" w:rsidR="00A81248" w:rsidRPr="008C4A6E" w:rsidRDefault="00A81248" w:rsidP="00A81248">
            <w:pPr>
              <w:pStyle w:val="Ancoraggiografico"/>
            </w:pPr>
          </w:p>
        </w:tc>
      </w:tr>
      <w:tr w:rsidR="00A81248" w:rsidRPr="008C4A6E" w14:paraId="61987593" w14:textId="77777777" w:rsidTr="00A31A5B">
        <w:trPr>
          <w:trHeight w:val="2719"/>
        </w:trPr>
        <w:tc>
          <w:tcPr>
            <w:tcW w:w="5395" w:type="dxa"/>
            <w:gridSpan w:val="2"/>
          </w:tcPr>
          <w:p w14:paraId="194AB822" w14:textId="66FFF3B5" w:rsidR="00236351" w:rsidRPr="00064BA7" w:rsidRDefault="00236351" w:rsidP="00064BA7">
            <w:pPr>
              <w:rPr>
                <w:rFonts w:ascii="Georgia" w:hAnsi="Georgia"/>
                <w:b/>
                <w:bCs/>
                <w:color w:val="000080"/>
              </w:rPr>
            </w:pPr>
            <w:r w:rsidRPr="00064BA7">
              <w:rPr>
                <w:rFonts w:ascii="Georgia" w:hAnsi="Georgia"/>
                <w:b/>
                <w:bCs/>
                <w:color w:val="123869"/>
                <w:sz w:val="72"/>
                <w:szCs w:val="28"/>
              </w:rPr>
              <w:t>Project Management</w:t>
            </w:r>
          </w:p>
        </w:tc>
        <w:tc>
          <w:tcPr>
            <w:tcW w:w="5237" w:type="dxa"/>
          </w:tcPr>
          <w:p w14:paraId="62869F41" w14:textId="77777777" w:rsidR="00A81248" w:rsidRPr="008C4A6E" w:rsidRDefault="00A81248" w:rsidP="00064BA7"/>
        </w:tc>
      </w:tr>
      <w:tr w:rsidR="00A81248" w:rsidRPr="008C4A6E" w14:paraId="6C570944" w14:textId="77777777" w:rsidTr="00A31A5B">
        <w:trPr>
          <w:trHeight w:val="8865"/>
        </w:trPr>
        <w:tc>
          <w:tcPr>
            <w:tcW w:w="5395" w:type="dxa"/>
            <w:gridSpan w:val="2"/>
          </w:tcPr>
          <w:p w14:paraId="30E376FF" w14:textId="77777777" w:rsidR="00A81248" w:rsidRPr="008C4A6E" w:rsidRDefault="00A81248">
            <w:r w:rsidRPr="008C4A6E">
              <w:rPr>
                <w:noProof/>
                <w:lang w:bidi="it-IT"/>
              </w:rPr>
              <mc:AlternateContent>
                <mc:Choice Requires="wpg">
                  <w:drawing>
                    <wp:anchor distT="0" distB="0" distL="114300" distR="114300" simplePos="0" relativeHeight="251659264" behindDoc="1" locked="0" layoutInCell="1" allowOverlap="1" wp14:anchorId="42AB5AB6" wp14:editId="39BB5CBF">
                      <wp:simplePos x="0" y="0"/>
                      <wp:positionH relativeFrom="margin">
                        <wp:posOffset>-449580</wp:posOffset>
                      </wp:positionH>
                      <wp:positionV relativeFrom="page">
                        <wp:posOffset>-2246630</wp:posOffset>
                      </wp:positionV>
                      <wp:extent cx="7772400" cy="10687050"/>
                      <wp:effectExtent l="0" t="0" r="0" b="0"/>
                      <wp:wrapNone/>
                      <wp:docPr id="2" name="Gruppo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687050"/>
                                <a:chOff x="0" y="0"/>
                                <a:chExt cx="7771132" cy="10053322"/>
                              </a:xfrm>
                            </wpg:grpSpPr>
                            <wps:wsp>
                              <wps:cNvPr id="3" name="Forma"/>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olo"/>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a"/>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123869"/>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318871AD" id="Gruppo 1" o:spid="_x0000_s1026" alt="&quot;&quot;" style="position:absolute;margin-left:-35.4pt;margin-top:-176.9pt;width:612pt;height:841.5pt;z-index:-251657216;mso-position-horizontal-relative:margin;mso-position-vertical-relative:page;mso-width-relative:margin;mso-height-relative:margin" coordsize="77711,100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">
                      <v:shape id="Forma"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olo"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Forma" o:spid="_x0000_s1029" style="position:absolute;width:77711;height:9039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" path="m,14678r,6922l21600,3032,21600,,17075,,,14678xe" fillcolor="#123869"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237" w:type="dxa"/>
          </w:tcPr>
          <w:p w14:paraId="2158F260" w14:textId="77777777" w:rsidR="00A81248" w:rsidRPr="008C4A6E" w:rsidRDefault="00A81248"/>
        </w:tc>
      </w:tr>
      <w:tr w:rsidR="00A81248" w:rsidRPr="008C4A6E" w14:paraId="3FCA54FA" w14:textId="77777777" w:rsidTr="00A31A5B">
        <w:trPr>
          <w:trHeight w:val="1299"/>
        </w:trPr>
        <w:tc>
          <w:tcPr>
            <w:tcW w:w="5395" w:type="dxa"/>
            <w:gridSpan w:val="2"/>
          </w:tcPr>
          <w:p w14:paraId="620B5EFA" w14:textId="77777777" w:rsidR="00A81248" w:rsidRPr="008C4A6E" w:rsidRDefault="00A81248" w:rsidP="00064BA7"/>
        </w:tc>
        <w:tc>
          <w:tcPr>
            <w:tcW w:w="5237" w:type="dxa"/>
          </w:tcPr>
          <w:p w14:paraId="2149D6C5" w14:textId="77777777" w:rsidR="00236351" w:rsidRPr="00506BD9" w:rsidRDefault="00236351" w:rsidP="00064BA7">
            <w:pPr>
              <w:rPr>
                <w:rFonts w:ascii="Georgia" w:hAnsi="Georgia"/>
                <w:b/>
                <w:bCs/>
                <w:color w:val="123869"/>
                <w:sz w:val="32"/>
                <w:szCs w:val="20"/>
              </w:rPr>
            </w:pPr>
            <w:r w:rsidRPr="00506BD9">
              <w:rPr>
                <w:rFonts w:ascii="Georgia" w:hAnsi="Georgia"/>
                <w:b/>
                <w:bCs/>
                <w:color w:val="123869"/>
                <w:sz w:val="32"/>
                <w:szCs w:val="20"/>
              </w:rPr>
              <w:t>Università Degli Studi Di Napoli Federico II</w:t>
            </w:r>
          </w:p>
          <w:p w14:paraId="69477E99" w14:textId="44F25F96" w:rsidR="00A81248" w:rsidRPr="00506BD9" w:rsidRDefault="00236351" w:rsidP="00064BA7">
            <w:pPr>
              <w:rPr>
                <w:rFonts w:ascii="Georgia" w:hAnsi="Georgia"/>
                <w:b/>
                <w:bCs/>
                <w:color w:val="123869"/>
                <w:sz w:val="32"/>
                <w:szCs w:val="20"/>
              </w:rPr>
            </w:pPr>
            <w:r w:rsidRPr="00506BD9">
              <w:rPr>
                <w:rFonts w:ascii="Georgia" w:hAnsi="Georgia"/>
                <w:b/>
                <w:bCs/>
                <w:color w:val="123869"/>
                <w:sz w:val="32"/>
                <w:szCs w:val="20"/>
              </w:rPr>
              <w:t>Anno Accademico 20/21</w:t>
            </w:r>
          </w:p>
          <w:p w14:paraId="40DE29C9" w14:textId="38D35036" w:rsidR="00236351" w:rsidRPr="00506BD9" w:rsidRDefault="00EA55DE" w:rsidP="00064BA7">
            <w:pPr>
              <w:rPr>
                <w:rFonts w:ascii="Georgia" w:hAnsi="Georgia"/>
                <w:b/>
                <w:bCs/>
                <w:color w:val="123869"/>
                <w:sz w:val="32"/>
                <w:szCs w:val="20"/>
              </w:rPr>
            </w:pPr>
            <w:r>
              <w:rPr>
                <w:rFonts w:ascii="Georgia" w:hAnsi="Georgia"/>
                <w:b/>
                <w:bCs/>
                <w:color w:val="123869"/>
                <w:sz w:val="32"/>
                <w:szCs w:val="20"/>
              </w:rPr>
              <w:t>Basi Di Dati I</w:t>
            </w:r>
          </w:p>
          <w:p w14:paraId="76D0B55B" w14:textId="1B4F00CB" w:rsidR="00236351" w:rsidRPr="00506BD9" w:rsidRDefault="00236351" w:rsidP="00064BA7">
            <w:pPr>
              <w:rPr>
                <w:rFonts w:ascii="Georgia" w:hAnsi="Georgia"/>
                <w:color w:val="123869"/>
              </w:rPr>
            </w:pPr>
          </w:p>
        </w:tc>
      </w:tr>
      <w:tr w:rsidR="00A81248" w:rsidRPr="008C4A6E" w14:paraId="4FE7CF53" w14:textId="77777777" w:rsidTr="00236351">
        <w:trPr>
          <w:trHeight w:val="1402"/>
        </w:trPr>
        <w:tc>
          <w:tcPr>
            <w:tcW w:w="3828" w:type="dxa"/>
          </w:tcPr>
          <w:p w14:paraId="502ACA78" w14:textId="77777777" w:rsidR="00A81248" w:rsidRPr="008C4A6E" w:rsidRDefault="00A81248" w:rsidP="00064BA7"/>
        </w:tc>
        <w:tc>
          <w:tcPr>
            <w:tcW w:w="6804" w:type="dxa"/>
            <w:gridSpan w:val="2"/>
          </w:tcPr>
          <w:p w14:paraId="14A63AA8" w14:textId="6946ADEE" w:rsidR="00A81248" w:rsidRPr="00506BD9" w:rsidRDefault="00236351" w:rsidP="00064BA7">
            <w:pPr>
              <w:rPr>
                <w:rFonts w:ascii="Georgia" w:hAnsi="Georgia"/>
                <w:b/>
                <w:bCs/>
                <w:color w:val="123869"/>
                <w:sz w:val="36"/>
                <w:szCs w:val="22"/>
              </w:rPr>
            </w:pPr>
            <w:r w:rsidRPr="00506BD9">
              <w:rPr>
                <w:rFonts w:ascii="Georgia" w:hAnsi="Georgia"/>
                <w:b/>
                <w:bCs/>
                <w:color w:val="123869"/>
                <w:sz w:val="36"/>
                <w:szCs w:val="22"/>
              </w:rPr>
              <w:t xml:space="preserve">Gruppo 15 </w:t>
            </w:r>
            <w:r w:rsidR="00C66528" w:rsidRPr="00506BD9">
              <w:rPr>
                <w:rFonts w:ascii="Georgia" w:hAnsi="Georgia"/>
                <w:b/>
                <w:bCs/>
                <w:color w:val="123869"/>
                <w:sz w:val="36"/>
                <w:szCs w:val="22"/>
                <w:lang w:bidi="it-IT"/>
              </w:rPr>
              <w:t xml:space="preserve"> </w:t>
            </w:r>
          </w:p>
          <w:p w14:paraId="4825096F" w14:textId="67DC91F6" w:rsidR="00236351" w:rsidRPr="00506BD9" w:rsidRDefault="00236351" w:rsidP="00064BA7">
            <w:pPr>
              <w:rPr>
                <w:rFonts w:ascii="Georgia" w:hAnsi="Georgia"/>
                <w:color w:val="123869"/>
                <w:sz w:val="36"/>
                <w:szCs w:val="22"/>
              </w:rPr>
            </w:pPr>
            <w:r w:rsidRPr="00506BD9">
              <w:rPr>
                <w:rFonts w:ascii="Georgia" w:hAnsi="Georgia"/>
                <w:b/>
                <w:bCs/>
                <w:color w:val="123869"/>
                <w:sz w:val="36"/>
                <w:szCs w:val="22"/>
              </w:rPr>
              <w:t>Antonio Tagliafierro(N86003148) Gianpietro Panico(N86003500)</w:t>
            </w:r>
          </w:p>
        </w:tc>
      </w:tr>
    </w:tbl>
    <w:p w14:paraId="0B09817E" w14:textId="2F13B268" w:rsidR="000C4ED1" w:rsidRPr="00506BD9" w:rsidRDefault="00064BA7" w:rsidP="00064BA7">
      <w:pPr>
        <w:pStyle w:val="Titolo1"/>
        <w:rPr>
          <w:rFonts w:ascii="Georgia" w:hAnsi="Georgia"/>
          <w:b w:val="0"/>
          <w:bCs/>
          <w:sz w:val="52"/>
          <w:szCs w:val="52"/>
        </w:rPr>
      </w:pPr>
      <w:bookmarkStart w:id="1" w:name="_Toc66202667"/>
      <w:r w:rsidRPr="00506BD9">
        <w:rPr>
          <w:rFonts w:ascii="Georgia" w:hAnsi="Georgia"/>
          <w:sz w:val="52"/>
          <w:szCs w:val="52"/>
        </w:rPr>
        <w:lastRenderedPageBreak/>
        <w:t>1 Indice</w:t>
      </w:r>
      <w:bookmarkEnd w:id="1"/>
    </w:p>
    <w:sdt>
      <w:sdtPr>
        <w:rPr>
          <w:rFonts w:asciiTheme="minorHAnsi" w:eastAsiaTheme="minorHAnsi" w:hAnsiTheme="minorHAnsi" w:cstheme="minorBidi"/>
          <w:color w:val="auto"/>
          <w:sz w:val="24"/>
          <w:szCs w:val="24"/>
          <w:lang w:eastAsia="en-US"/>
        </w:rPr>
        <w:id w:val="1039477929"/>
        <w:docPartObj>
          <w:docPartGallery w:val="Table of Contents"/>
          <w:docPartUnique/>
        </w:docPartObj>
      </w:sdtPr>
      <w:sdtEndPr>
        <w:rPr>
          <w:b/>
          <w:bCs/>
        </w:rPr>
      </w:sdtEndPr>
      <w:sdtContent>
        <w:p w14:paraId="2F5A726F" w14:textId="785CE645" w:rsidR="00064BA7" w:rsidRDefault="00064BA7">
          <w:pPr>
            <w:pStyle w:val="Titolosommario"/>
          </w:pPr>
          <w:r>
            <w:t>Sommario</w:t>
          </w:r>
        </w:p>
        <w:p w14:paraId="36CFCE27" w14:textId="276F0B3F" w:rsidR="00EA12C1" w:rsidRDefault="00064BA7">
          <w:pPr>
            <w:pStyle w:val="Sommario1"/>
            <w:tabs>
              <w:tab w:val="right" w:leader="dot" w:pos="10648"/>
            </w:tabs>
            <w:rPr>
              <w:rFonts w:eastAsiaTheme="minorEastAsia"/>
              <w:noProof/>
              <w:sz w:val="22"/>
              <w:szCs w:val="22"/>
              <w:lang w:eastAsia="it-IT"/>
            </w:rPr>
          </w:pPr>
          <w:r w:rsidRPr="0034755F">
            <w:fldChar w:fldCharType="begin"/>
          </w:r>
          <w:r w:rsidRPr="0034755F">
            <w:instrText xml:space="preserve"> TOC \o "1-3" \h \z \u </w:instrText>
          </w:r>
          <w:r w:rsidRPr="0034755F">
            <w:fldChar w:fldCharType="separate"/>
          </w:r>
          <w:hyperlink w:anchor="_Toc66202667" w:history="1">
            <w:r w:rsidR="00EA12C1" w:rsidRPr="00951AFD">
              <w:rPr>
                <w:rStyle w:val="Collegamentoipertestuale"/>
                <w:rFonts w:ascii="Georgia" w:hAnsi="Georgia"/>
                <w:noProof/>
              </w:rPr>
              <w:t>1 Indice</w:t>
            </w:r>
            <w:r w:rsidR="00EA12C1">
              <w:rPr>
                <w:noProof/>
                <w:webHidden/>
              </w:rPr>
              <w:tab/>
            </w:r>
            <w:r w:rsidR="00EA12C1">
              <w:rPr>
                <w:noProof/>
                <w:webHidden/>
              </w:rPr>
              <w:fldChar w:fldCharType="begin"/>
            </w:r>
            <w:r w:rsidR="00EA12C1">
              <w:rPr>
                <w:noProof/>
                <w:webHidden/>
              </w:rPr>
              <w:instrText xml:space="preserve"> PAGEREF _Toc66202667 \h </w:instrText>
            </w:r>
            <w:r w:rsidR="00EA12C1">
              <w:rPr>
                <w:noProof/>
                <w:webHidden/>
              </w:rPr>
            </w:r>
            <w:r w:rsidR="00EA12C1">
              <w:rPr>
                <w:noProof/>
                <w:webHidden/>
              </w:rPr>
              <w:fldChar w:fldCharType="separate"/>
            </w:r>
            <w:r w:rsidR="0016019D">
              <w:rPr>
                <w:noProof/>
                <w:webHidden/>
              </w:rPr>
              <w:t>2</w:t>
            </w:r>
            <w:r w:rsidR="00EA12C1">
              <w:rPr>
                <w:noProof/>
                <w:webHidden/>
              </w:rPr>
              <w:fldChar w:fldCharType="end"/>
            </w:r>
          </w:hyperlink>
        </w:p>
        <w:p w14:paraId="5D249006" w14:textId="46634C6C" w:rsidR="00EA12C1" w:rsidRDefault="00EA12C1">
          <w:pPr>
            <w:pStyle w:val="Sommario1"/>
            <w:tabs>
              <w:tab w:val="right" w:leader="dot" w:pos="10648"/>
            </w:tabs>
            <w:rPr>
              <w:rFonts w:eastAsiaTheme="minorEastAsia"/>
              <w:noProof/>
              <w:sz w:val="22"/>
              <w:szCs w:val="22"/>
              <w:lang w:eastAsia="it-IT"/>
            </w:rPr>
          </w:pPr>
          <w:hyperlink w:anchor="_Toc66202668" w:history="1">
            <w:r w:rsidRPr="00951AFD">
              <w:rPr>
                <w:rStyle w:val="Collegamentoipertestuale"/>
                <w:rFonts w:ascii="Georgia" w:hAnsi="Georgia"/>
                <w:bCs/>
                <w:noProof/>
              </w:rPr>
              <w:t>2 Introduzione</w:t>
            </w:r>
            <w:r>
              <w:rPr>
                <w:noProof/>
                <w:webHidden/>
              </w:rPr>
              <w:tab/>
            </w:r>
            <w:r>
              <w:rPr>
                <w:noProof/>
                <w:webHidden/>
              </w:rPr>
              <w:fldChar w:fldCharType="begin"/>
            </w:r>
            <w:r>
              <w:rPr>
                <w:noProof/>
                <w:webHidden/>
              </w:rPr>
              <w:instrText xml:space="preserve"> PAGEREF _Toc66202668 \h </w:instrText>
            </w:r>
            <w:r>
              <w:rPr>
                <w:noProof/>
                <w:webHidden/>
              </w:rPr>
            </w:r>
            <w:r>
              <w:rPr>
                <w:noProof/>
                <w:webHidden/>
              </w:rPr>
              <w:fldChar w:fldCharType="separate"/>
            </w:r>
            <w:r w:rsidR="0016019D">
              <w:rPr>
                <w:noProof/>
                <w:webHidden/>
              </w:rPr>
              <w:t>3</w:t>
            </w:r>
            <w:r>
              <w:rPr>
                <w:noProof/>
                <w:webHidden/>
              </w:rPr>
              <w:fldChar w:fldCharType="end"/>
            </w:r>
          </w:hyperlink>
        </w:p>
        <w:p w14:paraId="5EB6188F" w14:textId="08B19659" w:rsidR="00EA12C1" w:rsidRDefault="00EA12C1">
          <w:pPr>
            <w:pStyle w:val="Sommario2"/>
            <w:rPr>
              <w:rFonts w:asciiTheme="minorHAnsi" w:eastAsiaTheme="minorEastAsia" w:hAnsiTheme="minorHAnsi" w:cstheme="minorBidi"/>
              <w:iCs w:val="0"/>
              <w:sz w:val="22"/>
              <w:szCs w:val="22"/>
            </w:rPr>
          </w:pPr>
          <w:hyperlink w:anchor="_Toc66202669" w:history="1">
            <w:r w:rsidRPr="00951AFD">
              <w:rPr>
                <w:rStyle w:val="Collegamentoipertestuale"/>
                <w:b/>
                <w:bCs/>
              </w:rPr>
              <w:t>2.1 Analisi del problema</w:t>
            </w:r>
            <w:r>
              <w:rPr>
                <w:webHidden/>
              </w:rPr>
              <w:tab/>
            </w:r>
            <w:r>
              <w:rPr>
                <w:webHidden/>
              </w:rPr>
              <w:fldChar w:fldCharType="begin"/>
            </w:r>
            <w:r>
              <w:rPr>
                <w:webHidden/>
              </w:rPr>
              <w:instrText xml:space="preserve"> PAGEREF _Toc66202669 \h </w:instrText>
            </w:r>
            <w:r>
              <w:rPr>
                <w:webHidden/>
              </w:rPr>
            </w:r>
            <w:r>
              <w:rPr>
                <w:webHidden/>
              </w:rPr>
              <w:fldChar w:fldCharType="separate"/>
            </w:r>
            <w:r w:rsidR="0016019D">
              <w:rPr>
                <w:webHidden/>
              </w:rPr>
              <w:t>3</w:t>
            </w:r>
            <w:r>
              <w:rPr>
                <w:webHidden/>
              </w:rPr>
              <w:fldChar w:fldCharType="end"/>
            </w:r>
          </w:hyperlink>
        </w:p>
        <w:p w14:paraId="0AD912C0" w14:textId="2B6E7300" w:rsidR="00EA12C1" w:rsidRDefault="00EA12C1">
          <w:pPr>
            <w:pStyle w:val="Sommario1"/>
            <w:tabs>
              <w:tab w:val="right" w:leader="dot" w:pos="10648"/>
            </w:tabs>
            <w:rPr>
              <w:rFonts w:eastAsiaTheme="minorEastAsia"/>
              <w:noProof/>
              <w:sz w:val="22"/>
              <w:szCs w:val="22"/>
              <w:lang w:eastAsia="it-IT"/>
            </w:rPr>
          </w:pPr>
          <w:hyperlink w:anchor="_Toc66202670" w:history="1">
            <w:r w:rsidRPr="00951AFD">
              <w:rPr>
                <w:rStyle w:val="Collegamentoipertestuale"/>
                <w:rFonts w:ascii="Georgia" w:eastAsia="Times New Roman" w:hAnsi="Georgia" w:cs="Segoe UI"/>
                <w:noProof/>
                <w:lang w:eastAsia="it-IT"/>
              </w:rPr>
              <w:t>3 Progettazione Concettuale</w:t>
            </w:r>
            <w:r>
              <w:rPr>
                <w:noProof/>
                <w:webHidden/>
              </w:rPr>
              <w:tab/>
            </w:r>
            <w:r>
              <w:rPr>
                <w:noProof/>
                <w:webHidden/>
              </w:rPr>
              <w:fldChar w:fldCharType="begin"/>
            </w:r>
            <w:r>
              <w:rPr>
                <w:noProof/>
                <w:webHidden/>
              </w:rPr>
              <w:instrText xml:space="preserve"> PAGEREF _Toc66202670 \h </w:instrText>
            </w:r>
            <w:r>
              <w:rPr>
                <w:noProof/>
                <w:webHidden/>
              </w:rPr>
            </w:r>
            <w:r>
              <w:rPr>
                <w:noProof/>
                <w:webHidden/>
              </w:rPr>
              <w:fldChar w:fldCharType="separate"/>
            </w:r>
            <w:r w:rsidR="0016019D">
              <w:rPr>
                <w:noProof/>
                <w:webHidden/>
              </w:rPr>
              <w:t>4</w:t>
            </w:r>
            <w:r>
              <w:rPr>
                <w:noProof/>
                <w:webHidden/>
              </w:rPr>
              <w:fldChar w:fldCharType="end"/>
            </w:r>
          </w:hyperlink>
        </w:p>
        <w:p w14:paraId="44B0F956" w14:textId="4693A1F6" w:rsidR="00EA12C1" w:rsidRDefault="00EA12C1">
          <w:pPr>
            <w:pStyle w:val="Sommario2"/>
            <w:rPr>
              <w:rFonts w:asciiTheme="minorHAnsi" w:eastAsiaTheme="minorEastAsia" w:hAnsiTheme="minorHAnsi" w:cstheme="minorBidi"/>
              <w:iCs w:val="0"/>
              <w:sz w:val="22"/>
              <w:szCs w:val="22"/>
            </w:rPr>
          </w:pPr>
          <w:hyperlink w:anchor="_Toc66202671" w:history="1">
            <w:r w:rsidRPr="00951AFD">
              <w:rPr>
                <w:rStyle w:val="Collegamentoipertestuale"/>
                <w:b/>
                <w:bCs/>
              </w:rPr>
              <w:t>3.1 Class Diagram</w:t>
            </w:r>
            <w:r>
              <w:rPr>
                <w:webHidden/>
              </w:rPr>
              <w:tab/>
            </w:r>
            <w:r>
              <w:rPr>
                <w:webHidden/>
              </w:rPr>
              <w:fldChar w:fldCharType="begin"/>
            </w:r>
            <w:r>
              <w:rPr>
                <w:webHidden/>
              </w:rPr>
              <w:instrText xml:space="preserve"> PAGEREF _Toc66202671 \h </w:instrText>
            </w:r>
            <w:r>
              <w:rPr>
                <w:webHidden/>
              </w:rPr>
            </w:r>
            <w:r>
              <w:rPr>
                <w:webHidden/>
              </w:rPr>
              <w:fldChar w:fldCharType="separate"/>
            </w:r>
            <w:r w:rsidR="0016019D">
              <w:rPr>
                <w:webHidden/>
              </w:rPr>
              <w:t>4</w:t>
            </w:r>
            <w:r>
              <w:rPr>
                <w:webHidden/>
              </w:rPr>
              <w:fldChar w:fldCharType="end"/>
            </w:r>
          </w:hyperlink>
        </w:p>
        <w:p w14:paraId="545A2AD0" w14:textId="6484C1E1" w:rsidR="00EA12C1" w:rsidRDefault="00EA12C1">
          <w:pPr>
            <w:pStyle w:val="Sommario2"/>
            <w:rPr>
              <w:rFonts w:asciiTheme="minorHAnsi" w:eastAsiaTheme="minorEastAsia" w:hAnsiTheme="minorHAnsi" w:cstheme="minorBidi"/>
              <w:iCs w:val="0"/>
              <w:sz w:val="22"/>
              <w:szCs w:val="22"/>
            </w:rPr>
          </w:pPr>
          <w:hyperlink w:anchor="_Toc66202672" w:history="1">
            <w:r w:rsidRPr="00951AFD">
              <w:rPr>
                <w:rStyle w:val="Collegamentoipertestuale"/>
                <w:b/>
                <w:bCs/>
              </w:rPr>
              <w:t>3.2 Ristrutturazione del Class Diagram</w:t>
            </w:r>
            <w:r>
              <w:rPr>
                <w:webHidden/>
              </w:rPr>
              <w:tab/>
            </w:r>
            <w:r>
              <w:rPr>
                <w:webHidden/>
              </w:rPr>
              <w:fldChar w:fldCharType="begin"/>
            </w:r>
            <w:r>
              <w:rPr>
                <w:webHidden/>
              </w:rPr>
              <w:instrText xml:space="preserve"> PAGEREF _Toc66202672 \h </w:instrText>
            </w:r>
            <w:r>
              <w:rPr>
                <w:webHidden/>
              </w:rPr>
            </w:r>
            <w:r>
              <w:rPr>
                <w:webHidden/>
              </w:rPr>
              <w:fldChar w:fldCharType="separate"/>
            </w:r>
            <w:r w:rsidR="0016019D">
              <w:rPr>
                <w:webHidden/>
              </w:rPr>
              <w:t>5</w:t>
            </w:r>
            <w:r>
              <w:rPr>
                <w:webHidden/>
              </w:rPr>
              <w:fldChar w:fldCharType="end"/>
            </w:r>
          </w:hyperlink>
        </w:p>
        <w:p w14:paraId="22294DD9" w14:textId="56E3E08B" w:rsidR="00EA12C1" w:rsidRDefault="00EA12C1">
          <w:pPr>
            <w:pStyle w:val="Sommario3"/>
            <w:tabs>
              <w:tab w:val="right" w:leader="dot" w:pos="10648"/>
            </w:tabs>
            <w:rPr>
              <w:rFonts w:eastAsiaTheme="minorEastAsia"/>
              <w:noProof/>
              <w:sz w:val="22"/>
              <w:szCs w:val="22"/>
              <w:lang w:eastAsia="it-IT"/>
            </w:rPr>
          </w:pPr>
          <w:hyperlink w:anchor="_Toc66202673" w:history="1">
            <w:r w:rsidRPr="00951AFD">
              <w:rPr>
                <w:rStyle w:val="Collegamentoipertestuale"/>
                <w:rFonts w:ascii="Georgia" w:hAnsi="Georgia"/>
                <w:noProof/>
              </w:rPr>
              <w:t>3.2.1 Rimozione degli attributi multipli</w:t>
            </w:r>
            <w:r>
              <w:rPr>
                <w:noProof/>
                <w:webHidden/>
              </w:rPr>
              <w:tab/>
            </w:r>
            <w:r>
              <w:rPr>
                <w:noProof/>
                <w:webHidden/>
              </w:rPr>
              <w:fldChar w:fldCharType="begin"/>
            </w:r>
            <w:r>
              <w:rPr>
                <w:noProof/>
                <w:webHidden/>
              </w:rPr>
              <w:instrText xml:space="preserve"> PAGEREF _Toc66202673 \h </w:instrText>
            </w:r>
            <w:r>
              <w:rPr>
                <w:noProof/>
                <w:webHidden/>
              </w:rPr>
            </w:r>
            <w:r>
              <w:rPr>
                <w:noProof/>
                <w:webHidden/>
              </w:rPr>
              <w:fldChar w:fldCharType="separate"/>
            </w:r>
            <w:r w:rsidR="0016019D">
              <w:rPr>
                <w:noProof/>
                <w:webHidden/>
              </w:rPr>
              <w:t>5</w:t>
            </w:r>
            <w:r>
              <w:rPr>
                <w:noProof/>
                <w:webHidden/>
              </w:rPr>
              <w:fldChar w:fldCharType="end"/>
            </w:r>
          </w:hyperlink>
        </w:p>
        <w:p w14:paraId="259C40F8" w14:textId="0BC2676D" w:rsidR="00EA12C1" w:rsidRDefault="00EA12C1">
          <w:pPr>
            <w:pStyle w:val="Sommario3"/>
            <w:tabs>
              <w:tab w:val="right" w:leader="dot" w:pos="10648"/>
            </w:tabs>
            <w:rPr>
              <w:rFonts w:eastAsiaTheme="minorEastAsia"/>
              <w:noProof/>
              <w:sz w:val="22"/>
              <w:szCs w:val="22"/>
              <w:lang w:eastAsia="it-IT"/>
            </w:rPr>
          </w:pPr>
          <w:hyperlink w:anchor="_Toc66202674" w:history="1">
            <w:r w:rsidRPr="00951AFD">
              <w:rPr>
                <w:rStyle w:val="Collegamentoipertestuale"/>
                <w:rFonts w:ascii="Georgia" w:hAnsi="Georgia"/>
                <w:noProof/>
              </w:rPr>
              <w:t>3.2.2 Rimozione delle gerarchie di specializzazione</w:t>
            </w:r>
            <w:r>
              <w:rPr>
                <w:noProof/>
                <w:webHidden/>
              </w:rPr>
              <w:tab/>
            </w:r>
            <w:r>
              <w:rPr>
                <w:noProof/>
                <w:webHidden/>
              </w:rPr>
              <w:fldChar w:fldCharType="begin"/>
            </w:r>
            <w:r>
              <w:rPr>
                <w:noProof/>
                <w:webHidden/>
              </w:rPr>
              <w:instrText xml:space="preserve"> PAGEREF _Toc66202674 \h </w:instrText>
            </w:r>
            <w:r>
              <w:rPr>
                <w:noProof/>
                <w:webHidden/>
              </w:rPr>
            </w:r>
            <w:r>
              <w:rPr>
                <w:noProof/>
                <w:webHidden/>
              </w:rPr>
              <w:fldChar w:fldCharType="separate"/>
            </w:r>
            <w:r w:rsidR="0016019D">
              <w:rPr>
                <w:noProof/>
                <w:webHidden/>
              </w:rPr>
              <w:t>5</w:t>
            </w:r>
            <w:r>
              <w:rPr>
                <w:noProof/>
                <w:webHidden/>
              </w:rPr>
              <w:fldChar w:fldCharType="end"/>
            </w:r>
          </w:hyperlink>
        </w:p>
        <w:p w14:paraId="76753A57" w14:textId="5F2408A0" w:rsidR="00EA12C1" w:rsidRDefault="00EA12C1">
          <w:pPr>
            <w:pStyle w:val="Sommario3"/>
            <w:tabs>
              <w:tab w:val="right" w:leader="dot" w:pos="10648"/>
            </w:tabs>
            <w:rPr>
              <w:rFonts w:eastAsiaTheme="minorEastAsia"/>
              <w:noProof/>
              <w:sz w:val="22"/>
              <w:szCs w:val="22"/>
              <w:lang w:eastAsia="it-IT"/>
            </w:rPr>
          </w:pPr>
          <w:hyperlink w:anchor="_Toc66202675" w:history="1">
            <w:r w:rsidRPr="00951AFD">
              <w:rPr>
                <w:rStyle w:val="Collegamentoipertestuale"/>
                <w:rFonts w:ascii="Georgia" w:hAnsi="Georgia"/>
                <w:noProof/>
              </w:rPr>
              <w:t>3.2.3 Rimozione degli attributi strutturati</w:t>
            </w:r>
            <w:r>
              <w:rPr>
                <w:noProof/>
                <w:webHidden/>
              </w:rPr>
              <w:tab/>
            </w:r>
            <w:r>
              <w:rPr>
                <w:noProof/>
                <w:webHidden/>
              </w:rPr>
              <w:fldChar w:fldCharType="begin"/>
            </w:r>
            <w:r>
              <w:rPr>
                <w:noProof/>
                <w:webHidden/>
              </w:rPr>
              <w:instrText xml:space="preserve"> PAGEREF _Toc66202675 \h </w:instrText>
            </w:r>
            <w:r>
              <w:rPr>
                <w:noProof/>
                <w:webHidden/>
              </w:rPr>
            </w:r>
            <w:r>
              <w:rPr>
                <w:noProof/>
                <w:webHidden/>
              </w:rPr>
              <w:fldChar w:fldCharType="separate"/>
            </w:r>
            <w:r w:rsidR="0016019D">
              <w:rPr>
                <w:noProof/>
                <w:webHidden/>
              </w:rPr>
              <w:t>5</w:t>
            </w:r>
            <w:r>
              <w:rPr>
                <w:noProof/>
                <w:webHidden/>
              </w:rPr>
              <w:fldChar w:fldCharType="end"/>
            </w:r>
          </w:hyperlink>
        </w:p>
        <w:p w14:paraId="0A4C0A0E" w14:textId="345BC14D" w:rsidR="00EA12C1" w:rsidRDefault="00EA12C1">
          <w:pPr>
            <w:pStyle w:val="Sommario2"/>
            <w:rPr>
              <w:rFonts w:asciiTheme="minorHAnsi" w:eastAsiaTheme="minorEastAsia" w:hAnsiTheme="minorHAnsi" w:cstheme="minorBidi"/>
              <w:iCs w:val="0"/>
              <w:sz w:val="22"/>
              <w:szCs w:val="22"/>
            </w:rPr>
          </w:pPr>
          <w:hyperlink w:anchor="_Toc66202676" w:history="1">
            <w:r w:rsidRPr="00951AFD">
              <w:rPr>
                <w:rStyle w:val="Collegamentoipertestuale"/>
                <w:b/>
                <w:bCs/>
              </w:rPr>
              <w:t>3.3 Dizionario delle classi</w:t>
            </w:r>
            <w:r>
              <w:rPr>
                <w:webHidden/>
              </w:rPr>
              <w:tab/>
            </w:r>
            <w:r>
              <w:rPr>
                <w:webHidden/>
              </w:rPr>
              <w:fldChar w:fldCharType="begin"/>
            </w:r>
            <w:r>
              <w:rPr>
                <w:webHidden/>
              </w:rPr>
              <w:instrText xml:space="preserve"> PAGEREF _Toc66202676 \h </w:instrText>
            </w:r>
            <w:r>
              <w:rPr>
                <w:webHidden/>
              </w:rPr>
            </w:r>
            <w:r>
              <w:rPr>
                <w:webHidden/>
              </w:rPr>
              <w:fldChar w:fldCharType="separate"/>
            </w:r>
            <w:r w:rsidR="0016019D">
              <w:rPr>
                <w:webHidden/>
              </w:rPr>
              <w:t>6</w:t>
            </w:r>
            <w:r>
              <w:rPr>
                <w:webHidden/>
              </w:rPr>
              <w:fldChar w:fldCharType="end"/>
            </w:r>
          </w:hyperlink>
        </w:p>
        <w:p w14:paraId="222A64AC" w14:textId="66DD644A" w:rsidR="00EA12C1" w:rsidRDefault="00EA12C1">
          <w:pPr>
            <w:pStyle w:val="Sommario2"/>
            <w:rPr>
              <w:rFonts w:asciiTheme="minorHAnsi" w:eastAsiaTheme="minorEastAsia" w:hAnsiTheme="minorHAnsi" w:cstheme="minorBidi"/>
              <w:iCs w:val="0"/>
              <w:sz w:val="22"/>
              <w:szCs w:val="22"/>
            </w:rPr>
          </w:pPr>
          <w:hyperlink w:anchor="_Toc66202677" w:history="1">
            <w:r w:rsidRPr="00951AFD">
              <w:rPr>
                <w:rStyle w:val="Collegamentoipertestuale"/>
                <w:b/>
                <w:bCs/>
              </w:rPr>
              <w:t>3.4 Dizionario delle associazioni</w:t>
            </w:r>
            <w:r>
              <w:rPr>
                <w:webHidden/>
              </w:rPr>
              <w:tab/>
            </w:r>
            <w:r>
              <w:rPr>
                <w:webHidden/>
              </w:rPr>
              <w:fldChar w:fldCharType="begin"/>
            </w:r>
            <w:r>
              <w:rPr>
                <w:webHidden/>
              </w:rPr>
              <w:instrText xml:space="preserve"> PAGEREF _Toc66202677 \h </w:instrText>
            </w:r>
            <w:r>
              <w:rPr>
                <w:webHidden/>
              </w:rPr>
            </w:r>
            <w:r>
              <w:rPr>
                <w:webHidden/>
              </w:rPr>
              <w:fldChar w:fldCharType="separate"/>
            </w:r>
            <w:r w:rsidR="0016019D">
              <w:rPr>
                <w:webHidden/>
              </w:rPr>
              <w:t>8</w:t>
            </w:r>
            <w:r>
              <w:rPr>
                <w:webHidden/>
              </w:rPr>
              <w:fldChar w:fldCharType="end"/>
            </w:r>
          </w:hyperlink>
        </w:p>
        <w:p w14:paraId="4F64ED0E" w14:textId="559AA26D" w:rsidR="00EA12C1" w:rsidRDefault="00EA12C1">
          <w:pPr>
            <w:pStyle w:val="Sommario2"/>
            <w:rPr>
              <w:rFonts w:asciiTheme="minorHAnsi" w:eastAsiaTheme="minorEastAsia" w:hAnsiTheme="minorHAnsi" w:cstheme="minorBidi"/>
              <w:iCs w:val="0"/>
              <w:sz w:val="22"/>
              <w:szCs w:val="22"/>
            </w:rPr>
          </w:pPr>
          <w:hyperlink w:anchor="_Toc66202678" w:history="1">
            <w:r w:rsidRPr="00951AFD">
              <w:rPr>
                <w:rStyle w:val="Collegamentoipertestuale"/>
                <w:b/>
                <w:bCs/>
              </w:rPr>
              <w:t>3.5 Dizionario dei vincoli</w:t>
            </w:r>
            <w:r>
              <w:rPr>
                <w:webHidden/>
              </w:rPr>
              <w:tab/>
            </w:r>
            <w:r>
              <w:rPr>
                <w:webHidden/>
              </w:rPr>
              <w:fldChar w:fldCharType="begin"/>
            </w:r>
            <w:r>
              <w:rPr>
                <w:webHidden/>
              </w:rPr>
              <w:instrText xml:space="preserve"> PAGEREF _Toc66202678 \h </w:instrText>
            </w:r>
            <w:r>
              <w:rPr>
                <w:webHidden/>
              </w:rPr>
            </w:r>
            <w:r>
              <w:rPr>
                <w:webHidden/>
              </w:rPr>
              <w:fldChar w:fldCharType="separate"/>
            </w:r>
            <w:r w:rsidR="0016019D">
              <w:rPr>
                <w:webHidden/>
              </w:rPr>
              <w:t>9</w:t>
            </w:r>
            <w:r>
              <w:rPr>
                <w:webHidden/>
              </w:rPr>
              <w:fldChar w:fldCharType="end"/>
            </w:r>
          </w:hyperlink>
        </w:p>
        <w:p w14:paraId="6DE7125E" w14:textId="09C007D3" w:rsidR="00EA12C1" w:rsidRDefault="00EA12C1">
          <w:pPr>
            <w:pStyle w:val="Sommario1"/>
            <w:tabs>
              <w:tab w:val="right" w:leader="dot" w:pos="10648"/>
            </w:tabs>
            <w:rPr>
              <w:rFonts w:eastAsiaTheme="minorEastAsia"/>
              <w:noProof/>
              <w:sz w:val="22"/>
              <w:szCs w:val="22"/>
              <w:lang w:eastAsia="it-IT"/>
            </w:rPr>
          </w:pPr>
          <w:hyperlink w:anchor="_Toc66202679" w:history="1">
            <w:r w:rsidRPr="00951AFD">
              <w:rPr>
                <w:rStyle w:val="Collegamentoipertestuale"/>
                <w:rFonts w:ascii="Georgia" w:hAnsi="Georgia"/>
                <w:noProof/>
              </w:rPr>
              <w:t>4 Progettazione Logica</w:t>
            </w:r>
            <w:r>
              <w:rPr>
                <w:noProof/>
                <w:webHidden/>
              </w:rPr>
              <w:tab/>
            </w:r>
            <w:r>
              <w:rPr>
                <w:noProof/>
                <w:webHidden/>
              </w:rPr>
              <w:fldChar w:fldCharType="begin"/>
            </w:r>
            <w:r>
              <w:rPr>
                <w:noProof/>
                <w:webHidden/>
              </w:rPr>
              <w:instrText xml:space="preserve"> PAGEREF _Toc66202679 \h </w:instrText>
            </w:r>
            <w:r>
              <w:rPr>
                <w:noProof/>
                <w:webHidden/>
              </w:rPr>
            </w:r>
            <w:r>
              <w:rPr>
                <w:noProof/>
                <w:webHidden/>
              </w:rPr>
              <w:fldChar w:fldCharType="separate"/>
            </w:r>
            <w:r w:rsidR="0016019D">
              <w:rPr>
                <w:noProof/>
                <w:webHidden/>
              </w:rPr>
              <w:t>10</w:t>
            </w:r>
            <w:r>
              <w:rPr>
                <w:noProof/>
                <w:webHidden/>
              </w:rPr>
              <w:fldChar w:fldCharType="end"/>
            </w:r>
          </w:hyperlink>
        </w:p>
        <w:p w14:paraId="54B889A6" w14:textId="36CBEFB1" w:rsidR="00EA12C1" w:rsidRDefault="00EA12C1">
          <w:pPr>
            <w:pStyle w:val="Sommario2"/>
            <w:rPr>
              <w:rFonts w:asciiTheme="minorHAnsi" w:eastAsiaTheme="minorEastAsia" w:hAnsiTheme="minorHAnsi" w:cstheme="minorBidi"/>
              <w:iCs w:val="0"/>
              <w:sz w:val="22"/>
              <w:szCs w:val="22"/>
            </w:rPr>
          </w:pPr>
          <w:hyperlink w:anchor="_Toc66202680" w:history="1">
            <w:r w:rsidRPr="00951AFD">
              <w:rPr>
                <w:rStyle w:val="Collegamentoipertestuale"/>
                <w:b/>
                <w:bCs/>
              </w:rPr>
              <w:t>4.1 Schema logico</w:t>
            </w:r>
            <w:r>
              <w:rPr>
                <w:webHidden/>
              </w:rPr>
              <w:tab/>
            </w:r>
            <w:r>
              <w:rPr>
                <w:webHidden/>
              </w:rPr>
              <w:fldChar w:fldCharType="begin"/>
            </w:r>
            <w:r>
              <w:rPr>
                <w:webHidden/>
              </w:rPr>
              <w:instrText xml:space="preserve"> PAGEREF _Toc66202680 \h </w:instrText>
            </w:r>
            <w:r>
              <w:rPr>
                <w:webHidden/>
              </w:rPr>
            </w:r>
            <w:r>
              <w:rPr>
                <w:webHidden/>
              </w:rPr>
              <w:fldChar w:fldCharType="separate"/>
            </w:r>
            <w:r w:rsidR="0016019D">
              <w:rPr>
                <w:webHidden/>
              </w:rPr>
              <w:t>10</w:t>
            </w:r>
            <w:r>
              <w:rPr>
                <w:webHidden/>
              </w:rPr>
              <w:fldChar w:fldCharType="end"/>
            </w:r>
          </w:hyperlink>
        </w:p>
        <w:p w14:paraId="4685758E" w14:textId="36C482AA" w:rsidR="00EA12C1" w:rsidRDefault="00EA12C1">
          <w:pPr>
            <w:pStyle w:val="Sommario1"/>
            <w:tabs>
              <w:tab w:val="right" w:leader="dot" w:pos="10648"/>
            </w:tabs>
            <w:rPr>
              <w:rFonts w:eastAsiaTheme="minorEastAsia"/>
              <w:noProof/>
              <w:sz w:val="22"/>
              <w:szCs w:val="22"/>
              <w:lang w:eastAsia="it-IT"/>
            </w:rPr>
          </w:pPr>
          <w:hyperlink w:anchor="_Toc66202681" w:history="1">
            <w:r w:rsidRPr="00951AFD">
              <w:rPr>
                <w:rStyle w:val="Collegamentoipertestuale"/>
                <w:rFonts w:ascii="Georgia" w:hAnsi="Georgia"/>
                <w:noProof/>
              </w:rPr>
              <w:t>5 Progettazione fisica</w:t>
            </w:r>
            <w:r>
              <w:rPr>
                <w:noProof/>
                <w:webHidden/>
              </w:rPr>
              <w:tab/>
            </w:r>
            <w:r>
              <w:rPr>
                <w:noProof/>
                <w:webHidden/>
              </w:rPr>
              <w:fldChar w:fldCharType="begin"/>
            </w:r>
            <w:r>
              <w:rPr>
                <w:noProof/>
                <w:webHidden/>
              </w:rPr>
              <w:instrText xml:space="preserve"> PAGEREF _Toc66202681 \h </w:instrText>
            </w:r>
            <w:r>
              <w:rPr>
                <w:noProof/>
                <w:webHidden/>
              </w:rPr>
            </w:r>
            <w:r>
              <w:rPr>
                <w:noProof/>
                <w:webHidden/>
              </w:rPr>
              <w:fldChar w:fldCharType="separate"/>
            </w:r>
            <w:r w:rsidR="0016019D">
              <w:rPr>
                <w:noProof/>
                <w:webHidden/>
              </w:rPr>
              <w:t>11</w:t>
            </w:r>
            <w:r>
              <w:rPr>
                <w:noProof/>
                <w:webHidden/>
              </w:rPr>
              <w:fldChar w:fldCharType="end"/>
            </w:r>
          </w:hyperlink>
        </w:p>
        <w:p w14:paraId="08FB90AC" w14:textId="3B0D7399" w:rsidR="00EA12C1" w:rsidRDefault="00EA12C1">
          <w:pPr>
            <w:pStyle w:val="Sommario2"/>
            <w:rPr>
              <w:rFonts w:asciiTheme="minorHAnsi" w:eastAsiaTheme="minorEastAsia" w:hAnsiTheme="minorHAnsi" w:cstheme="minorBidi"/>
              <w:iCs w:val="0"/>
              <w:sz w:val="22"/>
              <w:szCs w:val="22"/>
            </w:rPr>
          </w:pPr>
          <w:hyperlink w:anchor="_Toc66202682" w:history="1">
            <w:r w:rsidRPr="00951AFD">
              <w:rPr>
                <w:rStyle w:val="Collegamentoipertestuale"/>
                <w:b/>
                <w:bCs/>
              </w:rPr>
              <w:t>5.1 Definizione tabelle</w:t>
            </w:r>
            <w:r>
              <w:rPr>
                <w:webHidden/>
              </w:rPr>
              <w:tab/>
            </w:r>
            <w:r>
              <w:rPr>
                <w:webHidden/>
              </w:rPr>
              <w:fldChar w:fldCharType="begin"/>
            </w:r>
            <w:r>
              <w:rPr>
                <w:webHidden/>
              </w:rPr>
              <w:instrText xml:space="preserve"> PAGEREF _Toc66202682 \h </w:instrText>
            </w:r>
            <w:r>
              <w:rPr>
                <w:webHidden/>
              </w:rPr>
            </w:r>
            <w:r>
              <w:rPr>
                <w:webHidden/>
              </w:rPr>
              <w:fldChar w:fldCharType="separate"/>
            </w:r>
            <w:r w:rsidR="0016019D">
              <w:rPr>
                <w:webHidden/>
              </w:rPr>
              <w:t>11</w:t>
            </w:r>
            <w:r>
              <w:rPr>
                <w:webHidden/>
              </w:rPr>
              <w:fldChar w:fldCharType="end"/>
            </w:r>
          </w:hyperlink>
        </w:p>
        <w:p w14:paraId="35E9BFEC" w14:textId="5FCECEE3" w:rsidR="00EA12C1" w:rsidRDefault="00EA12C1">
          <w:pPr>
            <w:pStyle w:val="Sommario2"/>
            <w:rPr>
              <w:rFonts w:asciiTheme="minorHAnsi" w:eastAsiaTheme="minorEastAsia" w:hAnsiTheme="minorHAnsi" w:cstheme="minorBidi"/>
              <w:iCs w:val="0"/>
              <w:sz w:val="22"/>
              <w:szCs w:val="22"/>
            </w:rPr>
          </w:pPr>
          <w:hyperlink w:anchor="_Toc66202683" w:history="1">
            <w:r w:rsidRPr="00951AFD">
              <w:rPr>
                <w:rStyle w:val="Collegamentoipertestuale"/>
                <w:b/>
                <w:bCs/>
              </w:rPr>
              <w:t>5.2 Viste</w:t>
            </w:r>
            <w:r>
              <w:rPr>
                <w:webHidden/>
              </w:rPr>
              <w:tab/>
            </w:r>
            <w:r>
              <w:rPr>
                <w:webHidden/>
              </w:rPr>
              <w:fldChar w:fldCharType="begin"/>
            </w:r>
            <w:r>
              <w:rPr>
                <w:webHidden/>
              </w:rPr>
              <w:instrText xml:space="preserve"> PAGEREF _Toc66202683 \h </w:instrText>
            </w:r>
            <w:r>
              <w:rPr>
                <w:webHidden/>
              </w:rPr>
            </w:r>
            <w:r>
              <w:rPr>
                <w:webHidden/>
              </w:rPr>
              <w:fldChar w:fldCharType="separate"/>
            </w:r>
            <w:r w:rsidR="0016019D">
              <w:rPr>
                <w:webHidden/>
              </w:rPr>
              <w:t>16</w:t>
            </w:r>
            <w:r>
              <w:rPr>
                <w:webHidden/>
              </w:rPr>
              <w:fldChar w:fldCharType="end"/>
            </w:r>
          </w:hyperlink>
        </w:p>
        <w:p w14:paraId="6374855E" w14:textId="0B6BD049" w:rsidR="00EA12C1" w:rsidRDefault="00EA12C1">
          <w:pPr>
            <w:pStyle w:val="Sommario3"/>
            <w:tabs>
              <w:tab w:val="right" w:leader="dot" w:pos="10648"/>
            </w:tabs>
            <w:rPr>
              <w:rFonts w:eastAsiaTheme="minorEastAsia"/>
              <w:noProof/>
              <w:sz w:val="22"/>
              <w:szCs w:val="22"/>
              <w:lang w:eastAsia="it-IT"/>
            </w:rPr>
          </w:pPr>
          <w:hyperlink w:anchor="_Toc66202684" w:history="1">
            <w:r w:rsidRPr="00951AFD">
              <w:rPr>
                <w:rStyle w:val="Collegamentoipertestuale"/>
                <w:rFonts w:ascii="Georgia" w:hAnsi="Georgia"/>
                <w:noProof/>
              </w:rPr>
              <w:t>5.2.1 Dipendenti_Dei_MeetingF</w:t>
            </w:r>
            <w:r>
              <w:rPr>
                <w:noProof/>
                <w:webHidden/>
              </w:rPr>
              <w:tab/>
            </w:r>
            <w:r>
              <w:rPr>
                <w:noProof/>
                <w:webHidden/>
              </w:rPr>
              <w:fldChar w:fldCharType="begin"/>
            </w:r>
            <w:r>
              <w:rPr>
                <w:noProof/>
                <w:webHidden/>
              </w:rPr>
              <w:instrText xml:space="preserve"> PAGEREF _Toc66202684 \h </w:instrText>
            </w:r>
            <w:r>
              <w:rPr>
                <w:noProof/>
                <w:webHidden/>
              </w:rPr>
            </w:r>
            <w:r>
              <w:rPr>
                <w:noProof/>
                <w:webHidden/>
              </w:rPr>
              <w:fldChar w:fldCharType="separate"/>
            </w:r>
            <w:r w:rsidR="0016019D">
              <w:rPr>
                <w:noProof/>
                <w:webHidden/>
              </w:rPr>
              <w:t>16</w:t>
            </w:r>
            <w:r>
              <w:rPr>
                <w:noProof/>
                <w:webHidden/>
              </w:rPr>
              <w:fldChar w:fldCharType="end"/>
            </w:r>
          </w:hyperlink>
        </w:p>
        <w:p w14:paraId="082D4FAD" w14:textId="34DB5330" w:rsidR="00EA12C1" w:rsidRDefault="00EA12C1">
          <w:pPr>
            <w:pStyle w:val="Sommario3"/>
            <w:tabs>
              <w:tab w:val="right" w:leader="dot" w:pos="10648"/>
            </w:tabs>
            <w:rPr>
              <w:rFonts w:eastAsiaTheme="minorEastAsia"/>
              <w:noProof/>
              <w:sz w:val="22"/>
              <w:szCs w:val="22"/>
              <w:lang w:eastAsia="it-IT"/>
            </w:rPr>
          </w:pPr>
          <w:hyperlink w:anchor="_Toc66202685" w:history="1">
            <w:r w:rsidRPr="00951AFD">
              <w:rPr>
                <w:rStyle w:val="Collegamentoipertestuale"/>
                <w:rFonts w:ascii="Georgia" w:hAnsi="Georgia"/>
                <w:noProof/>
              </w:rPr>
              <w:t>5.2.2 Dipendenti_Dei_MeetingT</w:t>
            </w:r>
            <w:r>
              <w:rPr>
                <w:noProof/>
                <w:webHidden/>
              </w:rPr>
              <w:tab/>
            </w:r>
            <w:r>
              <w:rPr>
                <w:noProof/>
                <w:webHidden/>
              </w:rPr>
              <w:fldChar w:fldCharType="begin"/>
            </w:r>
            <w:r>
              <w:rPr>
                <w:noProof/>
                <w:webHidden/>
              </w:rPr>
              <w:instrText xml:space="preserve"> PAGEREF _Toc66202685 \h </w:instrText>
            </w:r>
            <w:r>
              <w:rPr>
                <w:noProof/>
                <w:webHidden/>
              </w:rPr>
            </w:r>
            <w:r>
              <w:rPr>
                <w:noProof/>
                <w:webHidden/>
              </w:rPr>
              <w:fldChar w:fldCharType="separate"/>
            </w:r>
            <w:r w:rsidR="0016019D">
              <w:rPr>
                <w:noProof/>
                <w:webHidden/>
              </w:rPr>
              <w:t>16</w:t>
            </w:r>
            <w:r>
              <w:rPr>
                <w:noProof/>
                <w:webHidden/>
              </w:rPr>
              <w:fldChar w:fldCharType="end"/>
            </w:r>
          </w:hyperlink>
        </w:p>
        <w:p w14:paraId="4D56623C" w14:textId="45B3117F" w:rsidR="00EA12C1" w:rsidRDefault="00EA12C1">
          <w:pPr>
            <w:pStyle w:val="Sommario3"/>
            <w:tabs>
              <w:tab w:val="right" w:leader="dot" w:pos="10648"/>
            </w:tabs>
            <w:rPr>
              <w:rFonts w:eastAsiaTheme="minorEastAsia"/>
              <w:noProof/>
              <w:sz w:val="22"/>
              <w:szCs w:val="22"/>
              <w:lang w:eastAsia="it-IT"/>
            </w:rPr>
          </w:pPr>
          <w:hyperlink w:anchor="_Toc66202686" w:history="1">
            <w:r w:rsidRPr="00951AFD">
              <w:rPr>
                <w:rStyle w:val="Collegamentoipertestuale"/>
                <w:rFonts w:ascii="Georgia" w:hAnsi="Georgia"/>
                <w:noProof/>
              </w:rPr>
              <w:t>5.2.3 Dipendenti_Dei_Progetti</w:t>
            </w:r>
            <w:r>
              <w:rPr>
                <w:noProof/>
                <w:webHidden/>
              </w:rPr>
              <w:tab/>
            </w:r>
            <w:r>
              <w:rPr>
                <w:noProof/>
                <w:webHidden/>
              </w:rPr>
              <w:fldChar w:fldCharType="begin"/>
            </w:r>
            <w:r>
              <w:rPr>
                <w:noProof/>
                <w:webHidden/>
              </w:rPr>
              <w:instrText xml:space="preserve"> PAGEREF _Toc66202686 \h </w:instrText>
            </w:r>
            <w:r>
              <w:rPr>
                <w:noProof/>
                <w:webHidden/>
              </w:rPr>
            </w:r>
            <w:r>
              <w:rPr>
                <w:noProof/>
                <w:webHidden/>
              </w:rPr>
              <w:fldChar w:fldCharType="separate"/>
            </w:r>
            <w:r w:rsidR="0016019D">
              <w:rPr>
                <w:noProof/>
                <w:webHidden/>
              </w:rPr>
              <w:t>16</w:t>
            </w:r>
            <w:r>
              <w:rPr>
                <w:noProof/>
                <w:webHidden/>
              </w:rPr>
              <w:fldChar w:fldCharType="end"/>
            </w:r>
          </w:hyperlink>
        </w:p>
        <w:p w14:paraId="06036F18" w14:textId="4F8B84E3" w:rsidR="00EA12C1" w:rsidRDefault="00EA12C1">
          <w:pPr>
            <w:pStyle w:val="Sommario3"/>
            <w:tabs>
              <w:tab w:val="right" w:leader="dot" w:pos="10648"/>
            </w:tabs>
            <w:rPr>
              <w:rFonts w:eastAsiaTheme="minorEastAsia"/>
              <w:noProof/>
              <w:sz w:val="22"/>
              <w:szCs w:val="22"/>
              <w:lang w:eastAsia="it-IT"/>
            </w:rPr>
          </w:pPr>
          <w:hyperlink w:anchor="_Toc66202687" w:history="1">
            <w:r w:rsidRPr="00951AFD">
              <w:rPr>
                <w:rStyle w:val="Collegamentoipertestuale"/>
                <w:rFonts w:ascii="Georgia" w:hAnsi="Georgia"/>
                <w:noProof/>
              </w:rPr>
              <w:t>5.2.4 Progetti_Per_Tipologia</w:t>
            </w:r>
            <w:r>
              <w:rPr>
                <w:noProof/>
                <w:webHidden/>
              </w:rPr>
              <w:tab/>
            </w:r>
            <w:r>
              <w:rPr>
                <w:noProof/>
                <w:webHidden/>
              </w:rPr>
              <w:fldChar w:fldCharType="begin"/>
            </w:r>
            <w:r>
              <w:rPr>
                <w:noProof/>
                <w:webHidden/>
              </w:rPr>
              <w:instrText xml:space="preserve"> PAGEREF _Toc66202687 \h </w:instrText>
            </w:r>
            <w:r>
              <w:rPr>
                <w:noProof/>
                <w:webHidden/>
              </w:rPr>
            </w:r>
            <w:r>
              <w:rPr>
                <w:noProof/>
                <w:webHidden/>
              </w:rPr>
              <w:fldChar w:fldCharType="separate"/>
            </w:r>
            <w:r w:rsidR="0016019D">
              <w:rPr>
                <w:noProof/>
                <w:webHidden/>
              </w:rPr>
              <w:t>17</w:t>
            </w:r>
            <w:r>
              <w:rPr>
                <w:noProof/>
                <w:webHidden/>
              </w:rPr>
              <w:fldChar w:fldCharType="end"/>
            </w:r>
          </w:hyperlink>
        </w:p>
        <w:p w14:paraId="4CC99049" w14:textId="5F73F5A2" w:rsidR="00EA12C1" w:rsidRDefault="00EA12C1">
          <w:pPr>
            <w:pStyle w:val="Sommario2"/>
            <w:rPr>
              <w:rFonts w:asciiTheme="minorHAnsi" w:eastAsiaTheme="minorEastAsia" w:hAnsiTheme="minorHAnsi" w:cstheme="minorBidi"/>
              <w:iCs w:val="0"/>
              <w:sz w:val="22"/>
              <w:szCs w:val="22"/>
            </w:rPr>
          </w:pPr>
          <w:hyperlink w:anchor="_Toc66202688" w:history="1">
            <w:r w:rsidRPr="00951AFD">
              <w:rPr>
                <w:rStyle w:val="Collegamentoipertestuale"/>
                <w:b/>
                <w:bCs/>
              </w:rPr>
              <w:t>5.3 Procedure</w:t>
            </w:r>
            <w:r>
              <w:rPr>
                <w:webHidden/>
              </w:rPr>
              <w:tab/>
            </w:r>
            <w:r>
              <w:rPr>
                <w:webHidden/>
              </w:rPr>
              <w:fldChar w:fldCharType="begin"/>
            </w:r>
            <w:r>
              <w:rPr>
                <w:webHidden/>
              </w:rPr>
              <w:instrText xml:space="preserve"> PAGEREF _Toc66202688 \h </w:instrText>
            </w:r>
            <w:r>
              <w:rPr>
                <w:webHidden/>
              </w:rPr>
            </w:r>
            <w:r>
              <w:rPr>
                <w:webHidden/>
              </w:rPr>
              <w:fldChar w:fldCharType="separate"/>
            </w:r>
            <w:r w:rsidR="0016019D">
              <w:rPr>
                <w:webHidden/>
              </w:rPr>
              <w:t>17</w:t>
            </w:r>
            <w:r>
              <w:rPr>
                <w:webHidden/>
              </w:rPr>
              <w:fldChar w:fldCharType="end"/>
            </w:r>
          </w:hyperlink>
        </w:p>
        <w:p w14:paraId="6BB10C92" w14:textId="5495265C" w:rsidR="00EA12C1" w:rsidRDefault="00EA12C1">
          <w:pPr>
            <w:pStyle w:val="Sommario3"/>
            <w:tabs>
              <w:tab w:val="right" w:leader="dot" w:pos="10648"/>
            </w:tabs>
            <w:rPr>
              <w:rFonts w:eastAsiaTheme="minorEastAsia"/>
              <w:noProof/>
              <w:sz w:val="22"/>
              <w:szCs w:val="22"/>
              <w:lang w:eastAsia="it-IT"/>
            </w:rPr>
          </w:pPr>
          <w:hyperlink w:anchor="_Toc66202689" w:history="1">
            <w:r w:rsidRPr="00951AFD">
              <w:rPr>
                <w:rStyle w:val="Collegamentoipertestuale"/>
                <w:rFonts w:ascii="Georgia" w:hAnsi="Georgia"/>
                <w:noProof/>
              </w:rPr>
              <w:t>5.3.1 Attiva_Dipendente</w:t>
            </w:r>
            <w:r>
              <w:rPr>
                <w:noProof/>
                <w:webHidden/>
              </w:rPr>
              <w:tab/>
            </w:r>
            <w:r>
              <w:rPr>
                <w:noProof/>
                <w:webHidden/>
              </w:rPr>
              <w:fldChar w:fldCharType="begin"/>
            </w:r>
            <w:r>
              <w:rPr>
                <w:noProof/>
                <w:webHidden/>
              </w:rPr>
              <w:instrText xml:space="preserve"> PAGEREF _Toc66202689 \h </w:instrText>
            </w:r>
            <w:r>
              <w:rPr>
                <w:noProof/>
                <w:webHidden/>
              </w:rPr>
            </w:r>
            <w:r>
              <w:rPr>
                <w:noProof/>
                <w:webHidden/>
              </w:rPr>
              <w:fldChar w:fldCharType="separate"/>
            </w:r>
            <w:r w:rsidR="0016019D">
              <w:rPr>
                <w:noProof/>
                <w:webHidden/>
              </w:rPr>
              <w:t>17</w:t>
            </w:r>
            <w:r>
              <w:rPr>
                <w:noProof/>
                <w:webHidden/>
              </w:rPr>
              <w:fldChar w:fldCharType="end"/>
            </w:r>
          </w:hyperlink>
        </w:p>
        <w:p w14:paraId="023C24E5" w14:textId="474472D7" w:rsidR="00EA12C1" w:rsidRDefault="00EA12C1">
          <w:pPr>
            <w:pStyle w:val="Sommario3"/>
            <w:tabs>
              <w:tab w:val="right" w:leader="dot" w:pos="10648"/>
            </w:tabs>
            <w:rPr>
              <w:rFonts w:eastAsiaTheme="minorEastAsia"/>
              <w:noProof/>
              <w:sz w:val="22"/>
              <w:szCs w:val="22"/>
              <w:lang w:eastAsia="it-IT"/>
            </w:rPr>
          </w:pPr>
          <w:hyperlink w:anchor="_Toc66202690" w:history="1">
            <w:r w:rsidRPr="00951AFD">
              <w:rPr>
                <w:rStyle w:val="Collegamentoipertestuale"/>
                <w:rFonts w:ascii="Georgia" w:hAnsi="Georgia"/>
                <w:noProof/>
              </w:rPr>
              <w:t>5.3.2 Disattiva_Dipendente</w:t>
            </w:r>
            <w:r>
              <w:rPr>
                <w:noProof/>
                <w:webHidden/>
              </w:rPr>
              <w:tab/>
            </w:r>
            <w:r>
              <w:rPr>
                <w:noProof/>
                <w:webHidden/>
              </w:rPr>
              <w:fldChar w:fldCharType="begin"/>
            </w:r>
            <w:r>
              <w:rPr>
                <w:noProof/>
                <w:webHidden/>
              </w:rPr>
              <w:instrText xml:space="preserve"> PAGEREF _Toc66202690 \h </w:instrText>
            </w:r>
            <w:r>
              <w:rPr>
                <w:noProof/>
                <w:webHidden/>
              </w:rPr>
            </w:r>
            <w:r>
              <w:rPr>
                <w:noProof/>
                <w:webHidden/>
              </w:rPr>
              <w:fldChar w:fldCharType="separate"/>
            </w:r>
            <w:r w:rsidR="0016019D">
              <w:rPr>
                <w:noProof/>
                <w:webHidden/>
              </w:rPr>
              <w:t>18</w:t>
            </w:r>
            <w:r>
              <w:rPr>
                <w:noProof/>
                <w:webHidden/>
              </w:rPr>
              <w:fldChar w:fldCharType="end"/>
            </w:r>
          </w:hyperlink>
        </w:p>
        <w:p w14:paraId="58600F60" w14:textId="36E3BA3E" w:rsidR="00EA12C1" w:rsidRDefault="00EA12C1">
          <w:pPr>
            <w:pStyle w:val="Sommario3"/>
            <w:tabs>
              <w:tab w:val="right" w:leader="dot" w:pos="10648"/>
            </w:tabs>
            <w:rPr>
              <w:rFonts w:eastAsiaTheme="minorEastAsia"/>
              <w:noProof/>
              <w:sz w:val="22"/>
              <w:szCs w:val="22"/>
              <w:lang w:eastAsia="it-IT"/>
            </w:rPr>
          </w:pPr>
          <w:hyperlink w:anchor="_Toc66202691" w:history="1">
            <w:r w:rsidRPr="00951AFD">
              <w:rPr>
                <w:rStyle w:val="Collegamentoipertestuale"/>
                <w:rFonts w:ascii="Georgia" w:hAnsi="Georgia"/>
                <w:noProof/>
              </w:rPr>
              <w:t>5.3.3 Fine_Progetto</w:t>
            </w:r>
            <w:r>
              <w:rPr>
                <w:noProof/>
                <w:webHidden/>
              </w:rPr>
              <w:tab/>
            </w:r>
            <w:r>
              <w:rPr>
                <w:noProof/>
                <w:webHidden/>
              </w:rPr>
              <w:fldChar w:fldCharType="begin"/>
            </w:r>
            <w:r>
              <w:rPr>
                <w:noProof/>
                <w:webHidden/>
              </w:rPr>
              <w:instrText xml:space="preserve"> PAGEREF _Toc66202691 \h </w:instrText>
            </w:r>
            <w:r>
              <w:rPr>
                <w:noProof/>
                <w:webHidden/>
              </w:rPr>
            </w:r>
            <w:r>
              <w:rPr>
                <w:noProof/>
                <w:webHidden/>
              </w:rPr>
              <w:fldChar w:fldCharType="separate"/>
            </w:r>
            <w:r w:rsidR="0016019D">
              <w:rPr>
                <w:noProof/>
                <w:webHidden/>
              </w:rPr>
              <w:t>18</w:t>
            </w:r>
            <w:r>
              <w:rPr>
                <w:noProof/>
                <w:webHidden/>
              </w:rPr>
              <w:fldChar w:fldCharType="end"/>
            </w:r>
          </w:hyperlink>
        </w:p>
        <w:p w14:paraId="783AB9D4" w14:textId="3721C78D" w:rsidR="00EA12C1" w:rsidRDefault="00EA12C1">
          <w:pPr>
            <w:pStyle w:val="Sommario2"/>
            <w:rPr>
              <w:rFonts w:asciiTheme="minorHAnsi" w:eastAsiaTheme="minorEastAsia" w:hAnsiTheme="minorHAnsi" w:cstheme="minorBidi"/>
              <w:iCs w:val="0"/>
              <w:sz w:val="22"/>
              <w:szCs w:val="22"/>
            </w:rPr>
          </w:pPr>
          <w:hyperlink w:anchor="_Toc66202692" w:history="1">
            <w:r w:rsidRPr="00951AFD">
              <w:rPr>
                <w:rStyle w:val="Collegamentoipertestuale"/>
                <w:b/>
                <w:bCs/>
              </w:rPr>
              <w:t>5.4 Sequenze</w:t>
            </w:r>
            <w:r>
              <w:rPr>
                <w:webHidden/>
              </w:rPr>
              <w:tab/>
            </w:r>
            <w:r>
              <w:rPr>
                <w:webHidden/>
              </w:rPr>
              <w:fldChar w:fldCharType="begin"/>
            </w:r>
            <w:r>
              <w:rPr>
                <w:webHidden/>
              </w:rPr>
              <w:instrText xml:space="preserve"> PAGEREF _Toc66202692 \h </w:instrText>
            </w:r>
            <w:r>
              <w:rPr>
                <w:webHidden/>
              </w:rPr>
            </w:r>
            <w:r>
              <w:rPr>
                <w:webHidden/>
              </w:rPr>
              <w:fldChar w:fldCharType="separate"/>
            </w:r>
            <w:r w:rsidR="0016019D">
              <w:rPr>
                <w:webHidden/>
              </w:rPr>
              <w:t>19</w:t>
            </w:r>
            <w:r>
              <w:rPr>
                <w:webHidden/>
              </w:rPr>
              <w:fldChar w:fldCharType="end"/>
            </w:r>
          </w:hyperlink>
        </w:p>
        <w:p w14:paraId="7FF7F6B1" w14:textId="3003548F" w:rsidR="00EA12C1" w:rsidRDefault="00EA12C1">
          <w:pPr>
            <w:pStyle w:val="Sommario2"/>
            <w:rPr>
              <w:rFonts w:asciiTheme="minorHAnsi" w:eastAsiaTheme="minorEastAsia" w:hAnsiTheme="minorHAnsi" w:cstheme="minorBidi"/>
              <w:iCs w:val="0"/>
              <w:sz w:val="22"/>
              <w:szCs w:val="22"/>
            </w:rPr>
          </w:pPr>
          <w:hyperlink w:anchor="_Toc66202693" w:history="1">
            <w:r w:rsidRPr="00951AFD">
              <w:rPr>
                <w:rStyle w:val="Collegamentoipertestuale"/>
                <w:b/>
                <w:bCs/>
              </w:rPr>
              <w:t>5.5 Trigger e Funzioni</w:t>
            </w:r>
            <w:r>
              <w:rPr>
                <w:webHidden/>
              </w:rPr>
              <w:tab/>
            </w:r>
            <w:r>
              <w:rPr>
                <w:webHidden/>
              </w:rPr>
              <w:fldChar w:fldCharType="begin"/>
            </w:r>
            <w:r>
              <w:rPr>
                <w:webHidden/>
              </w:rPr>
              <w:instrText xml:space="preserve"> PAGEREF _Toc66202693 \h </w:instrText>
            </w:r>
            <w:r>
              <w:rPr>
                <w:webHidden/>
              </w:rPr>
            </w:r>
            <w:r>
              <w:rPr>
                <w:webHidden/>
              </w:rPr>
              <w:fldChar w:fldCharType="separate"/>
            </w:r>
            <w:r w:rsidR="0016019D">
              <w:rPr>
                <w:webHidden/>
              </w:rPr>
              <w:t>20</w:t>
            </w:r>
            <w:r>
              <w:rPr>
                <w:webHidden/>
              </w:rPr>
              <w:fldChar w:fldCharType="end"/>
            </w:r>
          </w:hyperlink>
        </w:p>
        <w:p w14:paraId="66BFEE18" w14:textId="614E101B" w:rsidR="00EA12C1" w:rsidRDefault="00EA12C1">
          <w:pPr>
            <w:pStyle w:val="Sommario1"/>
            <w:tabs>
              <w:tab w:val="right" w:leader="dot" w:pos="10648"/>
            </w:tabs>
            <w:rPr>
              <w:rFonts w:eastAsiaTheme="minorEastAsia"/>
              <w:noProof/>
              <w:sz w:val="22"/>
              <w:szCs w:val="22"/>
              <w:lang w:eastAsia="it-IT"/>
            </w:rPr>
          </w:pPr>
          <w:hyperlink w:anchor="_Toc66202694" w:history="1">
            <w:r w:rsidRPr="00951AFD">
              <w:rPr>
                <w:rStyle w:val="Collegamentoipertestuale"/>
                <w:rFonts w:ascii="Georgia" w:hAnsi="Georgia"/>
                <w:noProof/>
              </w:rPr>
              <w:t>6 Popolamento con Dati d’Esempio</w:t>
            </w:r>
            <w:r>
              <w:rPr>
                <w:noProof/>
                <w:webHidden/>
              </w:rPr>
              <w:tab/>
            </w:r>
            <w:r>
              <w:rPr>
                <w:noProof/>
                <w:webHidden/>
              </w:rPr>
              <w:fldChar w:fldCharType="begin"/>
            </w:r>
            <w:r>
              <w:rPr>
                <w:noProof/>
                <w:webHidden/>
              </w:rPr>
              <w:instrText xml:space="preserve"> PAGEREF _Toc66202694 \h </w:instrText>
            </w:r>
            <w:r>
              <w:rPr>
                <w:noProof/>
                <w:webHidden/>
              </w:rPr>
            </w:r>
            <w:r>
              <w:rPr>
                <w:noProof/>
                <w:webHidden/>
              </w:rPr>
              <w:fldChar w:fldCharType="separate"/>
            </w:r>
            <w:r w:rsidR="0016019D">
              <w:rPr>
                <w:noProof/>
                <w:webHidden/>
              </w:rPr>
              <w:t>38</w:t>
            </w:r>
            <w:r>
              <w:rPr>
                <w:noProof/>
                <w:webHidden/>
              </w:rPr>
              <w:fldChar w:fldCharType="end"/>
            </w:r>
          </w:hyperlink>
        </w:p>
        <w:p w14:paraId="3BE4D455" w14:textId="6C1DEA0E" w:rsidR="00064BA7" w:rsidRDefault="00064BA7">
          <w:r w:rsidRPr="0034755F">
            <w:fldChar w:fldCharType="end"/>
          </w:r>
        </w:p>
      </w:sdtContent>
    </w:sdt>
    <w:p w14:paraId="21B01E7E" w14:textId="77777777" w:rsidR="00064BA7" w:rsidRPr="00064BA7" w:rsidRDefault="00064BA7" w:rsidP="00064BA7"/>
    <w:p w14:paraId="56688D15" w14:textId="77777777" w:rsidR="00B1021C" w:rsidRDefault="00B1021C" w:rsidP="00B1021C"/>
    <w:p w14:paraId="7852F3ED" w14:textId="77777777" w:rsidR="001B5AE3" w:rsidRDefault="001B5AE3">
      <w:pPr>
        <w:rPr>
          <w:rFonts w:ascii="Georgia" w:eastAsiaTheme="majorEastAsia" w:hAnsi="Georgia" w:cstheme="majorBidi"/>
          <w:b/>
          <w:bCs/>
          <w:color w:val="123869" w:themeColor="accent1"/>
          <w:sz w:val="52"/>
          <w:szCs w:val="52"/>
        </w:rPr>
      </w:pPr>
      <w:bookmarkStart w:id="2" w:name="_Toc66202668"/>
      <w:r>
        <w:rPr>
          <w:rFonts w:ascii="Georgia" w:hAnsi="Georgia"/>
          <w:bCs/>
          <w:sz w:val="52"/>
          <w:szCs w:val="52"/>
        </w:rPr>
        <w:br w:type="page"/>
      </w:r>
    </w:p>
    <w:p w14:paraId="2A78AC3B" w14:textId="3E2DA656" w:rsidR="00B1021C" w:rsidRPr="00506BD9" w:rsidRDefault="00B1021C" w:rsidP="00064BA7">
      <w:pPr>
        <w:pStyle w:val="Titolo1"/>
        <w:rPr>
          <w:rFonts w:ascii="Georgia" w:hAnsi="Georgia"/>
          <w:b w:val="0"/>
          <w:bCs/>
          <w:sz w:val="52"/>
          <w:szCs w:val="52"/>
        </w:rPr>
      </w:pPr>
      <w:r w:rsidRPr="00506BD9">
        <w:rPr>
          <w:rFonts w:ascii="Georgia" w:hAnsi="Georgia"/>
          <w:bCs/>
          <w:sz w:val="52"/>
          <w:szCs w:val="52"/>
        </w:rPr>
        <w:lastRenderedPageBreak/>
        <w:t>2 Introduzione</w:t>
      </w:r>
      <w:bookmarkEnd w:id="2"/>
    </w:p>
    <w:p w14:paraId="01E7B5C0" w14:textId="77777777" w:rsidR="0043286E" w:rsidRPr="0043286E" w:rsidRDefault="0043286E" w:rsidP="0043286E">
      <w:pPr>
        <w:contextualSpacing/>
        <w:rPr>
          <w:rFonts w:ascii="Georgia" w:hAnsi="Georgia"/>
          <w:sz w:val="40"/>
          <w:szCs w:val="40"/>
        </w:rPr>
      </w:pPr>
    </w:p>
    <w:p w14:paraId="079ED337" w14:textId="4371159B" w:rsidR="0043286E" w:rsidRDefault="0043286E" w:rsidP="0043286E">
      <w:pPr>
        <w:rPr>
          <w:rFonts w:ascii="Georgia" w:hAnsi="Georgia"/>
          <w:i/>
          <w:iCs/>
          <w:sz w:val="32"/>
          <w:szCs w:val="32"/>
        </w:rPr>
      </w:pPr>
      <w:r w:rsidRPr="00787381">
        <w:rPr>
          <w:rFonts w:ascii="Georgia" w:hAnsi="Georgia"/>
          <w:i/>
          <w:iCs/>
          <w:sz w:val="32"/>
          <w:szCs w:val="32"/>
        </w:rPr>
        <w:t>La seguente documentazione provvede ad analizzare</w:t>
      </w:r>
      <w:r w:rsidR="00EA55DE">
        <w:rPr>
          <w:rFonts w:ascii="Georgia" w:hAnsi="Georgia"/>
          <w:i/>
          <w:iCs/>
          <w:sz w:val="32"/>
          <w:szCs w:val="32"/>
        </w:rPr>
        <w:t xml:space="preserve"> il database per</w:t>
      </w:r>
      <w:r w:rsidRPr="00787381">
        <w:rPr>
          <w:rFonts w:ascii="Georgia" w:hAnsi="Georgia"/>
          <w:i/>
          <w:iCs/>
          <w:sz w:val="32"/>
          <w:szCs w:val="32"/>
        </w:rPr>
        <w:t xml:space="preserve"> l’applicativo Java sviluppato dagli studenti Gianpietro Panico e Antonio Tagliafierro, del Corso di Laurea in Informatica dell’Università degli Studi di Napoli Federico II. </w:t>
      </w:r>
    </w:p>
    <w:p w14:paraId="7C74FB0D" w14:textId="77777777" w:rsidR="00787381" w:rsidRPr="00787381" w:rsidRDefault="00787381" w:rsidP="0043286E">
      <w:pPr>
        <w:rPr>
          <w:rFonts w:ascii="Georgia" w:hAnsi="Georgia"/>
          <w:i/>
          <w:iCs/>
          <w:sz w:val="32"/>
          <w:szCs w:val="32"/>
        </w:rPr>
      </w:pPr>
    </w:p>
    <w:p w14:paraId="1C586EC9" w14:textId="77777777" w:rsidR="0043286E" w:rsidRPr="0043286E" w:rsidRDefault="0043286E" w:rsidP="0043286E">
      <w:pPr>
        <w:contextualSpacing/>
        <w:rPr>
          <w:rFonts w:ascii="Georgia" w:hAnsi="Georgia"/>
          <w:sz w:val="28"/>
          <w:szCs w:val="28"/>
        </w:rPr>
      </w:pPr>
    </w:p>
    <w:p w14:paraId="25B0F661" w14:textId="36477478" w:rsidR="0043286E" w:rsidRDefault="00B1021C" w:rsidP="004B5C34">
      <w:pPr>
        <w:pStyle w:val="Titolo2"/>
        <w:rPr>
          <w:rFonts w:ascii="Georgia" w:hAnsi="Georgia"/>
          <w:b/>
          <w:bCs/>
          <w:i w:val="0"/>
          <w:iCs/>
          <w:color w:val="123869"/>
          <w:sz w:val="44"/>
          <w:szCs w:val="44"/>
        </w:rPr>
      </w:pPr>
      <w:bookmarkStart w:id="3" w:name="_Hlk65956407"/>
      <w:bookmarkStart w:id="4" w:name="Analisi_del_problema"/>
      <w:bookmarkStart w:id="5" w:name="_Toc66202669"/>
      <w:r w:rsidRPr="00506BD9">
        <w:rPr>
          <w:rFonts w:ascii="Georgia" w:hAnsi="Georgia"/>
          <w:b/>
          <w:bCs/>
          <w:i w:val="0"/>
          <w:iCs/>
          <w:color w:val="123869"/>
          <w:sz w:val="44"/>
          <w:szCs w:val="44"/>
        </w:rPr>
        <w:t>2.1 Analisi del problema</w:t>
      </w:r>
      <w:bookmarkEnd w:id="3"/>
      <w:bookmarkEnd w:id="5"/>
    </w:p>
    <w:p w14:paraId="6E4C026C" w14:textId="77777777" w:rsidR="00787381" w:rsidRPr="00787381" w:rsidRDefault="00787381" w:rsidP="00787381"/>
    <w:p w14:paraId="40F0BD3C" w14:textId="77777777" w:rsidR="00506BD9" w:rsidRPr="00506BD9" w:rsidRDefault="00506BD9" w:rsidP="00506BD9"/>
    <w:bookmarkEnd w:id="4"/>
    <w:p w14:paraId="6DC4FB16" w14:textId="77777777" w:rsidR="004B5C34" w:rsidRPr="004B5C34" w:rsidRDefault="004B5C34" w:rsidP="004B5C34">
      <w:pPr>
        <w:rPr>
          <w:rFonts w:ascii="Georgia" w:hAnsi="Georgia"/>
          <w:i/>
          <w:iCs/>
          <w:sz w:val="32"/>
          <w:szCs w:val="32"/>
        </w:rPr>
      </w:pPr>
      <w:r w:rsidRPr="004B5C34">
        <w:rPr>
          <w:rFonts w:ascii="Georgia" w:hAnsi="Georgia"/>
          <w:i/>
          <w:iCs/>
          <w:sz w:val="32"/>
          <w:szCs w:val="32"/>
        </w:rPr>
        <w:t>La richiesta è di sviluppare un sistema informativo, composto da una base di dati relazionale e un applicativo Java dotato di GUI, per la gestione di progetti in un’azienda, tenendo traccia dei partecipanti ai progetti, identificando i ruoli per ognuno di essi (richiedendo uno ed un solo project manager per ogni progetto).</w:t>
      </w:r>
    </w:p>
    <w:p w14:paraId="38E179EC" w14:textId="77777777" w:rsidR="004B5C34" w:rsidRPr="004B5C34" w:rsidRDefault="004B5C34" w:rsidP="004B5C34">
      <w:pPr>
        <w:rPr>
          <w:rFonts w:ascii="Georgia" w:hAnsi="Georgia"/>
          <w:i/>
          <w:iCs/>
          <w:sz w:val="32"/>
          <w:szCs w:val="32"/>
        </w:rPr>
      </w:pPr>
      <w:r w:rsidRPr="004B5C34">
        <w:rPr>
          <w:rFonts w:ascii="Georgia" w:hAnsi="Georgia"/>
          <w:i/>
          <w:iCs/>
          <w:sz w:val="32"/>
          <w:szCs w:val="32"/>
        </w:rPr>
        <w:t>Ad ogni progetto è associata una tipologia ed uno o più ambiti.  L’applicativo dovrà permettere anche l'organizzazione di meeting fisici in sale riunioni, o telematici su   una piattaforma di videoconferenza.</w:t>
      </w:r>
    </w:p>
    <w:p w14:paraId="3D0F212F" w14:textId="77777777" w:rsidR="004B5C34" w:rsidRPr="004B5C34" w:rsidRDefault="004B5C34" w:rsidP="004B5C34">
      <w:pPr>
        <w:rPr>
          <w:rFonts w:ascii="Georgia" w:hAnsi="Georgia"/>
          <w:i/>
          <w:iCs/>
          <w:sz w:val="32"/>
          <w:szCs w:val="32"/>
        </w:rPr>
      </w:pPr>
      <w:r w:rsidRPr="004B5C34">
        <w:rPr>
          <w:rFonts w:ascii="Georgia" w:hAnsi="Georgia"/>
          <w:i/>
          <w:iCs/>
          <w:sz w:val="32"/>
          <w:szCs w:val="32"/>
        </w:rPr>
        <w:t xml:space="preserve">Inoltre, è richiesto il salvataggio delle partecipazioni ai progetti ed </w:t>
      </w:r>
      <w:proofErr w:type="gramStart"/>
      <w:r w:rsidRPr="004B5C34">
        <w:rPr>
          <w:rFonts w:ascii="Georgia" w:hAnsi="Georgia"/>
          <w:i/>
          <w:iCs/>
          <w:sz w:val="32"/>
          <w:szCs w:val="32"/>
        </w:rPr>
        <w:t>ai meeting</w:t>
      </w:r>
      <w:proofErr w:type="gramEnd"/>
      <w:r w:rsidRPr="004B5C34">
        <w:rPr>
          <w:rFonts w:ascii="Georgia" w:hAnsi="Georgia"/>
          <w:i/>
          <w:iCs/>
          <w:sz w:val="32"/>
          <w:szCs w:val="32"/>
        </w:rPr>
        <w:t>, ai fini della valutazione del singolo partecipante.</w:t>
      </w:r>
    </w:p>
    <w:p w14:paraId="373493B7" w14:textId="0878E8BC" w:rsidR="004B5C34" w:rsidRPr="004B5C34" w:rsidRDefault="004B5C34" w:rsidP="004B5C34">
      <w:pPr>
        <w:rPr>
          <w:rFonts w:ascii="Georgia" w:hAnsi="Georgia"/>
          <w:i/>
          <w:iCs/>
          <w:sz w:val="32"/>
          <w:szCs w:val="32"/>
        </w:rPr>
      </w:pPr>
      <w:r w:rsidRPr="004B5C34">
        <w:rPr>
          <w:rFonts w:ascii="Georgia" w:hAnsi="Georgia"/>
          <w:i/>
          <w:iCs/>
          <w:sz w:val="32"/>
          <w:szCs w:val="32"/>
        </w:rPr>
        <w:t>In fase di creazione di un nuovo progetto, è richiesta la ricerca dei dipendenti, da aggiungere al progetto, mediante criteri quali: salario, valutazione e tipologia dei progetti ai quali hanno preso già parte in passato.</w:t>
      </w:r>
    </w:p>
    <w:p w14:paraId="4E218627" w14:textId="77777777" w:rsidR="004B5C34" w:rsidRDefault="004B5C34" w:rsidP="00064BA7">
      <w:pPr>
        <w:pStyle w:val="Titolo2"/>
        <w:rPr>
          <w:rFonts w:ascii="Georgia" w:eastAsia="Times New Roman" w:hAnsi="Georgia" w:cs="Calibri"/>
          <w:b/>
          <w:bCs/>
          <w:sz w:val="44"/>
          <w:szCs w:val="44"/>
          <w:lang w:eastAsia="it-IT"/>
        </w:rPr>
      </w:pPr>
    </w:p>
    <w:p w14:paraId="4A0DF831" w14:textId="77777777" w:rsidR="004B5C34" w:rsidRDefault="004B5C34" w:rsidP="00064BA7">
      <w:pPr>
        <w:pStyle w:val="Titolo2"/>
        <w:rPr>
          <w:rFonts w:ascii="Georgia" w:eastAsia="Times New Roman" w:hAnsi="Georgia" w:cs="Calibri"/>
          <w:b/>
          <w:bCs/>
          <w:sz w:val="44"/>
          <w:szCs w:val="44"/>
          <w:lang w:eastAsia="it-IT"/>
        </w:rPr>
      </w:pPr>
    </w:p>
    <w:p w14:paraId="047275D7" w14:textId="361F7726" w:rsidR="004F73AC" w:rsidRDefault="004F73AC" w:rsidP="009F35BE">
      <w:pPr>
        <w:pStyle w:val="Titolo1"/>
        <w:rPr>
          <w:rFonts w:ascii="Georgia" w:eastAsia="Times New Roman" w:hAnsi="Georgia" w:cs="Segoe UI"/>
          <w:color w:val="123869"/>
          <w:sz w:val="52"/>
          <w:szCs w:val="52"/>
          <w:lang w:eastAsia="it-IT"/>
        </w:rPr>
      </w:pPr>
    </w:p>
    <w:p w14:paraId="702AAF90" w14:textId="309E2172" w:rsidR="004F73AC" w:rsidRDefault="004F73AC" w:rsidP="004F73AC">
      <w:pPr>
        <w:rPr>
          <w:lang w:eastAsia="it-IT"/>
        </w:rPr>
      </w:pPr>
    </w:p>
    <w:p w14:paraId="3D75EF40" w14:textId="7068461C" w:rsidR="004F73AC" w:rsidRDefault="004F73AC" w:rsidP="004F73AC">
      <w:pPr>
        <w:rPr>
          <w:lang w:eastAsia="it-IT"/>
        </w:rPr>
      </w:pPr>
    </w:p>
    <w:p w14:paraId="6B569488" w14:textId="738D290D" w:rsidR="004F73AC" w:rsidRDefault="004F73AC" w:rsidP="004F73AC">
      <w:pPr>
        <w:rPr>
          <w:lang w:eastAsia="it-IT"/>
        </w:rPr>
      </w:pPr>
    </w:p>
    <w:p w14:paraId="096CDD79" w14:textId="30792747" w:rsidR="004F73AC" w:rsidRDefault="004F73AC" w:rsidP="004F73AC">
      <w:pPr>
        <w:rPr>
          <w:lang w:eastAsia="it-IT"/>
        </w:rPr>
      </w:pPr>
    </w:p>
    <w:p w14:paraId="32E48ABD" w14:textId="04AB3421" w:rsidR="004F73AC" w:rsidRDefault="004F73AC" w:rsidP="004F73AC">
      <w:pPr>
        <w:rPr>
          <w:lang w:eastAsia="it-IT"/>
        </w:rPr>
      </w:pPr>
    </w:p>
    <w:p w14:paraId="36FB83B2" w14:textId="69F815DC" w:rsidR="004F73AC" w:rsidRDefault="004F73AC" w:rsidP="004F73AC">
      <w:pPr>
        <w:rPr>
          <w:lang w:eastAsia="it-IT"/>
        </w:rPr>
      </w:pPr>
    </w:p>
    <w:p w14:paraId="6D6B7CB9" w14:textId="4F9CC350" w:rsidR="004F73AC" w:rsidRDefault="004F73AC" w:rsidP="004F73AC">
      <w:pPr>
        <w:rPr>
          <w:lang w:eastAsia="it-IT"/>
        </w:rPr>
      </w:pPr>
    </w:p>
    <w:p w14:paraId="4BFDA283" w14:textId="5C505C3F" w:rsidR="004F73AC" w:rsidRDefault="004F73AC" w:rsidP="004F73AC">
      <w:pPr>
        <w:rPr>
          <w:lang w:eastAsia="it-IT"/>
        </w:rPr>
      </w:pPr>
    </w:p>
    <w:p w14:paraId="11EFC2DE" w14:textId="36137A4B" w:rsidR="004F73AC" w:rsidRDefault="004F73AC" w:rsidP="004F73AC">
      <w:pPr>
        <w:rPr>
          <w:lang w:eastAsia="it-IT"/>
        </w:rPr>
      </w:pPr>
    </w:p>
    <w:p w14:paraId="4C82BA0C" w14:textId="4E284DB4" w:rsidR="004F73AC" w:rsidRDefault="004F73AC" w:rsidP="004F73AC">
      <w:pPr>
        <w:rPr>
          <w:lang w:eastAsia="it-IT"/>
        </w:rPr>
      </w:pPr>
    </w:p>
    <w:p w14:paraId="7B39C914" w14:textId="72E40A89" w:rsidR="004F73AC" w:rsidRDefault="004F73AC" w:rsidP="004F73AC">
      <w:pPr>
        <w:rPr>
          <w:lang w:eastAsia="it-IT"/>
        </w:rPr>
      </w:pPr>
    </w:p>
    <w:p w14:paraId="317516CB" w14:textId="73F8284F" w:rsidR="004F73AC" w:rsidRDefault="004F73AC" w:rsidP="004F73AC">
      <w:pPr>
        <w:rPr>
          <w:lang w:eastAsia="it-IT"/>
        </w:rPr>
      </w:pPr>
    </w:p>
    <w:p w14:paraId="122F523E" w14:textId="3C72CB99" w:rsidR="004F73AC" w:rsidRDefault="004F73AC" w:rsidP="004F73AC">
      <w:pPr>
        <w:rPr>
          <w:lang w:eastAsia="it-IT"/>
        </w:rPr>
      </w:pPr>
    </w:p>
    <w:p w14:paraId="44CEC503" w14:textId="0482B985" w:rsidR="00787381" w:rsidRDefault="00787381" w:rsidP="004D189D">
      <w:pPr>
        <w:pStyle w:val="Titolo1"/>
        <w:rPr>
          <w:rFonts w:ascii="Georgia" w:eastAsia="Times New Roman" w:hAnsi="Georgia" w:cs="Segoe UI"/>
          <w:color w:val="123869"/>
          <w:sz w:val="52"/>
          <w:szCs w:val="52"/>
          <w:lang w:eastAsia="it-IT"/>
        </w:rPr>
      </w:pPr>
      <w:bookmarkStart w:id="6" w:name="_Toc66202670"/>
      <w:r w:rsidRPr="004F73AC">
        <w:rPr>
          <w:rFonts w:ascii="Georgia" w:eastAsia="Times New Roman" w:hAnsi="Georgia" w:cs="Segoe UI"/>
          <w:color w:val="123869"/>
          <w:sz w:val="52"/>
          <w:szCs w:val="52"/>
          <w:lang w:eastAsia="it-IT"/>
        </w:rPr>
        <w:lastRenderedPageBreak/>
        <w:t xml:space="preserve">3 </w:t>
      </w:r>
      <w:r w:rsidR="006122FC">
        <w:rPr>
          <w:rFonts w:ascii="Georgia" w:eastAsia="Times New Roman" w:hAnsi="Georgia" w:cs="Segoe UI"/>
          <w:color w:val="123869"/>
          <w:sz w:val="52"/>
          <w:szCs w:val="52"/>
          <w:lang w:eastAsia="it-IT"/>
        </w:rPr>
        <w:t>Progettazione Concettuale</w:t>
      </w:r>
      <w:bookmarkEnd w:id="6"/>
    </w:p>
    <w:p w14:paraId="74063E0E" w14:textId="77777777" w:rsidR="005E3E24" w:rsidRPr="005E3E24" w:rsidRDefault="005E3E24" w:rsidP="005E3E24">
      <w:pPr>
        <w:rPr>
          <w:lang w:eastAsia="it-IT"/>
        </w:rPr>
      </w:pPr>
    </w:p>
    <w:p w14:paraId="2539F178" w14:textId="3AF14ECD" w:rsidR="005E3E24" w:rsidRDefault="006122FC" w:rsidP="005E3E24">
      <w:pPr>
        <w:rPr>
          <w:rFonts w:ascii="Georgia" w:hAnsi="Georgia"/>
          <w:i/>
          <w:iCs/>
          <w:sz w:val="32"/>
          <w:szCs w:val="32"/>
          <w:lang w:eastAsia="it-IT"/>
        </w:rPr>
      </w:pPr>
      <w:r w:rsidRPr="005E3E24">
        <w:rPr>
          <w:rFonts w:ascii="Georgia" w:hAnsi="Georgia"/>
          <w:i/>
          <w:iCs/>
          <w:sz w:val="32"/>
          <w:szCs w:val="32"/>
          <w:lang w:eastAsia="it-IT"/>
        </w:rPr>
        <w:t>In questo capitolo inizia la progettazione della base di dati al livello di astrazione più alto.  Dal risultato dell’analisi dei requisiti che devono essere soddisfatti si arriverà ad uno schema concettuale indipendente dalla struttura dei dati e dall’implementazione fisica: in tale schema concettuale, che verrà rappresentato usando un Class Diagram UML, si evidenzieranno le entità (concetti) rilevanti ai fini della rappresentazione dei dati e le relazioni che intercorrono tra esse; si delineeranno anche eventuali vincoli da imporre.</w:t>
      </w:r>
    </w:p>
    <w:p w14:paraId="5668EFE1" w14:textId="77777777" w:rsidR="005E3E24" w:rsidRDefault="005E3E24" w:rsidP="005E3E24"/>
    <w:p w14:paraId="0DE46B16" w14:textId="7AD3AA51" w:rsidR="006122FC" w:rsidRPr="004D189D" w:rsidRDefault="006122FC" w:rsidP="004D189D">
      <w:pPr>
        <w:pStyle w:val="Titolo2"/>
        <w:rPr>
          <w:rFonts w:ascii="Georgia" w:eastAsiaTheme="minorHAnsi" w:hAnsi="Georgia" w:cstheme="minorBidi"/>
          <w:b/>
          <w:bCs/>
          <w:i w:val="0"/>
          <w:iCs/>
          <w:color w:val="123869" w:themeColor="accent1"/>
          <w:sz w:val="40"/>
          <w:szCs w:val="40"/>
          <w:lang w:eastAsia="it-IT"/>
        </w:rPr>
      </w:pPr>
      <w:bookmarkStart w:id="7" w:name="_Toc66202671"/>
      <w:r w:rsidRPr="004D189D">
        <w:rPr>
          <w:rFonts w:ascii="Georgia" w:hAnsi="Georgia"/>
          <w:b/>
          <w:bCs/>
          <w:i w:val="0"/>
          <w:iCs/>
          <w:color w:val="123869" w:themeColor="accent1"/>
          <w:sz w:val="44"/>
          <w:szCs w:val="22"/>
          <w:lang w:eastAsia="it-IT"/>
        </w:rPr>
        <w:t xml:space="preserve">3.1 </w:t>
      </w:r>
      <w:r w:rsidRPr="004D189D">
        <w:rPr>
          <w:rFonts w:ascii="Georgia" w:hAnsi="Georgia"/>
          <w:b/>
          <w:bCs/>
          <w:i w:val="0"/>
          <w:iCs/>
          <w:color w:val="123869" w:themeColor="accent1"/>
          <w:sz w:val="44"/>
          <w:szCs w:val="32"/>
          <w:lang w:eastAsia="it-IT"/>
        </w:rPr>
        <w:t>Class Diagram</w:t>
      </w:r>
      <w:bookmarkEnd w:id="7"/>
    </w:p>
    <w:p w14:paraId="2C953CAD" w14:textId="0EECF0C1" w:rsidR="00787381" w:rsidRDefault="00787381" w:rsidP="00787381">
      <w:pPr>
        <w:rPr>
          <w:lang w:eastAsia="it-IT"/>
        </w:rPr>
      </w:pPr>
    </w:p>
    <w:p w14:paraId="483ABE5D" w14:textId="3FB16BEB" w:rsidR="00787381" w:rsidRDefault="00787381" w:rsidP="00787381">
      <w:pPr>
        <w:rPr>
          <w:rFonts w:ascii="Georgia" w:hAnsi="Georgia"/>
          <w:i/>
          <w:iCs/>
          <w:sz w:val="32"/>
          <w:szCs w:val="32"/>
          <w:lang w:eastAsia="it-IT"/>
        </w:rPr>
      </w:pPr>
      <w:r>
        <w:rPr>
          <w:rFonts w:ascii="Georgia" w:hAnsi="Georgia"/>
          <w:i/>
          <w:iCs/>
          <w:sz w:val="32"/>
          <w:szCs w:val="32"/>
          <w:lang w:eastAsia="it-IT"/>
        </w:rPr>
        <w:t>Segue L’immagine del Class Diagram dell</w:t>
      </w:r>
      <w:r w:rsidR="006122FC">
        <w:rPr>
          <w:rFonts w:ascii="Georgia" w:hAnsi="Georgia"/>
          <w:i/>
          <w:iCs/>
          <w:sz w:val="32"/>
          <w:szCs w:val="32"/>
          <w:lang w:eastAsia="it-IT"/>
        </w:rPr>
        <w:t>a base di dati</w:t>
      </w:r>
      <w:r>
        <w:rPr>
          <w:rFonts w:ascii="Georgia" w:hAnsi="Georgia"/>
          <w:i/>
          <w:iCs/>
          <w:sz w:val="32"/>
          <w:szCs w:val="32"/>
          <w:lang w:eastAsia="it-IT"/>
        </w:rPr>
        <w:t>.</w:t>
      </w:r>
    </w:p>
    <w:p w14:paraId="13AB6FC6" w14:textId="77777777" w:rsidR="004F73AC" w:rsidRDefault="004F73AC" w:rsidP="00787381">
      <w:pPr>
        <w:rPr>
          <w:rFonts w:ascii="Georgia" w:hAnsi="Georgia"/>
          <w:i/>
          <w:iCs/>
          <w:sz w:val="32"/>
          <w:szCs w:val="32"/>
          <w:lang w:eastAsia="it-IT"/>
        </w:rPr>
      </w:pPr>
    </w:p>
    <w:p w14:paraId="19D72D50" w14:textId="5CB2BE6A" w:rsidR="00787381" w:rsidRPr="00787381" w:rsidRDefault="006122FC" w:rsidP="00787381">
      <w:pPr>
        <w:rPr>
          <w:rFonts w:ascii="Georgia" w:hAnsi="Georgia"/>
          <w:i/>
          <w:iCs/>
          <w:sz w:val="32"/>
          <w:szCs w:val="32"/>
          <w:lang w:eastAsia="it-IT"/>
        </w:rPr>
      </w:pPr>
      <w:r>
        <w:rPr>
          <w:rFonts w:ascii="Georgia" w:hAnsi="Georgia"/>
          <w:i/>
          <w:iCs/>
          <w:noProof/>
          <w:sz w:val="32"/>
          <w:szCs w:val="32"/>
          <w:lang w:eastAsia="it-IT"/>
        </w:rPr>
        <w:drawing>
          <wp:inline distT="0" distB="0" distL="0" distR="0" wp14:anchorId="503FC56B" wp14:editId="2AF6467D">
            <wp:extent cx="6767830" cy="2741295"/>
            <wp:effectExtent l="0" t="0" r="0" b="190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1">
                      <a:extLst>
                        <a:ext uri="{28A0092B-C50C-407E-A947-70E740481C1C}">
                          <a14:useLocalDpi xmlns:a14="http://schemas.microsoft.com/office/drawing/2010/main" val="0"/>
                        </a:ext>
                      </a:extLst>
                    </a:blip>
                    <a:stretch>
                      <a:fillRect/>
                    </a:stretch>
                  </pic:blipFill>
                  <pic:spPr>
                    <a:xfrm>
                      <a:off x="0" y="0"/>
                      <a:ext cx="6767830" cy="2741295"/>
                    </a:xfrm>
                    <a:prstGeom prst="rect">
                      <a:avLst/>
                    </a:prstGeom>
                  </pic:spPr>
                </pic:pic>
              </a:graphicData>
            </a:graphic>
          </wp:inline>
        </w:drawing>
      </w:r>
    </w:p>
    <w:p w14:paraId="2400F6D5" w14:textId="77777777" w:rsidR="0043286E" w:rsidRDefault="0043286E" w:rsidP="00B1021C"/>
    <w:p w14:paraId="5345347D" w14:textId="44FAF490" w:rsidR="009F35BE" w:rsidRDefault="009F35BE" w:rsidP="009F35BE">
      <w:pPr>
        <w:rPr>
          <w:rFonts w:ascii="Georgia" w:hAnsi="Georgia"/>
          <w:i/>
          <w:iCs/>
          <w:sz w:val="32"/>
          <w:szCs w:val="32"/>
        </w:rPr>
      </w:pPr>
    </w:p>
    <w:p w14:paraId="5434CD5C" w14:textId="77777777" w:rsidR="005E3E24" w:rsidRDefault="005E3E24" w:rsidP="009F35BE">
      <w:pPr>
        <w:rPr>
          <w:rFonts w:ascii="Georgia" w:hAnsi="Georgia"/>
          <w:i/>
          <w:iCs/>
          <w:sz w:val="32"/>
          <w:szCs w:val="32"/>
        </w:rPr>
      </w:pPr>
    </w:p>
    <w:p w14:paraId="30E3F139" w14:textId="77777777" w:rsidR="001B5AE3" w:rsidRDefault="001B5AE3">
      <w:pPr>
        <w:rPr>
          <w:rFonts w:ascii="Georgia" w:eastAsiaTheme="majorEastAsia" w:hAnsi="Georgia" w:cstheme="majorBidi"/>
          <w:b/>
          <w:bCs/>
          <w:iCs/>
          <w:color w:val="123869" w:themeColor="accent1"/>
          <w:sz w:val="44"/>
          <w:szCs w:val="32"/>
        </w:rPr>
      </w:pPr>
      <w:bookmarkStart w:id="8" w:name="_Toc66202672"/>
      <w:r>
        <w:rPr>
          <w:rFonts w:ascii="Georgia" w:hAnsi="Georgia"/>
          <w:b/>
          <w:bCs/>
          <w:i/>
          <w:iCs/>
          <w:color w:val="123869" w:themeColor="accent1"/>
          <w:sz w:val="44"/>
          <w:szCs w:val="32"/>
        </w:rPr>
        <w:br w:type="page"/>
      </w:r>
    </w:p>
    <w:p w14:paraId="672019C5" w14:textId="2164BE44" w:rsidR="006122FC" w:rsidRPr="004D189D" w:rsidRDefault="005E3E24" w:rsidP="004D189D">
      <w:pPr>
        <w:pStyle w:val="Titolo2"/>
        <w:rPr>
          <w:rFonts w:ascii="Georgia" w:hAnsi="Georgia"/>
          <w:b/>
          <w:bCs/>
          <w:i w:val="0"/>
          <w:iCs/>
          <w:color w:val="123869" w:themeColor="accent1"/>
          <w:sz w:val="44"/>
          <w:szCs w:val="32"/>
        </w:rPr>
      </w:pPr>
      <w:r w:rsidRPr="004D189D">
        <w:rPr>
          <w:rFonts w:ascii="Georgia" w:hAnsi="Georgia"/>
          <w:b/>
          <w:bCs/>
          <w:i w:val="0"/>
          <w:iCs/>
          <w:color w:val="123869" w:themeColor="accent1"/>
          <w:sz w:val="44"/>
          <w:szCs w:val="32"/>
        </w:rPr>
        <w:lastRenderedPageBreak/>
        <w:t>3</w:t>
      </w:r>
      <w:r w:rsidR="006122FC" w:rsidRPr="004D189D">
        <w:rPr>
          <w:rFonts w:ascii="Georgia" w:hAnsi="Georgia"/>
          <w:b/>
          <w:bCs/>
          <w:i w:val="0"/>
          <w:iCs/>
          <w:color w:val="123869" w:themeColor="accent1"/>
          <w:sz w:val="44"/>
          <w:szCs w:val="32"/>
        </w:rPr>
        <w:t>.</w:t>
      </w:r>
      <w:r w:rsidRPr="004D189D">
        <w:rPr>
          <w:rFonts w:ascii="Georgia" w:hAnsi="Georgia"/>
          <w:b/>
          <w:bCs/>
          <w:i w:val="0"/>
          <w:iCs/>
          <w:color w:val="123869" w:themeColor="accent1"/>
          <w:sz w:val="44"/>
          <w:szCs w:val="32"/>
        </w:rPr>
        <w:t>2</w:t>
      </w:r>
      <w:r w:rsidR="006122FC" w:rsidRPr="004D189D">
        <w:rPr>
          <w:rFonts w:ascii="Georgia" w:hAnsi="Georgia"/>
          <w:b/>
          <w:bCs/>
          <w:i w:val="0"/>
          <w:iCs/>
          <w:color w:val="123869" w:themeColor="accent1"/>
          <w:sz w:val="44"/>
          <w:szCs w:val="32"/>
        </w:rPr>
        <w:t xml:space="preserve"> Ristrutturazione del Class Diagram</w:t>
      </w:r>
      <w:bookmarkEnd w:id="8"/>
    </w:p>
    <w:p w14:paraId="2775AC90" w14:textId="77777777" w:rsidR="005E3E24" w:rsidRPr="005E3E24" w:rsidRDefault="005E3E24" w:rsidP="005E3E24"/>
    <w:p w14:paraId="6C30695B" w14:textId="3373C315" w:rsidR="009F35BE" w:rsidRDefault="006122FC" w:rsidP="009F35BE">
      <w:pPr>
        <w:rPr>
          <w:rFonts w:ascii="Georgia" w:hAnsi="Georgia"/>
          <w:i/>
          <w:iCs/>
          <w:sz w:val="32"/>
          <w:szCs w:val="32"/>
        </w:rPr>
      </w:pPr>
      <w:r w:rsidRPr="006122FC">
        <w:rPr>
          <w:rFonts w:ascii="Georgia" w:hAnsi="Georgia"/>
          <w:i/>
          <w:iCs/>
          <w:sz w:val="32"/>
          <w:szCs w:val="32"/>
        </w:rPr>
        <w:t>Al fine di rendere il class diagram idoneo alla traduzione in schemi relazionali e di migliorare l’efficienza dell’implementazione si procede alla ristrutturazione dello stesso</w:t>
      </w:r>
      <w:r>
        <w:rPr>
          <w:rFonts w:ascii="Georgia" w:hAnsi="Georgia"/>
          <w:i/>
          <w:iCs/>
          <w:sz w:val="32"/>
          <w:szCs w:val="32"/>
        </w:rPr>
        <w:t>.</w:t>
      </w:r>
    </w:p>
    <w:p w14:paraId="7B0FC754" w14:textId="77777777" w:rsidR="005E3E24" w:rsidRDefault="005E3E24" w:rsidP="009F35BE">
      <w:pPr>
        <w:rPr>
          <w:rFonts w:ascii="Georgia" w:hAnsi="Georgia"/>
          <w:i/>
          <w:iCs/>
          <w:sz w:val="32"/>
          <w:szCs w:val="32"/>
        </w:rPr>
      </w:pPr>
    </w:p>
    <w:p w14:paraId="13951B34" w14:textId="2DCE2C9F" w:rsidR="006122FC" w:rsidRDefault="006122FC" w:rsidP="009F35BE">
      <w:pPr>
        <w:rPr>
          <w:rFonts w:ascii="Georgia" w:hAnsi="Georgia"/>
          <w:i/>
          <w:iCs/>
          <w:sz w:val="32"/>
          <w:szCs w:val="32"/>
        </w:rPr>
      </w:pPr>
      <w:r>
        <w:rPr>
          <w:rFonts w:ascii="Georgia" w:hAnsi="Georgia"/>
          <w:i/>
          <w:iCs/>
          <w:sz w:val="32"/>
          <w:szCs w:val="32"/>
        </w:rPr>
        <w:t>Segue l’immagine del Class Diagram ristrutturato</w:t>
      </w:r>
      <w:r w:rsidR="005E3E24">
        <w:rPr>
          <w:rFonts w:ascii="Georgia" w:hAnsi="Georgia"/>
          <w:i/>
          <w:iCs/>
          <w:sz w:val="32"/>
          <w:szCs w:val="32"/>
        </w:rPr>
        <w:t>.</w:t>
      </w:r>
    </w:p>
    <w:p w14:paraId="7E92FB2D" w14:textId="77777777" w:rsidR="005E3E24" w:rsidRDefault="005E3E24" w:rsidP="009F35BE">
      <w:pPr>
        <w:rPr>
          <w:rFonts w:ascii="Georgia" w:hAnsi="Georgia"/>
          <w:i/>
          <w:iCs/>
          <w:sz w:val="32"/>
          <w:szCs w:val="32"/>
        </w:rPr>
      </w:pPr>
    </w:p>
    <w:p w14:paraId="070DEC90" w14:textId="7F9313F2" w:rsidR="006122FC" w:rsidRDefault="00007DF0" w:rsidP="009F35BE">
      <w:pPr>
        <w:rPr>
          <w:rFonts w:ascii="Georgia" w:hAnsi="Georgia"/>
          <w:i/>
          <w:iCs/>
          <w:sz w:val="32"/>
          <w:szCs w:val="32"/>
        </w:rPr>
      </w:pPr>
      <w:r>
        <w:rPr>
          <w:rFonts w:ascii="Georgia" w:hAnsi="Georgia"/>
          <w:i/>
          <w:iCs/>
          <w:noProof/>
          <w:sz w:val="32"/>
          <w:szCs w:val="32"/>
        </w:rPr>
        <w:drawing>
          <wp:inline distT="0" distB="0" distL="0" distR="0" wp14:anchorId="48712186" wp14:editId="63EAD31F">
            <wp:extent cx="6767830" cy="2527935"/>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pic:cNvPicPr/>
                  </pic:nvPicPr>
                  <pic:blipFill>
                    <a:blip r:embed="rId12">
                      <a:extLst>
                        <a:ext uri="{28A0092B-C50C-407E-A947-70E740481C1C}">
                          <a14:useLocalDpi xmlns:a14="http://schemas.microsoft.com/office/drawing/2010/main" val="0"/>
                        </a:ext>
                      </a:extLst>
                    </a:blip>
                    <a:stretch>
                      <a:fillRect/>
                    </a:stretch>
                  </pic:blipFill>
                  <pic:spPr>
                    <a:xfrm>
                      <a:off x="0" y="0"/>
                      <a:ext cx="6767830" cy="2527935"/>
                    </a:xfrm>
                    <a:prstGeom prst="rect">
                      <a:avLst/>
                    </a:prstGeom>
                  </pic:spPr>
                </pic:pic>
              </a:graphicData>
            </a:graphic>
          </wp:inline>
        </w:drawing>
      </w:r>
    </w:p>
    <w:p w14:paraId="6DF66A16" w14:textId="2150CF9F" w:rsidR="009F35BE" w:rsidRDefault="009F35BE" w:rsidP="009F35BE">
      <w:pPr>
        <w:rPr>
          <w:rFonts w:ascii="Georgia" w:hAnsi="Georgia"/>
          <w:i/>
          <w:iCs/>
          <w:sz w:val="32"/>
          <w:szCs w:val="32"/>
        </w:rPr>
      </w:pPr>
    </w:p>
    <w:p w14:paraId="3439C388" w14:textId="270EF7CC" w:rsidR="009F35BE" w:rsidRDefault="009F35BE" w:rsidP="009F35BE">
      <w:pPr>
        <w:rPr>
          <w:rFonts w:ascii="Georgia" w:hAnsi="Georgia"/>
          <w:i/>
          <w:iCs/>
          <w:sz w:val="32"/>
          <w:szCs w:val="32"/>
        </w:rPr>
      </w:pPr>
    </w:p>
    <w:p w14:paraId="66FFB4FE" w14:textId="4AF31E01" w:rsidR="00666A0D" w:rsidRPr="005E3E24" w:rsidRDefault="005E3E24" w:rsidP="005E3E24">
      <w:pPr>
        <w:pStyle w:val="Titolo3"/>
        <w:rPr>
          <w:rFonts w:ascii="Georgia" w:hAnsi="Georgia"/>
        </w:rPr>
      </w:pPr>
      <w:bookmarkStart w:id="9" w:name="_Toc66202673"/>
      <w:r>
        <w:rPr>
          <w:rFonts w:ascii="Georgia" w:hAnsi="Georgia"/>
        </w:rPr>
        <w:t>3</w:t>
      </w:r>
      <w:r w:rsidRPr="005E3E24">
        <w:rPr>
          <w:rFonts w:ascii="Georgia" w:hAnsi="Georgia"/>
        </w:rPr>
        <w:t>.</w:t>
      </w:r>
      <w:r>
        <w:rPr>
          <w:rFonts w:ascii="Georgia" w:hAnsi="Georgia"/>
        </w:rPr>
        <w:t>2</w:t>
      </w:r>
      <w:r w:rsidRPr="005E3E24">
        <w:rPr>
          <w:rFonts w:ascii="Georgia" w:hAnsi="Georgia"/>
        </w:rPr>
        <w:t xml:space="preserve">.1 </w:t>
      </w:r>
      <w:r w:rsidR="00666A0D" w:rsidRPr="005E3E24">
        <w:rPr>
          <w:rFonts w:ascii="Georgia" w:hAnsi="Georgia"/>
        </w:rPr>
        <w:t>Rimozione degli attributi multipli</w:t>
      </w:r>
      <w:bookmarkEnd w:id="9"/>
    </w:p>
    <w:p w14:paraId="34103065" w14:textId="77777777" w:rsidR="00666A0D" w:rsidRDefault="00666A0D" w:rsidP="009F35BE">
      <w:pPr>
        <w:rPr>
          <w:rFonts w:ascii="Georgia" w:hAnsi="Georgia"/>
          <w:i/>
          <w:iCs/>
          <w:sz w:val="32"/>
          <w:szCs w:val="32"/>
        </w:rPr>
      </w:pPr>
    </w:p>
    <w:p w14:paraId="04451A37" w14:textId="102B5B38" w:rsidR="009F35BE" w:rsidRDefault="006122FC" w:rsidP="009F35BE">
      <w:pPr>
        <w:rPr>
          <w:rFonts w:ascii="Georgia" w:hAnsi="Georgia"/>
          <w:i/>
          <w:iCs/>
          <w:sz w:val="32"/>
          <w:szCs w:val="32"/>
        </w:rPr>
      </w:pPr>
      <w:r>
        <w:rPr>
          <w:rFonts w:ascii="Georgia" w:hAnsi="Georgia"/>
          <w:i/>
          <w:iCs/>
          <w:sz w:val="32"/>
          <w:szCs w:val="32"/>
        </w:rPr>
        <w:t>Abbiamo provveduto alla rimozione dell’attributo mul</w:t>
      </w:r>
      <w:r w:rsidR="00666A0D">
        <w:rPr>
          <w:rFonts w:ascii="Georgia" w:hAnsi="Georgia"/>
          <w:i/>
          <w:iCs/>
          <w:sz w:val="32"/>
          <w:szCs w:val="32"/>
        </w:rPr>
        <w:t>tiplo “Ambito” in “Progetto” creando una nuova classe “Ambito”</w:t>
      </w:r>
    </w:p>
    <w:p w14:paraId="3DA048AF" w14:textId="77777777" w:rsidR="00666A0D" w:rsidRDefault="00666A0D" w:rsidP="009F35BE">
      <w:pPr>
        <w:rPr>
          <w:rFonts w:ascii="Georgia" w:hAnsi="Georgia"/>
          <w:i/>
          <w:iCs/>
          <w:sz w:val="32"/>
          <w:szCs w:val="32"/>
        </w:rPr>
      </w:pPr>
    </w:p>
    <w:p w14:paraId="4685BE38" w14:textId="1509E83D" w:rsidR="00666A0D" w:rsidRPr="005E3E24" w:rsidRDefault="005E3E24" w:rsidP="005E3E24">
      <w:pPr>
        <w:pStyle w:val="Titolo3"/>
        <w:rPr>
          <w:rFonts w:ascii="Georgia" w:hAnsi="Georgia"/>
        </w:rPr>
      </w:pPr>
      <w:bookmarkStart w:id="10" w:name="_Toc66202674"/>
      <w:r>
        <w:rPr>
          <w:rFonts w:ascii="Georgia" w:hAnsi="Georgia"/>
        </w:rPr>
        <w:t>3</w:t>
      </w:r>
      <w:r w:rsidRPr="005E3E24">
        <w:rPr>
          <w:rFonts w:ascii="Georgia" w:hAnsi="Georgia"/>
        </w:rPr>
        <w:t>.</w:t>
      </w:r>
      <w:r>
        <w:rPr>
          <w:rFonts w:ascii="Georgia" w:hAnsi="Georgia"/>
        </w:rPr>
        <w:t>2</w:t>
      </w:r>
      <w:r w:rsidRPr="005E3E24">
        <w:rPr>
          <w:rFonts w:ascii="Georgia" w:hAnsi="Georgia"/>
        </w:rPr>
        <w:t xml:space="preserve">.2 </w:t>
      </w:r>
      <w:r w:rsidR="00666A0D" w:rsidRPr="005E3E24">
        <w:rPr>
          <w:rFonts w:ascii="Georgia" w:hAnsi="Georgia"/>
        </w:rPr>
        <w:t>Rimozione delle gerarchie di specializzazione</w:t>
      </w:r>
      <w:bookmarkEnd w:id="10"/>
    </w:p>
    <w:p w14:paraId="369C921C" w14:textId="77777777" w:rsidR="00666A0D" w:rsidRDefault="00666A0D" w:rsidP="009F35BE">
      <w:pPr>
        <w:rPr>
          <w:rFonts w:ascii="Georgia" w:hAnsi="Georgia"/>
          <w:i/>
          <w:iCs/>
          <w:sz w:val="32"/>
          <w:szCs w:val="32"/>
        </w:rPr>
      </w:pPr>
    </w:p>
    <w:p w14:paraId="5BE1890B" w14:textId="29977149" w:rsidR="00666A0D" w:rsidRDefault="00666A0D" w:rsidP="009F35BE">
      <w:pPr>
        <w:rPr>
          <w:rFonts w:ascii="Georgia" w:hAnsi="Georgia"/>
          <w:i/>
          <w:iCs/>
          <w:sz w:val="32"/>
          <w:szCs w:val="32"/>
        </w:rPr>
      </w:pPr>
      <w:r>
        <w:rPr>
          <w:rFonts w:ascii="Georgia" w:hAnsi="Georgia"/>
          <w:i/>
          <w:iCs/>
          <w:sz w:val="32"/>
          <w:szCs w:val="32"/>
        </w:rPr>
        <w:t>Inoltre, per ristrutturare il class diagram, era necessario trasformare la specializzazione dell’entità “Meeting”; Abbiamo eliminato la specializzazione optando per lo schiacciamento della classe generale</w:t>
      </w:r>
      <w:r w:rsidR="00007DF0">
        <w:rPr>
          <w:rFonts w:ascii="Georgia" w:hAnsi="Georgia"/>
          <w:i/>
          <w:iCs/>
          <w:sz w:val="32"/>
          <w:szCs w:val="32"/>
        </w:rPr>
        <w:t xml:space="preserve"> “Meeting”</w:t>
      </w:r>
      <w:r>
        <w:rPr>
          <w:rFonts w:ascii="Georgia" w:hAnsi="Georgia"/>
          <w:i/>
          <w:iCs/>
          <w:sz w:val="32"/>
          <w:szCs w:val="32"/>
        </w:rPr>
        <w:t xml:space="preserve"> nelle classi specializzate</w:t>
      </w:r>
      <w:r w:rsidR="00007DF0">
        <w:rPr>
          <w:rFonts w:ascii="Georgia" w:hAnsi="Georgia"/>
          <w:i/>
          <w:iCs/>
          <w:sz w:val="32"/>
          <w:szCs w:val="32"/>
        </w:rPr>
        <w:t xml:space="preserve"> “SalaMeeting” e “Piattaforma”</w:t>
      </w:r>
      <w:r>
        <w:rPr>
          <w:rFonts w:ascii="Georgia" w:hAnsi="Georgia"/>
          <w:i/>
          <w:iCs/>
          <w:sz w:val="32"/>
          <w:szCs w:val="32"/>
        </w:rPr>
        <w:t xml:space="preserve">.  </w:t>
      </w:r>
    </w:p>
    <w:p w14:paraId="5DA58F6F" w14:textId="77777777" w:rsidR="00666A0D" w:rsidRDefault="00666A0D" w:rsidP="009F35BE">
      <w:pPr>
        <w:rPr>
          <w:rFonts w:ascii="Georgia" w:hAnsi="Georgia"/>
          <w:i/>
          <w:iCs/>
          <w:sz w:val="32"/>
          <w:szCs w:val="32"/>
        </w:rPr>
      </w:pPr>
    </w:p>
    <w:p w14:paraId="516C3741" w14:textId="1D5DFE45" w:rsidR="009F35BE" w:rsidRPr="005E3E24" w:rsidRDefault="005E3E24" w:rsidP="004D189D">
      <w:pPr>
        <w:pStyle w:val="Titolo3"/>
        <w:rPr>
          <w:rFonts w:ascii="Georgia" w:hAnsi="Georgia"/>
        </w:rPr>
      </w:pPr>
      <w:bookmarkStart w:id="11" w:name="_Toc66202675"/>
      <w:r>
        <w:rPr>
          <w:rFonts w:ascii="Georgia" w:hAnsi="Georgia"/>
        </w:rPr>
        <w:t>3</w:t>
      </w:r>
      <w:r w:rsidRPr="005E3E24">
        <w:rPr>
          <w:rFonts w:ascii="Georgia" w:hAnsi="Georgia"/>
        </w:rPr>
        <w:t>.</w:t>
      </w:r>
      <w:r>
        <w:rPr>
          <w:rFonts w:ascii="Georgia" w:hAnsi="Georgia"/>
        </w:rPr>
        <w:t>2</w:t>
      </w:r>
      <w:r w:rsidRPr="005E3E24">
        <w:rPr>
          <w:rFonts w:ascii="Georgia" w:hAnsi="Georgia"/>
        </w:rPr>
        <w:t xml:space="preserve">.3 </w:t>
      </w:r>
      <w:r w:rsidR="00666A0D" w:rsidRPr="005E3E24">
        <w:rPr>
          <w:rFonts w:ascii="Georgia" w:hAnsi="Georgia"/>
        </w:rPr>
        <w:t>Rimozione degli attributi strutturati</w:t>
      </w:r>
      <w:bookmarkEnd w:id="11"/>
    </w:p>
    <w:p w14:paraId="44AAD684" w14:textId="77777777" w:rsidR="00007DF0" w:rsidRDefault="00007DF0" w:rsidP="009F35BE">
      <w:pPr>
        <w:rPr>
          <w:rFonts w:ascii="Georgia" w:hAnsi="Georgia"/>
          <w:i/>
          <w:iCs/>
          <w:sz w:val="32"/>
          <w:szCs w:val="32"/>
        </w:rPr>
      </w:pPr>
    </w:p>
    <w:p w14:paraId="49AE4B1F" w14:textId="250932FE" w:rsidR="00007DF0" w:rsidRDefault="00007DF0" w:rsidP="009F35BE">
      <w:pPr>
        <w:rPr>
          <w:rFonts w:ascii="Georgia" w:hAnsi="Georgia"/>
          <w:i/>
          <w:iCs/>
          <w:sz w:val="32"/>
          <w:szCs w:val="32"/>
        </w:rPr>
      </w:pPr>
      <w:r>
        <w:rPr>
          <w:rFonts w:ascii="Georgia" w:hAnsi="Georgia"/>
          <w:i/>
          <w:iCs/>
          <w:sz w:val="32"/>
          <w:szCs w:val="32"/>
        </w:rPr>
        <w:t>Abbiamo riscontrato la presenza di due attributi strutturati in “Meeting”:</w:t>
      </w:r>
    </w:p>
    <w:p w14:paraId="6CF5FED5" w14:textId="3FD2E6F9" w:rsidR="00007DF0" w:rsidRDefault="00007DF0" w:rsidP="009F35BE">
      <w:pPr>
        <w:rPr>
          <w:rFonts w:ascii="Georgia" w:hAnsi="Georgia"/>
          <w:i/>
          <w:iCs/>
          <w:sz w:val="32"/>
          <w:szCs w:val="32"/>
        </w:rPr>
      </w:pPr>
      <w:r>
        <w:rPr>
          <w:rFonts w:ascii="Georgia" w:hAnsi="Georgia"/>
          <w:i/>
          <w:iCs/>
          <w:sz w:val="32"/>
          <w:szCs w:val="32"/>
        </w:rPr>
        <w:t>“Sala” e “Piattaforma”;</w:t>
      </w:r>
    </w:p>
    <w:p w14:paraId="18F3BFA4" w14:textId="4B610D08" w:rsidR="00007DF0" w:rsidRDefault="00007DF0" w:rsidP="009F35BE">
      <w:pPr>
        <w:rPr>
          <w:rFonts w:ascii="Georgia" w:hAnsi="Georgia"/>
          <w:i/>
          <w:iCs/>
          <w:sz w:val="32"/>
          <w:szCs w:val="32"/>
        </w:rPr>
      </w:pPr>
      <w:r>
        <w:rPr>
          <w:rFonts w:ascii="Georgia" w:hAnsi="Georgia"/>
          <w:i/>
          <w:iCs/>
          <w:sz w:val="32"/>
          <w:szCs w:val="32"/>
        </w:rPr>
        <w:t>Per cui abbiamo provveduto alla loro eliminazione come attributi andando a creare due nuove classi “</w:t>
      </w:r>
      <w:proofErr w:type="spellStart"/>
      <w:r>
        <w:rPr>
          <w:rFonts w:ascii="Georgia" w:hAnsi="Georgia"/>
          <w:i/>
          <w:iCs/>
          <w:sz w:val="32"/>
          <w:szCs w:val="32"/>
        </w:rPr>
        <w:t>Salameeting</w:t>
      </w:r>
      <w:proofErr w:type="spellEnd"/>
      <w:r>
        <w:rPr>
          <w:rFonts w:ascii="Georgia" w:hAnsi="Georgia"/>
          <w:i/>
          <w:iCs/>
          <w:sz w:val="32"/>
          <w:szCs w:val="32"/>
        </w:rPr>
        <w:t>” e “Piattaforma”.</w:t>
      </w:r>
    </w:p>
    <w:p w14:paraId="3889636E" w14:textId="4BC3CB9C" w:rsidR="00007DF0" w:rsidRPr="004D189D" w:rsidRDefault="005E3E24" w:rsidP="004D189D">
      <w:pPr>
        <w:pStyle w:val="Titolo2"/>
        <w:rPr>
          <w:rFonts w:ascii="Georgia" w:hAnsi="Georgia"/>
          <w:b/>
          <w:bCs/>
          <w:i w:val="0"/>
          <w:color w:val="123869" w:themeColor="accent1"/>
          <w:sz w:val="44"/>
          <w:szCs w:val="32"/>
        </w:rPr>
      </w:pPr>
      <w:bookmarkStart w:id="12" w:name="_Toc66202676"/>
      <w:r w:rsidRPr="004D189D">
        <w:rPr>
          <w:rFonts w:ascii="Georgia" w:hAnsi="Georgia"/>
          <w:b/>
          <w:bCs/>
          <w:i w:val="0"/>
          <w:color w:val="123869" w:themeColor="accent1"/>
          <w:sz w:val="44"/>
          <w:szCs w:val="32"/>
        </w:rPr>
        <w:lastRenderedPageBreak/>
        <w:t xml:space="preserve">3.3 </w:t>
      </w:r>
      <w:r w:rsidR="00007DF0" w:rsidRPr="004D189D">
        <w:rPr>
          <w:rFonts w:ascii="Georgia" w:hAnsi="Georgia"/>
          <w:b/>
          <w:bCs/>
          <w:i w:val="0"/>
          <w:color w:val="123869" w:themeColor="accent1"/>
          <w:sz w:val="44"/>
          <w:szCs w:val="32"/>
        </w:rPr>
        <w:t>Dizionario delle classi</w:t>
      </w:r>
      <w:bookmarkEnd w:id="12"/>
    </w:p>
    <w:p w14:paraId="6AF5C572" w14:textId="00052594" w:rsidR="00007DF0" w:rsidRDefault="00007DF0" w:rsidP="009F35BE">
      <w:pPr>
        <w:rPr>
          <w:rFonts w:ascii="Georgia" w:hAnsi="Georgia"/>
          <w:i/>
          <w:iCs/>
          <w:sz w:val="32"/>
          <w:szCs w:val="32"/>
        </w:rPr>
      </w:pPr>
    </w:p>
    <w:tbl>
      <w:tblPr>
        <w:tblStyle w:val="Grigliatabella"/>
        <w:tblW w:w="10323" w:type="dxa"/>
        <w:tblLook w:val="04A0" w:firstRow="1" w:lastRow="0" w:firstColumn="1" w:lastColumn="0" w:noHBand="0" w:noVBand="1"/>
      </w:tblPr>
      <w:tblGrid>
        <w:gridCol w:w="1979"/>
        <w:gridCol w:w="2319"/>
        <w:gridCol w:w="6025"/>
      </w:tblGrid>
      <w:tr w:rsidR="002856FB" w14:paraId="1E8EEF20" w14:textId="77777777" w:rsidTr="002856FB">
        <w:trPr>
          <w:trHeight w:val="471"/>
        </w:trPr>
        <w:tc>
          <w:tcPr>
            <w:tcW w:w="0" w:type="auto"/>
          </w:tcPr>
          <w:p w14:paraId="59B5D446" w14:textId="044E2CFC" w:rsidR="00EB49E8" w:rsidRPr="009E5B4B" w:rsidRDefault="002856FB" w:rsidP="009F35BE">
            <w:pPr>
              <w:rPr>
                <w:rFonts w:ascii="Georgia" w:hAnsi="Georgia"/>
                <w:b/>
                <w:bCs/>
                <w:i/>
                <w:iCs/>
                <w:sz w:val="32"/>
                <w:szCs w:val="32"/>
              </w:rPr>
            </w:pPr>
            <w:r w:rsidRPr="009E5B4B">
              <w:rPr>
                <w:rFonts w:ascii="Georgia" w:hAnsi="Georgia"/>
                <w:b/>
                <w:bCs/>
                <w:i/>
                <w:iCs/>
                <w:sz w:val="32"/>
                <w:szCs w:val="32"/>
              </w:rPr>
              <w:t>Classi</w:t>
            </w:r>
          </w:p>
        </w:tc>
        <w:tc>
          <w:tcPr>
            <w:tcW w:w="0" w:type="auto"/>
          </w:tcPr>
          <w:p w14:paraId="2F9D7126" w14:textId="7B387783" w:rsidR="00EB49E8" w:rsidRPr="009E5B4B" w:rsidRDefault="002856FB" w:rsidP="009F35BE">
            <w:pPr>
              <w:rPr>
                <w:rFonts w:ascii="Georgia" w:hAnsi="Georgia"/>
                <w:b/>
                <w:bCs/>
                <w:i/>
                <w:iCs/>
                <w:sz w:val="32"/>
                <w:szCs w:val="32"/>
              </w:rPr>
            </w:pPr>
            <w:r w:rsidRPr="009E5B4B">
              <w:rPr>
                <w:rFonts w:ascii="Georgia" w:hAnsi="Georgia"/>
                <w:b/>
                <w:bCs/>
                <w:i/>
                <w:iCs/>
                <w:sz w:val="32"/>
                <w:szCs w:val="32"/>
              </w:rPr>
              <w:t>Descrizione</w:t>
            </w:r>
          </w:p>
        </w:tc>
        <w:tc>
          <w:tcPr>
            <w:tcW w:w="0" w:type="auto"/>
          </w:tcPr>
          <w:p w14:paraId="460A91FA" w14:textId="522F13F4" w:rsidR="00EB49E8" w:rsidRPr="009E5B4B" w:rsidRDefault="002856FB" w:rsidP="009F35BE">
            <w:pPr>
              <w:rPr>
                <w:rFonts w:ascii="Georgia" w:hAnsi="Georgia"/>
                <w:b/>
                <w:bCs/>
                <w:i/>
                <w:iCs/>
                <w:sz w:val="32"/>
                <w:szCs w:val="32"/>
              </w:rPr>
            </w:pPr>
            <w:r w:rsidRPr="009E5B4B">
              <w:rPr>
                <w:rFonts w:ascii="Georgia" w:hAnsi="Georgia"/>
                <w:b/>
                <w:bCs/>
                <w:i/>
                <w:iCs/>
                <w:sz w:val="32"/>
                <w:szCs w:val="32"/>
              </w:rPr>
              <w:t>Attributi</w:t>
            </w:r>
          </w:p>
        </w:tc>
      </w:tr>
      <w:tr w:rsidR="002856FB" w14:paraId="76E00EF4" w14:textId="77777777" w:rsidTr="002856FB">
        <w:trPr>
          <w:trHeight w:val="453"/>
        </w:trPr>
        <w:tc>
          <w:tcPr>
            <w:tcW w:w="0" w:type="auto"/>
          </w:tcPr>
          <w:p w14:paraId="6C786727" w14:textId="67C38322" w:rsidR="00EB49E8" w:rsidRPr="009E5B4B" w:rsidRDefault="002856FB" w:rsidP="009F35BE">
            <w:pPr>
              <w:rPr>
                <w:rFonts w:ascii="Georgia" w:hAnsi="Georgia"/>
                <w:i/>
                <w:iCs/>
                <w:sz w:val="28"/>
                <w:szCs w:val="28"/>
              </w:rPr>
            </w:pPr>
            <w:r w:rsidRPr="009E5B4B">
              <w:rPr>
                <w:rFonts w:ascii="Georgia" w:hAnsi="Georgia"/>
                <w:i/>
                <w:iCs/>
                <w:sz w:val="28"/>
                <w:szCs w:val="28"/>
              </w:rPr>
              <w:t>Dipendente</w:t>
            </w:r>
          </w:p>
        </w:tc>
        <w:tc>
          <w:tcPr>
            <w:tcW w:w="0" w:type="auto"/>
          </w:tcPr>
          <w:p w14:paraId="621A3CC6" w14:textId="288994CC" w:rsidR="00EB49E8" w:rsidRPr="009E5B4B" w:rsidRDefault="002856FB" w:rsidP="009F35BE">
            <w:pPr>
              <w:rPr>
                <w:rFonts w:ascii="Georgia" w:hAnsi="Georgia"/>
                <w:i/>
                <w:iCs/>
                <w:sz w:val="28"/>
                <w:szCs w:val="28"/>
              </w:rPr>
            </w:pPr>
            <w:r w:rsidRPr="009E5B4B">
              <w:rPr>
                <w:rFonts w:ascii="Georgia" w:hAnsi="Georgia"/>
                <w:i/>
                <w:iCs/>
                <w:sz w:val="28"/>
                <w:szCs w:val="28"/>
              </w:rPr>
              <w:t>Descrittore dei dipendenti dell’azienda</w:t>
            </w:r>
          </w:p>
        </w:tc>
        <w:tc>
          <w:tcPr>
            <w:tcW w:w="0" w:type="auto"/>
          </w:tcPr>
          <w:p w14:paraId="744D5C97" w14:textId="77777777" w:rsidR="00EB49E8" w:rsidRPr="009E5B4B" w:rsidRDefault="002856FB" w:rsidP="009F35BE">
            <w:pPr>
              <w:rPr>
                <w:rFonts w:ascii="Georgia" w:hAnsi="Georgia"/>
                <w:i/>
                <w:iCs/>
                <w:sz w:val="28"/>
                <w:szCs w:val="28"/>
              </w:rPr>
            </w:pPr>
            <w:r w:rsidRPr="005E3E24">
              <w:rPr>
                <w:rFonts w:ascii="Georgia" w:hAnsi="Georgia"/>
                <w:b/>
                <w:bCs/>
                <w:i/>
                <w:iCs/>
                <w:sz w:val="28"/>
                <w:szCs w:val="28"/>
              </w:rPr>
              <w:t>CF</w:t>
            </w:r>
            <w:r w:rsidRPr="009E5B4B">
              <w:rPr>
                <w:rFonts w:ascii="Georgia" w:hAnsi="Georgia"/>
                <w:i/>
                <w:iCs/>
                <w:sz w:val="28"/>
                <w:szCs w:val="28"/>
              </w:rPr>
              <w:t xml:space="preserve"> (</w:t>
            </w:r>
            <w:proofErr w:type="spellStart"/>
            <w:proofErr w:type="gramStart"/>
            <w:r w:rsidRPr="009E5B4B">
              <w:rPr>
                <w:rFonts w:ascii="Georgia" w:hAnsi="Georgia"/>
                <w:i/>
                <w:iCs/>
                <w:sz w:val="28"/>
                <w:szCs w:val="28"/>
              </w:rPr>
              <w:t>Char</w:t>
            </w:r>
            <w:proofErr w:type="spellEnd"/>
            <w:r w:rsidRPr="009E5B4B">
              <w:rPr>
                <w:rFonts w:ascii="Georgia" w:hAnsi="Georgia"/>
                <w:i/>
                <w:iCs/>
                <w:sz w:val="28"/>
                <w:szCs w:val="28"/>
              </w:rPr>
              <w:t>(</w:t>
            </w:r>
            <w:proofErr w:type="gramEnd"/>
            <w:r w:rsidRPr="009E5B4B">
              <w:rPr>
                <w:rFonts w:ascii="Georgia" w:hAnsi="Georgia"/>
                <w:i/>
                <w:iCs/>
                <w:sz w:val="28"/>
                <w:szCs w:val="28"/>
              </w:rPr>
              <w:t>16)):codice fiscale del dipendente.</w:t>
            </w:r>
          </w:p>
          <w:p w14:paraId="658CD4AA" w14:textId="4DDD44A5" w:rsidR="002856FB" w:rsidRPr="009E5B4B" w:rsidRDefault="002856FB" w:rsidP="009F35BE">
            <w:pPr>
              <w:rPr>
                <w:rFonts w:ascii="Georgia" w:hAnsi="Georgia"/>
                <w:i/>
                <w:iCs/>
                <w:sz w:val="28"/>
                <w:szCs w:val="28"/>
              </w:rPr>
            </w:pPr>
            <w:r w:rsidRPr="005E3E24">
              <w:rPr>
                <w:rFonts w:ascii="Georgia" w:hAnsi="Georgia"/>
                <w:b/>
                <w:bCs/>
                <w:i/>
                <w:iCs/>
                <w:sz w:val="28"/>
                <w:szCs w:val="28"/>
              </w:rPr>
              <w:t>N</w:t>
            </w:r>
            <w:r w:rsidR="009F6BC2" w:rsidRPr="005E3E24">
              <w:rPr>
                <w:rFonts w:ascii="Georgia" w:hAnsi="Georgia"/>
                <w:b/>
                <w:bCs/>
                <w:i/>
                <w:iCs/>
                <w:sz w:val="28"/>
                <w:szCs w:val="28"/>
              </w:rPr>
              <w:t>OME</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20)):nome del dipendente.</w:t>
            </w:r>
          </w:p>
          <w:p w14:paraId="39E03DFB" w14:textId="46392C59" w:rsidR="002856FB" w:rsidRPr="009E5B4B" w:rsidRDefault="002856FB" w:rsidP="009F35BE">
            <w:pPr>
              <w:rPr>
                <w:rFonts w:ascii="Georgia" w:hAnsi="Georgia"/>
                <w:i/>
                <w:iCs/>
                <w:sz w:val="28"/>
                <w:szCs w:val="28"/>
              </w:rPr>
            </w:pPr>
            <w:r w:rsidRPr="005E3E24">
              <w:rPr>
                <w:rFonts w:ascii="Georgia" w:hAnsi="Georgia"/>
                <w:b/>
                <w:bCs/>
                <w:i/>
                <w:iCs/>
                <w:sz w:val="28"/>
                <w:szCs w:val="28"/>
              </w:rPr>
              <w:t>C</w:t>
            </w:r>
            <w:r w:rsidR="009F6BC2" w:rsidRPr="005E3E24">
              <w:rPr>
                <w:rFonts w:ascii="Georgia" w:hAnsi="Georgia"/>
                <w:b/>
                <w:bCs/>
                <w:i/>
                <w:iCs/>
                <w:sz w:val="28"/>
                <w:szCs w:val="28"/>
              </w:rPr>
              <w:t>OGNOME</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20)):cognome del dipendente.</w:t>
            </w:r>
          </w:p>
          <w:p w14:paraId="4FC4423E" w14:textId="63A5872C" w:rsidR="002856FB" w:rsidRPr="009E5B4B" w:rsidRDefault="002856FB" w:rsidP="009F35BE">
            <w:pPr>
              <w:rPr>
                <w:rFonts w:ascii="Georgia" w:hAnsi="Georgia"/>
                <w:i/>
                <w:iCs/>
                <w:sz w:val="28"/>
                <w:szCs w:val="28"/>
              </w:rPr>
            </w:pPr>
            <w:r w:rsidRPr="005E3E24">
              <w:rPr>
                <w:rFonts w:ascii="Georgia" w:hAnsi="Georgia"/>
                <w:b/>
                <w:bCs/>
                <w:i/>
                <w:iCs/>
                <w:sz w:val="28"/>
                <w:szCs w:val="28"/>
              </w:rPr>
              <w:t>E</w:t>
            </w:r>
            <w:r w:rsidR="009F6BC2" w:rsidRPr="005E3E24">
              <w:rPr>
                <w:rFonts w:ascii="Georgia" w:hAnsi="Georgia"/>
                <w:b/>
                <w:bCs/>
                <w:i/>
                <w:iCs/>
                <w:sz w:val="28"/>
                <w:szCs w:val="28"/>
              </w:rPr>
              <w:t>MAIL</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60)):E-mail del dipendente.</w:t>
            </w:r>
          </w:p>
          <w:p w14:paraId="27A131C2" w14:textId="6621EB28" w:rsidR="002856FB" w:rsidRPr="009E5B4B" w:rsidRDefault="002856FB" w:rsidP="009F35BE">
            <w:pPr>
              <w:rPr>
                <w:rFonts w:ascii="Georgia" w:hAnsi="Georgia"/>
                <w:i/>
                <w:iCs/>
                <w:sz w:val="28"/>
                <w:szCs w:val="28"/>
              </w:rPr>
            </w:pPr>
            <w:r w:rsidRPr="005E3E24">
              <w:rPr>
                <w:rFonts w:ascii="Georgia" w:hAnsi="Georgia"/>
                <w:b/>
                <w:bCs/>
                <w:i/>
                <w:iCs/>
                <w:sz w:val="28"/>
                <w:szCs w:val="28"/>
              </w:rPr>
              <w:t>D</w:t>
            </w:r>
            <w:r w:rsidR="009F6BC2" w:rsidRPr="005E3E24">
              <w:rPr>
                <w:rFonts w:ascii="Georgia" w:hAnsi="Georgia"/>
                <w:b/>
                <w:bCs/>
                <w:i/>
                <w:iCs/>
                <w:sz w:val="28"/>
                <w:szCs w:val="28"/>
              </w:rPr>
              <w:t>ATAN</w:t>
            </w:r>
            <w:r w:rsidRPr="009E5B4B">
              <w:rPr>
                <w:rFonts w:ascii="Georgia" w:hAnsi="Georgia"/>
                <w:i/>
                <w:iCs/>
                <w:sz w:val="28"/>
                <w:szCs w:val="28"/>
              </w:rPr>
              <w:t>(Date):data di nascita del dipendente.</w:t>
            </w:r>
          </w:p>
          <w:p w14:paraId="0D091B74" w14:textId="0FD1F693" w:rsidR="002856FB" w:rsidRPr="009E5B4B" w:rsidRDefault="002856FB" w:rsidP="009F35BE">
            <w:pPr>
              <w:rPr>
                <w:rFonts w:ascii="Georgia" w:hAnsi="Georgia"/>
                <w:i/>
                <w:iCs/>
                <w:sz w:val="28"/>
                <w:szCs w:val="28"/>
              </w:rPr>
            </w:pPr>
            <w:r w:rsidRPr="005E3E24">
              <w:rPr>
                <w:rFonts w:ascii="Georgia" w:hAnsi="Georgia"/>
                <w:b/>
                <w:bCs/>
                <w:i/>
                <w:iCs/>
                <w:sz w:val="28"/>
                <w:szCs w:val="28"/>
              </w:rPr>
              <w:t>S</w:t>
            </w:r>
            <w:r w:rsidR="009F6BC2" w:rsidRPr="005E3E24">
              <w:rPr>
                <w:rFonts w:ascii="Georgia" w:hAnsi="Georgia"/>
                <w:b/>
                <w:bCs/>
                <w:i/>
                <w:iCs/>
                <w:sz w:val="28"/>
                <w:szCs w:val="28"/>
              </w:rPr>
              <w:t>ESSO</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15))</w:t>
            </w:r>
            <w:r w:rsidR="009F6BC2" w:rsidRPr="009E5B4B">
              <w:rPr>
                <w:rFonts w:ascii="Georgia" w:hAnsi="Georgia"/>
                <w:i/>
                <w:iCs/>
                <w:sz w:val="28"/>
                <w:szCs w:val="28"/>
              </w:rPr>
              <w:t>:sesso del dipendente.</w:t>
            </w:r>
          </w:p>
          <w:p w14:paraId="0C16931B" w14:textId="7FB26F2B" w:rsidR="009F6BC2" w:rsidRPr="009E5B4B" w:rsidRDefault="009F6BC2" w:rsidP="009F35BE">
            <w:pPr>
              <w:rPr>
                <w:rFonts w:ascii="Georgia" w:hAnsi="Georgia"/>
                <w:i/>
                <w:iCs/>
                <w:sz w:val="28"/>
                <w:szCs w:val="28"/>
              </w:rPr>
            </w:pPr>
            <w:r w:rsidRPr="005E3E24">
              <w:rPr>
                <w:rFonts w:ascii="Georgia" w:hAnsi="Georgia"/>
                <w:b/>
                <w:bCs/>
                <w:i/>
                <w:iCs/>
                <w:sz w:val="28"/>
                <w:szCs w:val="28"/>
              </w:rPr>
              <w:t>NUMCELLULARE</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20)):numero di cellulare del dipendente.</w:t>
            </w:r>
          </w:p>
          <w:p w14:paraId="3BA400B4" w14:textId="0E361B26" w:rsidR="009F6BC2" w:rsidRPr="009E5B4B" w:rsidRDefault="009F6BC2" w:rsidP="009F35BE">
            <w:pPr>
              <w:rPr>
                <w:rFonts w:ascii="Georgia" w:hAnsi="Georgia"/>
                <w:i/>
                <w:iCs/>
                <w:sz w:val="28"/>
                <w:szCs w:val="28"/>
              </w:rPr>
            </w:pPr>
            <w:r w:rsidRPr="005E3E24">
              <w:rPr>
                <w:rFonts w:ascii="Georgia" w:hAnsi="Georgia"/>
                <w:b/>
                <w:bCs/>
                <w:i/>
                <w:iCs/>
                <w:sz w:val="28"/>
                <w:szCs w:val="28"/>
              </w:rPr>
              <w:t>PATHFOTO</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300)):</w:t>
            </w:r>
            <w:proofErr w:type="spellStart"/>
            <w:r w:rsidRPr="009E5B4B">
              <w:rPr>
                <w:rFonts w:ascii="Georgia" w:hAnsi="Georgia"/>
                <w:i/>
                <w:iCs/>
                <w:sz w:val="28"/>
                <w:szCs w:val="28"/>
              </w:rPr>
              <w:t>path</w:t>
            </w:r>
            <w:proofErr w:type="spellEnd"/>
            <w:r w:rsidRPr="009E5B4B">
              <w:rPr>
                <w:rFonts w:ascii="Georgia" w:hAnsi="Georgia"/>
                <w:i/>
                <w:iCs/>
                <w:sz w:val="28"/>
                <w:szCs w:val="28"/>
              </w:rPr>
              <w:t xml:space="preserve"> della foto del dipendente.</w:t>
            </w:r>
          </w:p>
          <w:p w14:paraId="02A40D7E" w14:textId="08418095" w:rsidR="009F6BC2" w:rsidRPr="009E5B4B" w:rsidRDefault="009F6BC2" w:rsidP="009F35BE">
            <w:pPr>
              <w:rPr>
                <w:rFonts w:ascii="Georgia" w:hAnsi="Georgia"/>
                <w:i/>
                <w:iCs/>
                <w:sz w:val="28"/>
                <w:szCs w:val="28"/>
              </w:rPr>
            </w:pPr>
            <w:r w:rsidRPr="005E3E24">
              <w:rPr>
                <w:rFonts w:ascii="Georgia" w:hAnsi="Georgia"/>
                <w:b/>
                <w:bCs/>
                <w:i/>
                <w:iCs/>
                <w:sz w:val="28"/>
                <w:szCs w:val="28"/>
              </w:rPr>
              <w:t>SALARIO</w:t>
            </w:r>
            <w:r w:rsidRPr="009E5B4B">
              <w:rPr>
                <w:rFonts w:ascii="Georgia" w:hAnsi="Georgia"/>
                <w:i/>
                <w:iCs/>
                <w:sz w:val="28"/>
                <w:szCs w:val="28"/>
              </w:rPr>
              <w:t>(</w:t>
            </w:r>
            <w:proofErr w:type="spellStart"/>
            <w:proofErr w:type="gramStart"/>
            <w:r w:rsidRPr="009E5B4B">
              <w:rPr>
                <w:rFonts w:ascii="Georgia" w:hAnsi="Georgia"/>
                <w:i/>
                <w:iCs/>
                <w:sz w:val="28"/>
                <w:szCs w:val="28"/>
              </w:rPr>
              <w:t>Numeric</w:t>
            </w:r>
            <w:proofErr w:type="spellEnd"/>
            <w:r w:rsidRPr="009E5B4B">
              <w:rPr>
                <w:rFonts w:ascii="Georgia" w:hAnsi="Georgia"/>
                <w:i/>
                <w:iCs/>
                <w:sz w:val="28"/>
                <w:szCs w:val="28"/>
              </w:rPr>
              <w:t>(</w:t>
            </w:r>
            <w:proofErr w:type="gramEnd"/>
            <w:r w:rsidRPr="009E5B4B">
              <w:rPr>
                <w:rFonts w:ascii="Georgia" w:hAnsi="Georgia"/>
                <w:i/>
                <w:iCs/>
                <w:sz w:val="28"/>
                <w:szCs w:val="28"/>
              </w:rPr>
              <w:t>12,2)):salario del dipendente.</w:t>
            </w:r>
          </w:p>
          <w:p w14:paraId="676026E8" w14:textId="168C00B5" w:rsidR="009F6BC2" w:rsidRPr="009E5B4B" w:rsidRDefault="009F6BC2" w:rsidP="009F35BE">
            <w:pPr>
              <w:rPr>
                <w:rFonts w:ascii="Georgia" w:hAnsi="Georgia"/>
                <w:i/>
                <w:iCs/>
                <w:sz w:val="28"/>
                <w:szCs w:val="28"/>
              </w:rPr>
            </w:pPr>
            <w:r w:rsidRPr="005E3E24">
              <w:rPr>
                <w:rFonts w:ascii="Georgia" w:hAnsi="Georgia"/>
                <w:b/>
                <w:bCs/>
                <w:i/>
                <w:iCs/>
                <w:sz w:val="28"/>
                <w:szCs w:val="28"/>
              </w:rPr>
              <w:t>VALUTAZIONE</w:t>
            </w:r>
            <w:r w:rsidRPr="009E5B4B">
              <w:rPr>
                <w:rFonts w:ascii="Georgia" w:hAnsi="Georgia"/>
                <w:i/>
                <w:iCs/>
                <w:sz w:val="28"/>
                <w:szCs w:val="28"/>
              </w:rPr>
              <w:t>(Real</w:t>
            </w:r>
            <w:proofErr w:type="gramStart"/>
            <w:r w:rsidRPr="009E5B4B">
              <w:rPr>
                <w:rFonts w:ascii="Georgia" w:hAnsi="Georgia"/>
                <w:i/>
                <w:iCs/>
                <w:sz w:val="28"/>
                <w:szCs w:val="28"/>
              </w:rPr>
              <w:t>):valutazione</w:t>
            </w:r>
            <w:proofErr w:type="gramEnd"/>
            <w:r w:rsidRPr="009E5B4B">
              <w:rPr>
                <w:rFonts w:ascii="Georgia" w:hAnsi="Georgia"/>
                <w:i/>
                <w:iCs/>
                <w:sz w:val="28"/>
                <w:szCs w:val="28"/>
              </w:rPr>
              <w:t xml:space="preserve"> del dipendente.</w:t>
            </w:r>
          </w:p>
          <w:p w14:paraId="239A70A4" w14:textId="1923583B" w:rsidR="009F6BC2" w:rsidRPr="009E5B4B" w:rsidRDefault="009F6BC2" w:rsidP="009F35BE">
            <w:pPr>
              <w:rPr>
                <w:rFonts w:ascii="Georgia" w:hAnsi="Georgia"/>
                <w:i/>
                <w:iCs/>
                <w:sz w:val="28"/>
                <w:szCs w:val="28"/>
              </w:rPr>
            </w:pPr>
            <w:r w:rsidRPr="005E3E24">
              <w:rPr>
                <w:rFonts w:ascii="Georgia" w:hAnsi="Georgia"/>
                <w:b/>
                <w:bCs/>
                <w:i/>
                <w:iCs/>
                <w:sz w:val="28"/>
                <w:szCs w:val="28"/>
              </w:rPr>
              <w:t>STATUS</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10)):status del dipendente.</w:t>
            </w:r>
          </w:p>
        </w:tc>
      </w:tr>
      <w:tr w:rsidR="002856FB" w14:paraId="33066BBB" w14:textId="77777777" w:rsidTr="002856FB">
        <w:trPr>
          <w:trHeight w:val="471"/>
        </w:trPr>
        <w:tc>
          <w:tcPr>
            <w:tcW w:w="0" w:type="auto"/>
          </w:tcPr>
          <w:p w14:paraId="0CAA9C82" w14:textId="5924D803" w:rsidR="00EB49E8" w:rsidRPr="009E5B4B" w:rsidRDefault="002856FB" w:rsidP="009F35BE">
            <w:pPr>
              <w:rPr>
                <w:rFonts w:ascii="Georgia" w:hAnsi="Georgia"/>
                <w:i/>
                <w:iCs/>
                <w:sz w:val="28"/>
                <w:szCs w:val="28"/>
              </w:rPr>
            </w:pPr>
            <w:r w:rsidRPr="009E5B4B">
              <w:rPr>
                <w:rFonts w:ascii="Georgia" w:hAnsi="Georgia"/>
                <w:i/>
                <w:iCs/>
                <w:sz w:val="28"/>
                <w:szCs w:val="28"/>
              </w:rPr>
              <w:t>Residenza</w:t>
            </w:r>
          </w:p>
        </w:tc>
        <w:tc>
          <w:tcPr>
            <w:tcW w:w="0" w:type="auto"/>
          </w:tcPr>
          <w:p w14:paraId="0842D011" w14:textId="00E2BFF3" w:rsidR="00EB49E8" w:rsidRPr="009E5B4B" w:rsidRDefault="002856FB" w:rsidP="009F35BE">
            <w:pPr>
              <w:rPr>
                <w:rFonts w:ascii="Georgia" w:hAnsi="Georgia"/>
                <w:i/>
                <w:iCs/>
                <w:sz w:val="28"/>
                <w:szCs w:val="28"/>
              </w:rPr>
            </w:pPr>
            <w:r w:rsidRPr="009E5B4B">
              <w:rPr>
                <w:rFonts w:ascii="Georgia" w:hAnsi="Georgia"/>
                <w:i/>
                <w:iCs/>
                <w:sz w:val="28"/>
                <w:szCs w:val="28"/>
              </w:rPr>
              <w:t>Descrittore della residenza dei dipendenti</w:t>
            </w:r>
          </w:p>
        </w:tc>
        <w:tc>
          <w:tcPr>
            <w:tcW w:w="0" w:type="auto"/>
          </w:tcPr>
          <w:p w14:paraId="22BEB2DB"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CODCF</w:t>
            </w:r>
            <w:r w:rsidRPr="009E5B4B">
              <w:rPr>
                <w:rFonts w:ascii="Georgia" w:hAnsi="Georgia"/>
                <w:i/>
                <w:iCs/>
                <w:sz w:val="28"/>
                <w:szCs w:val="28"/>
              </w:rPr>
              <w:t xml:space="preserve"> (</w:t>
            </w:r>
            <w:proofErr w:type="spellStart"/>
            <w:proofErr w:type="gramStart"/>
            <w:r w:rsidRPr="009E5B4B">
              <w:rPr>
                <w:rFonts w:ascii="Georgia" w:hAnsi="Georgia"/>
                <w:i/>
                <w:iCs/>
                <w:sz w:val="28"/>
                <w:szCs w:val="28"/>
              </w:rPr>
              <w:t>Char</w:t>
            </w:r>
            <w:proofErr w:type="spellEnd"/>
            <w:r w:rsidRPr="009E5B4B">
              <w:rPr>
                <w:rFonts w:ascii="Georgia" w:hAnsi="Georgia"/>
                <w:i/>
                <w:iCs/>
                <w:sz w:val="28"/>
                <w:szCs w:val="28"/>
              </w:rPr>
              <w:t>(</w:t>
            </w:r>
            <w:proofErr w:type="gramEnd"/>
            <w:r w:rsidRPr="009E5B4B">
              <w:rPr>
                <w:rFonts w:ascii="Georgia" w:hAnsi="Georgia"/>
                <w:i/>
                <w:iCs/>
                <w:sz w:val="28"/>
                <w:szCs w:val="28"/>
              </w:rPr>
              <w:t>16)): codice fiscale del residente.</w:t>
            </w:r>
          </w:p>
          <w:p w14:paraId="08E02FB6"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PROVINCIA</w:t>
            </w:r>
            <w:r w:rsidRPr="009E5B4B">
              <w:rPr>
                <w:rFonts w:ascii="Georgia" w:hAnsi="Georgia"/>
                <w:i/>
                <w:iCs/>
                <w:sz w:val="28"/>
                <w:szCs w:val="28"/>
              </w:rPr>
              <w:t>(</w:t>
            </w:r>
            <w:proofErr w:type="spellStart"/>
            <w:proofErr w:type="gramStart"/>
            <w:r w:rsidRPr="009E5B4B">
              <w:rPr>
                <w:rFonts w:ascii="Georgia" w:hAnsi="Georgia"/>
                <w:i/>
                <w:iCs/>
                <w:sz w:val="28"/>
                <w:szCs w:val="28"/>
              </w:rPr>
              <w:t>Char</w:t>
            </w:r>
            <w:proofErr w:type="spellEnd"/>
            <w:r w:rsidRPr="009E5B4B">
              <w:rPr>
                <w:rFonts w:ascii="Georgia" w:hAnsi="Georgia"/>
                <w:i/>
                <w:iCs/>
                <w:sz w:val="28"/>
                <w:szCs w:val="28"/>
              </w:rPr>
              <w:t>(</w:t>
            </w:r>
            <w:proofErr w:type="gramEnd"/>
            <w:r w:rsidRPr="009E5B4B">
              <w:rPr>
                <w:rFonts w:ascii="Georgia" w:hAnsi="Georgia"/>
                <w:i/>
                <w:iCs/>
                <w:sz w:val="28"/>
                <w:szCs w:val="28"/>
              </w:rPr>
              <w:t>2)): provincia del residente.</w:t>
            </w:r>
          </w:p>
          <w:p w14:paraId="1B931CC8"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CAP</w:t>
            </w:r>
            <w:r w:rsidRPr="009E5B4B">
              <w:rPr>
                <w:rFonts w:ascii="Georgia" w:hAnsi="Georgia"/>
                <w:i/>
                <w:iCs/>
                <w:sz w:val="28"/>
                <w:szCs w:val="28"/>
              </w:rPr>
              <w:t>(</w:t>
            </w:r>
            <w:proofErr w:type="spellStart"/>
            <w:proofErr w:type="gramStart"/>
            <w:r w:rsidRPr="009E5B4B">
              <w:rPr>
                <w:rFonts w:ascii="Georgia" w:hAnsi="Georgia"/>
                <w:i/>
                <w:iCs/>
                <w:sz w:val="28"/>
                <w:szCs w:val="28"/>
              </w:rPr>
              <w:t>Char</w:t>
            </w:r>
            <w:proofErr w:type="spellEnd"/>
            <w:r w:rsidRPr="009E5B4B">
              <w:rPr>
                <w:rFonts w:ascii="Georgia" w:hAnsi="Georgia"/>
                <w:i/>
                <w:iCs/>
                <w:sz w:val="28"/>
                <w:szCs w:val="28"/>
              </w:rPr>
              <w:t>(</w:t>
            </w:r>
            <w:proofErr w:type="gramEnd"/>
            <w:r w:rsidRPr="009E5B4B">
              <w:rPr>
                <w:rFonts w:ascii="Georgia" w:hAnsi="Georgia"/>
                <w:i/>
                <w:iCs/>
                <w:sz w:val="28"/>
                <w:szCs w:val="28"/>
              </w:rPr>
              <w:t>2)): codice postale del residente.</w:t>
            </w:r>
          </w:p>
          <w:p w14:paraId="75C3D8F4"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VIA</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15)): via del residente</w:t>
            </w:r>
          </w:p>
          <w:p w14:paraId="75670099"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CITTA'</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15)): città del residente.</w:t>
            </w:r>
          </w:p>
          <w:p w14:paraId="0634CF6E" w14:textId="0B8EE672" w:rsidR="00EB49E8" w:rsidRPr="009E5B4B" w:rsidRDefault="009F6BC2" w:rsidP="009F6BC2">
            <w:pPr>
              <w:rPr>
                <w:rFonts w:ascii="Georgia" w:hAnsi="Georgia"/>
                <w:i/>
                <w:iCs/>
                <w:sz w:val="28"/>
                <w:szCs w:val="28"/>
              </w:rPr>
            </w:pPr>
            <w:r w:rsidRPr="005E3E24">
              <w:rPr>
                <w:rFonts w:ascii="Georgia" w:hAnsi="Georgia"/>
                <w:b/>
                <w:bCs/>
                <w:i/>
                <w:iCs/>
                <w:sz w:val="28"/>
                <w:szCs w:val="28"/>
              </w:rPr>
              <w:t>NCIVICO</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6)): numero civico del residente.</w:t>
            </w:r>
          </w:p>
        </w:tc>
      </w:tr>
      <w:tr w:rsidR="002856FB" w14:paraId="160E0DE5" w14:textId="77777777" w:rsidTr="002856FB">
        <w:trPr>
          <w:trHeight w:val="453"/>
        </w:trPr>
        <w:tc>
          <w:tcPr>
            <w:tcW w:w="0" w:type="auto"/>
          </w:tcPr>
          <w:p w14:paraId="185FA453" w14:textId="5AE858CD" w:rsidR="00EB49E8" w:rsidRPr="009E5B4B" w:rsidRDefault="002856FB" w:rsidP="009F35BE">
            <w:pPr>
              <w:rPr>
                <w:rFonts w:ascii="Georgia" w:hAnsi="Georgia"/>
                <w:i/>
                <w:iCs/>
                <w:sz w:val="28"/>
                <w:szCs w:val="28"/>
              </w:rPr>
            </w:pPr>
            <w:r w:rsidRPr="009E5B4B">
              <w:rPr>
                <w:rFonts w:ascii="Georgia" w:hAnsi="Georgia"/>
                <w:i/>
                <w:iCs/>
                <w:sz w:val="28"/>
                <w:szCs w:val="28"/>
              </w:rPr>
              <w:t>Progetto</w:t>
            </w:r>
          </w:p>
        </w:tc>
        <w:tc>
          <w:tcPr>
            <w:tcW w:w="0" w:type="auto"/>
          </w:tcPr>
          <w:p w14:paraId="282FD141" w14:textId="250E567E" w:rsidR="00EB49E8" w:rsidRPr="009E5B4B" w:rsidRDefault="002856FB" w:rsidP="009F35BE">
            <w:pPr>
              <w:rPr>
                <w:rFonts w:ascii="Georgia" w:hAnsi="Georgia"/>
                <w:i/>
                <w:iCs/>
                <w:sz w:val="28"/>
                <w:szCs w:val="28"/>
              </w:rPr>
            </w:pPr>
            <w:r w:rsidRPr="009E5B4B">
              <w:rPr>
                <w:rFonts w:ascii="Georgia" w:hAnsi="Georgia"/>
                <w:i/>
                <w:iCs/>
                <w:sz w:val="28"/>
                <w:szCs w:val="28"/>
              </w:rPr>
              <w:t>Descrittore dei progetti dell’aziende</w:t>
            </w:r>
          </w:p>
        </w:tc>
        <w:tc>
          <w:tcPr>
            <w:tcW w:w="0" w:type="auto"/>
          </w:tcPr>
          <w:p w14:paraId="394A0017" w14:textId="77777777" w:rsidR="00EB49E8" w:rsidRPr="009E5B4B" w:rsidRDefault="009F6BC2" w:rsidP="009F35BE">
            <w:pPr>
              <w:rPr>
                <w:rFonts w:ascii="Georgia" w:hAnsi="Georgia"/>
                <w:i/>
                <w:iCs/>
                <w:sz w:val="28"/>
                <w:szCs w:val="28"/>
              </w:rPr>
            </w:pPr>
            <w:r w:rsidRPr="005E3E24">
              <w:rPr>
                <w:rFonts w:ascii="Georgia" w:hAnsi="Georgia"/>
                <w:b/>
                <w:bCs/>
                <w:i/>
                <w:iCs/>
                <w:sz w:val="28"/>
                <w:szCs w:val="28"/>
              </w:rPr>
              <w:t>CODP</w:t>
            </w:r>
            <w:r w:rsidRPr="009E5B4B">
              <w:rPr>
                <w:rFonts w:ascii="Georgia" w:hAnsi="Georgia"/>
                <w:i/>
                <w:iCs/>
                <w:sz w:val="28"/>
                <w:szCs w:val="28"/>
              </w:rPr>
              <w:t>(Serial</w:t>
            </w:r>
            <w:proofErr w:type="gramStart"/>
            <w:r w:rsidRPr="009E5B4B">
              <w:rPr>
                <w:rFonts w:ascii="Georgia" w:hAnsi="Georgia"/>
                <w:i/>
                <w:iCs/>
                <w:sz w:val="28"/>
                <w:szCs w:val="28"/>
              </w:rPr>
              <w:t>):codice</w:t>
            </w:r>
            <w:proofErr w:type="gramEnd"/>
            <w:r w:rsidRPr="009E5B4B">
              <w:rPr>
                <w:rFonts w:ascii="Georgia" w:hAnsi="Georgia"/>
                <w:i/>
                <w:iCs/>
                <w:sz w:val="28"/>
                <w:szCs w:val="28"/>
              </w:rPr>
              <w:t xml:space="preserve"> identificativo del progetto.</w:t>
            </w:r>
          </w:p>
          <w:p w14:paraId="3FE566DB" w14:textId="77777777" w:rsidR="009F6BC2" w:rsidRPr="009E5B4B" w:rsidRDefault="009F6BC2" w:rsidP="009F35BE">
            <w:pPr>
              <w:rPr>
                <w:rFonts w:ascii="Georgia" w:hAnsi="Georgia"/>
                <w:i/>
                <w:iCs/>
                <w:sz w:val="28"/>
                <w:szCs w:val="28"/>
              </w:rPr>
            </w:pPr>
            <w:r w:rsidRPr="005E3E24">
              <w:rPr>
                <w:rFonts w:ascii="Georgia" w:hAnsi="Georgia"/>
                <w:b/>
                <w:bCs/>
                <w:i/>
                <w:iCs/>
                <w:sz w:val="28"/>
                <w:szCs w:val="28"/>
              </w:rPr>
              <w:t>NOMEPROGETTO</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30)):nome del progetto.</w:t>
            </w:r>
          </w:p>
          <w:p w14:paraId="75BD4C07" w14:textId="094E8CA8" w:rsidR="009F6BC2" w:rsidRPr="009E5B4B" w:rsidRDefault="009F6BC2" w:rsidP="009F35BE">
            <w:pPr>
              <w:rPr>
                <w:rFonts w:ascii="Georgia" w:hAnsi="Georgia"/>
                <w:i/>
                <w:iCs/>
                <w:sz w:val="28"/>
                <w:szCs w:val="28"/>
              </w:rPr>
            </w:pPr>
            <w:r w:rsidRPr="005E3E24">
              <w:rPr>
                <w:rFonts w:ascii="Georgia" w:hAnsi="Georgia"/>
                <w:b/>
                <w:bCs/>
                <w:i/>
                <w:iCs/>
                <w:sz w:val="28"/>
                <w:szCs w:val="28"/>
              </w:rPr>
              <w:t>TIPOLOGIA</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10)):</w:t>
            </w:r>
            <w:proofErr w:type="spellStart"/>
            <w:r w:rsidRPr="009E5B4B">
              <w:rPr>
                <w:rFonts w:ascii="Georgia" w:hAnsi="Georgia"/>
                <w:i/>
                <w:iCs/>
                <w:sz w:val="28"/>
                <w:szCs w:val="28"/>
              </w:rPr>
              <w:t>tipolozia</w:t>
            </w:r>
            <w:proofErr w:type="spellEnd"/>
            <w:r w:rsidRPr="009E5B4B">
              <w:rPr>
                <w:rFonts w:ascii="Georgia" w:hAnsi="Georgia"/>
                <w:i/>
                <w:iCs/>
                <w:sz w:val="28"/>
                <w:szCs w:val="28"/>
              </w:rPr>
              <w:t xml:space="preserve"> del progetto.</w:t>
            </w:r>
          </w:p>
          <w:p w14:paraId="2576D024" w14:textId="40D772B1" w:rsidR="009F6BC2" w:rsidRPr="009E5B4B" w:rsidRDefault="009F6BC2" w:rsidP="009F35BE">
            <w:pPr>
              <w:rPr>
                <w:rFonts w:ascii="Georgia" w:hAnsi="Georgia"/>
                <w:i/>
                <w:iCs/>
                <w:sz w:val="28"/>
                <w:szCs w:val="28"/>
              </w:rPr>
            </w:pPr>
            <w:r w:rsidRPr="005E3E24">
              <w:rPr>
                <w:rFonts w:ascii="Georgia" w:hAnsi="Georgia"/>
                <w:b/>
                <w:bCs/>
                <w:i/>
                <w:iCs/>
                <w:sz w:val="28"/>
                <w:szCs w:val="28"/>
              </w:rPr>
              <w:t>DATAI</w:t>
            </w:r>
            <w:r w:rsidRPr="009E5B4B">
              <w:rPr>
                <w:rFonts w:ascii="Georgia" w:hAnsi="Georgia"/>
                <w:i/>
                <w:iCs/>
                <w:sz w:val="28"/>
                <w:szCs w:val="28"/>
              </w:rPr>
              <w:t>(Date):data iniziale del progetto.</w:t>
            </w:r>
          </w:p>
          <w:p w14:paraId="2457BA08" w14:textId="63FBB7FB" w:rsidR="009F6BC2" w:rsidRPr="009E5B4B" w:rsidRDefault="009F6BC2" w:rsidP="009F35BE">
            <w:pPr>
              <w:rPr>
                <w:rFonts w:ascii="Georgia" w:hAnsi="Georgia"/>
                <w:i/>
                <w:iCs/>
                <w:sz w:val="28"/>
                <w:szCs w:val="28"/>
              </w:rPr>
            </w:pPr>
            <w:r w:rsidRPr="005E3E24">
              <w:rPr>
                <w:rFonts w:ascii="Georgia" w:hAnsi="Georgia"/>
                <w:b/>
                <w:bCs/>
                <w:i/>
                <w:iCs/>
                <w:sz w:val="28"/>
                <w:szCs w:val="28"/>
              </w:rPr>
              <w:t>DATAF</w:t>
            </w:r>
            <w:r w:rsidRPr="009E5B4B">
              <w:rPr>
                <w:rFonts w:ascii="Georgia" w:hAnsi="Georgia"/>
                <w:i/>
                <w:iCs/>
                <w:sz w:val="28"/>
                <w:szCs w:val="28"/>
              </w:rPr>
              <w:t>(Date):data di scadenza del progetto.</w:t>
            </w:r>
          </w:p>
          <w:p w14:paraId="4ACDFA1D" w14:textId="18388C64" w:rsidR="009F6BC2" w:rsidRPr="009E5B4B" w:rsidRDefault="009F6BC2" w:rsidP="009F35BE">
            <w:pPr>
              <w:rPr>
                <w:rFonts w:ascii="Georgia" w:hAnsi="Georgia"/>
                <w:i/>
                <w:iCs/>
                <w:sz w:val="28"/>
                <w:szCs w:val="28"/>
              </w:rPr>
            </w:pPr>
            <w:r w:rsidRPr="005E3E24">
              <w:rPr>
                <w:rFonts w:ascii="Georgia" w:hAnsi="Georgia"/>
                <w:b/>
                <w:bCs/>
                <w:i/>
                <w:iCs/>
                <w:sz w:val="28"/>
                <w:szCs w:val="28"/>
              </w:rPr>
              <w:t>STATUS</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10)):status del progetto.</w:t>
            </w:r>
          </w:p>
          <w:p w14:paraId="4C6E8DFA" w14:textId="32A6317C" w:rsidR="009F6BC2" w:rsidRPr="009E5B4B" w:rsidRDefault="009F6BC2" w:rsidP="009F35BE">
            <w:pPr>
              <w:rPr>
                <w:rFonts w:ascii="Georgia" w:hAnsi="Georgia"/>
                <w:i/>
                <w:iCs/>
                <w:sz w:val="28"/>
                <w:szCs w:val="28"/>
              </w:rPr>
            </w:pPr>
            <w:r w:rsidRPr="005E3E24">
              <w:rPr>
                <w:rFonts w:ascii="Georgia" w:hAnsi="Georgia"/>
                <w:b/>
                <w:bCs/>
                <w:i/>
                <w:iCs/>
                <w:sz w:val="28"/>
                <w:szCs w:val="28"/>
              </w:rPr>
              <w:t>NOMECLIENTE</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20)):nome del cliente del progetto;</w:t>
            </w:r>
          </w:p>
          <w:p w14:paraId="2CC52A94" w14:textId="1EF97DC5" w:rsidR="009F6BC2" w:rsidRPr="009E5B4B" w:rsidRDefault="009F6BC2" w:rsidP="009F35BE">
            <w:pPr>
              <w:rPr>
                <w:rFonts w:ascii="Georgia" w:hAnsi="Georgia"/>
                <w:i/>
                <w:iCs/>
                <w:sz w:val="28"/>
                <w:szCs w:val="28"/>
              </w:rPr>
            </w:pPr>
            <w:r w:rsidRPr="005E3E24">
              <w:rPr>
                <w:rFonts w:ascii="Georgia" w:hAnsi="Georgia"/>
                <w:b/>
                <w:bCs/>
                <w:i/>
                <w:iCs/>
                <w:sz w:val="28"/>
                <w:szCs w:val="28"/>
              </w:rPr>
              <w:t>DESCRIZIONE</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400)):descrizione del progetto.</w:t>
            </w:r>
          </w:p>
          <w:p w14:paraId="6958B545" w14:textId="77777777" w:rsidR="009F6BC2" w:rsidRPr="009E5B4B" w:rsidRDefault="009F6BC2" w:rsidP="009F35BE">
            <w:pPr>
              <w:rPr>
                <w:rFonts w:ascii="Georgia" w:hAnsi="Georgia"/>
                <w:i/>
                <w:iCs/>
                <w:sz w:val="28"/>
                <w:szCs w:val="28"/>
              </w:rPr>
            </w:pPr>
          </w:p>
          <w:p w14:paraId="4D7B80EE" w14:textId="07D0F114" w:rsidR="009F6BC2" w:rsidRPr="009E5B4B" w:rsidRDefault="009F6BC2" w:rsidP="009F35BE">
            <w:pPr>
              <w:rPr>
                <w:rFonts w:ascii="Georgia" w:hAnsi="Georgia"/>
                <w:i/>
                <w:iCs/>
                <w:sz w:val="28"/>
                <w:szCs w:val="28"/>
              </w:rPr>
            </w:pPr>
          </w:p>
        </w:tc>
      </w:tr>
      <w:tr w:rsidR="002856FB" w14:paraId="7E0C7BCA" w14:textId="77777777" w:rsidTr="002856FB">
        <w:trPr>
          <w:trHeight w:val="471"/>
        </w:trPr>
        <w:tc>
          <w:tcPr>
            <w:tcW w:w="0" w:type="auto"/>
          </w:tcPr>
          <w:p w14:paraId="3437BF18" w14:textId="15E020CE" w:rsidR="00EB49E8" w:rsidRPr="009E5B4B" w:rsidRDefault="002856FB" w:rsidP="009F35BE">
            <w:pPr>
              <w:rPr>
                <w:rFonts w:ascii="Georgia" w:hAnsi="Georgia"/>
                <w:i/>
                <w:iCs/>
                <w:sz w:val="28"/>
                <w:szCs w:val="28"/>
              </w:rPr>
            </w:pPr>
            <w:r w:rsidRPr="009E5B4B">
              <w:rPr>
                <w:rFonts w:ascii="Georgia" w:hAnsi="Georgia"/>
                <w:i/>
                <w:iCs/>
                <w:sz w:val="28"/>
                <w:szCs w:val="28"/>
              </w:rPr>
              <w:lastRenderedPageBreak/>
              <w:t>Ambito</w:t>
            </w:r>
          </w:p>
        </w:tc>
        <w:tc>
          <w:tcPr>
            <w:tcW w:w="0" w:type="auto"/>
          </w:tcPr>
          <w:p w14:paraId="59AAB856" w14:textId="4DD3F15D" w:rsidR="00EB49E8" w:rsidRPr="009E5B4B" w:rsidRDefault="002856FB" w:rsidP="009F35BE">
            <w:pPr>
              <w:rPr>
                <w:rFonts w:ascii="Georgia" w:hAnsi="Georgia"/>
                <w:i/>
                <w:iCs/>
                <w:sz w:val="28"/>
                <w:szCs w:val="28"/>
              </w:rPr>
            </w:pPr>
            <w:r w:rsidRPr="009E5B4B">
              <w:rPr>
                <w:rFonts w:ascii="Georgia" w:hAnsi="Georgia"/>
                <w:i/>
                <w:iCs/>
                <w:sz w:val="28"/>
                <w:szCs w:val="28"/>
              </w:rPr>
              <w:t>Descrittore degli ambiti dei progetti</w:t>
            </w:r>
          </w:p>
        </w:tc>
        <w:tc>
          <w:tcPr>
            <w:tcW w:w="0" w:type="auto"/>
          </w:tcPr>
          <w:p w14:paraId="056E9310" w14:textId="2B2E4858" w:rsidR="00EB49E8" w:rsidRPr="009E5B4B" w:rsidRDefault="009F6BC2" w:rsidP="009F35BE">
            <w:pPr>
              <w:rPr>
                <w:rFonts w:ascii="Georgia" w:hAnsi="Georgia"/>
                <w:i/>
                <w:iCs/>
                <w:sz w:val="28"/>
                <w:szCs w:val="28"/>
              </w:rPr>
            </w:pPr>
            <w:r w:rsidRPr="005E3E24">
              <w:rPr>
                <w:rFonts w:ascii="Georgia" w:hAnsi="Georgia"/>
                <w:b/>
                <w:bCs/>
                <w:i/>
                <w:iCs/>
                <w:sz w:val="28"/>
                <w:szCs w:val="28"/>
              </w:rPr>
              <w:t>NOME</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30)): ambito del progetto associato.</w:t>
            </w:r>
          </w:p>
        </w:tc>
      </w:tr>
      <w:tr w:rsidR="002856FB" w14:paraId="7D412AC0" w14:textId="77777777" w:rsidTr="002856FB">
        <w:trPr>
          <w:trHeight w:val="453"/>
        </w:trPr>
        <w:tc>
          <w:tcPr>
            <w:tcW w:w="0" w:type="auto"/>
          </w:tcPr>
          <w:p w14:paraId="45A47B32" w14:textId="77777777" w:rsidR="005E3E24" w:rsidRDefault="002856FB" w:rsidP="009F35BE">
            <w:pPr>
              <w:rPr>
                <w:rFonts w:ascii="Georgia" w:hAnsi="Georgia"/>
                <w:i/>
                <w:iCs/>
                <w:sz w:val="28"/>
                <w:szCs w:val="28"/>
              </w:rPr>
            </w:pPr>
            <w:r w:rsidRPr="009E5B4B">
              <w:rPr>
                <w:rFonts w:ascii="Georgia" w:hAnsi="Georgia"/>
                <w:i/>
                <w:iCs/>
                <w:sz w:val="28"/>
                <w:szCs w:val="28"/>
              </w:rPr>
              <w:t>Partecipante</w:t>
            </w:r>
          </w:p>
          <w:p w14:paraId="3FF5F051" w14:textId="7E48B068" w:rsidR="00EB49E8" w:rsidRPr="009E5B4B" w:rsidRDefault="002856FB" w:rsidP="009F35BE">
            <w:pPr>
              <w:rPr>
                <w:rFonts w:ascii="Georgia" w:hAnsi="Georgia"/>
                <w:i/>
                <w:iCs/>
                <w:sz w:val="28"/>
                <w:szCs w:val="28"/>
              </w:rPr>
            </w:pPr>
            <w:r w:rsidRPr="009E5B4B">
              <w:rPr>
                <w:rFonts w:ascii="Georgia" w:hAnsi="Georgia"/>
                <w:i/>
                <w:iCs/>
                <w:sz w:val="28"/>
                <w:szCs w:val="28"/>
              </w:rPr>
              <w:t>P</w:t>
            </w:r>
            <w:r w:rsidR="009E5B4B">
              <w:rPr>
                <w:rFonts w:ascii="Georgia" w:hAnsi="Georgia"/>
                <w:i/>
                <w:iCs/>
                <w:sz w:val="28"/>
                <w:szCs w:val="28"/>
              </w:rPr>
              <w:t>rogetto</w:t>
            </w:r>
          </w:p>
        </w:tc>
        <w:tc>
          <w:tcPr>
            <w:tcW w:w="0" w:type="auto"/>
          </w:tcPr>
          <w:p w14:paraId="591117AF" w14:textId="51C26AD9" w:rsidR="00EB49E8" w:rsidRPr="009E5B4B" w:rsidRDefault="002856FB" w:rsidP="009F35BE">
            <w:pPr>
              <w:rPr>
                <w:rFonts w:ascii="Georgia" w:hAnsi="Georgia"/>
                <w:i/>
                <w:iCs/>
                <w:sz w:val="28"/>
                <w:szCs w:val="28"/>
              </w:rPr>
            </w:pPr>
            <w:r w:rsidRPr="009E5B4B">
              <w:rPr>
                <w:rFonts w:ascii="Georgia" w:hAnsi="Georgia"/>
                <w:i/>
                <w:iCs/>
                <w:sz w:val="28"/>
                <w:szCs w:val="28"/>
              </w:rPr>
              <w:t>Descrittore della partecipazione di un dipendente ad un progetto</w:t>
            </w:r>
          </w:p>
        </w:tc>
        <w:tc>
          <w:tcPr>
            <w:tcW w:w="0" w:type="auto"/>
          </w:tcPr>
          <w:p w14:paraId="6C1ABE61"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CF</w:t>
            </w:r>
            <w:r w:rsidRPr="009E5B4B">
              <w:rPr>
                <w:rFonts w:ascii="Georgia" w:hAnsi="Georgia"/>
                <w:i/>
                <w:iCs/>
                <w:sz w:val="28"/>
                <w:szCs w:val="28"/>
              </w:rPr>
              <w:t>(</w:t>
            </w:r>
            <w:proofErr w:type="spellStart"/>
            <w:proofErr w:type="gramStart"/>
            <w:r w:rsidRPr="009E5B4B">
              <w:rPr>
                <w:rFonts w:ascii="Georgia" w:hAnsi="Georgia"/>
                <w:i/>
                <w:iCs/>
                <w:sz w:val="28"/>
                <w:szCs w:val="28"/>
              </w:rPr>
              <w:t>Char</w:t>
            </w:r>
            <w:proofErr w:type="spellEnd"/>
            <w:r w:rsidRPr="009E5B4B">
              <w:rPr>
                <w:rFonts w:ascii="Georgia" w:hAnsi="Georgia"/>
                <w:i/>
                <w:iCs/>
                <w:sz w:val="28"/>
                <w:szCs w:val="28"/>
              </w:rPr>
              <w:t>(</w:t>
            </w:r>
            <w:proofErr w:type="gramEnd"/>
            <w:r w:rsidRPr="009E5B4B">
              <w:rPr>
                <w:rFonts w:ascii="Georgia" w:hAnsi="Georgia"/>
                <w:i/>
                <w:iCs/>
                <w:sz w:val="28"/>
                <w:szCs w:val="28"/>
              </w:rPr>
              <w:t>16)): codice fiscale del partecipante al progetto.</w:t>
            </w:r>
          </w:p>
          <w:p w14:paraId="5906810E"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CODP</w:t>
            </w:r>
            <w:r w:rsidRPr="009E5B4B">
              <w:rPr>
                <w:rFonts w:ascii="Georgia" w:hAnsi="Georgia"/>
                <w:i/>
                <w:iCs/>
                <w:sz w:val="28"/>
                <w:szCs w:val="28"/>
              </w:rPr>
              <w:t>(</w:t>
            </w:r>
            <w:proofErr w:type="spellStart"/>
            <w:r w:rsidRPr="009E5B4B">
              <w:rPr>
                <w:rFonts w:ascii="Georgia" w:hAnsi="Georgia"/>
                <w:i/>
                <w:iCs/>
                <w:sz w:val="28"/>
                <w:szCs w:val="28"/>
              </w:rPr>
              <w:t>Integer</w:t>
            </w:r>
            <w:proofErr w:type="spellEnd"/>
            <w:r w:rsidRPr="009E5B4B">
              <w:rPr>
                <w:rFonts w:ascii="Georgia" w:hAnsi="Georgia"/>
                <w:i/>
                <w:iCs/>
                <w:sz w:val="28"/>
                <w:szCs w:val="28"/>
              </w:rPr>
              <w:t>): codice del progetto a cui partecipa il dipendente.</w:t>
            </w:r>
          </w:p>
          <w:p w14:paraId="7FC6809E" w14:textId="6991CCA0" w:rsidR="00EB49E8" w:rsidRPr="009E5B4B" w:rsidRDefault="009F6BC2" w:rsidP="009F6BC2">
            <w:pPr>
              <w:rPr>
                <w:rFonts w:ascii="Georgia" w:hAnsi="Georgia"/>
                <w:i/>
                <w:iCs/>
                <w:sz w:val="28"/>
                <w:szCs w:val="28"/>
              </w:rPr>
            </w:pPr>
            <w:r w:rsidRPr="005E3E24">
              <w:rPr>
                <w:rFonts w:ascii="Georgia" w:hAnsi="Georgia"/>
                <w:b/>
                <w:bCs/>
                <w:i/>
                <w:iCs/>
                <w:sz w:val="28"/>
                <w:szCs w:val="28"/>
              </w:rPr>
              <w:t>RUOLO</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30)): ruolo con cui il dipendente partecipa al progetto.</w:t>
            </w:r>
          </w:p>
        </w:tc>
      </w:tr>
      <w:tr w:rsidR="002856FB" w14:paraId="01D64180" w14:textId="77777777" w:rsidTr="002856FB">
        <w:trPr>
          <w:trHeight w:val="471"/>
        </w:trPr>
        <w:tc>
          <w:tcPr>
            <w:tcW w:w="0" w:type="auto"/>
          </w:tcPr>
          <w:p w14:paraId="4812039B" w14:textId="351D160F" w:rsidR="00EB49E8" w:rsidRPr="009E5B4B" w:rsidRDefault="002856FB" w:rsidP="009F35BE">
            <w:pPr>
              <w:rPr>
                <w:rFonts w:ascii="Georgia" w:hAnsi="Georgia"/>
                <w:i/>
                <w:iCs/>
                <w:sz w:val="28"/>
                <w:szCs w:val="28"/>
              </w:rPr>
            </w:pPr>
            <w:r w:rsidRPr="009E5B4B">
              <w:rPr>
                <w:rFonts w:ascii="Georgia" w:hAnsi="Georgia"/>
                <w:i/>
                <w:iCs/>
                <w:sz w:val="28"/>
                <w:szCs w:val="28"/>
              </w:rPr>
              <w:t>MeetingFisico</w:t>
            </w:r>
          </w:p>
        </w:tc>
        <w:tc>
          <w:tcPr>
            <w:tcW w:w="0" w:type="auto"/>
          </w:tcPr>
          <w:p w14:paraId="762134E3" w14:textId="55758703" w:rsidR="00EB49E8" w:rsidRPr="009E5B4B" w:rsidRDefault="002856FB" w:rsidP="009F35BE">
            <w:pPr>
              <w:rPr>
                <w:rFonts w:ascii="Georgia" w:hAnsi="Georgia"/>
                <w:i/>
                <w:iCs/>
                <w:sz w:val="28"/>
                <w:szCs w:val="28"/>
              </w:rPr>
            </w:pPr>
            <w:r w:rsidRPr="009E5B4B">
              <w:rPr>
                <w:rFonts w:ascii="Georgia" w:hAnsi="Georgia"/>
                <w:i/>
                <w:iCs/>
                <w:sz w:val="28"/>
                <w:szCs w:val="28"/>
              </w:rPr>
              <w:t xml:space="preserve">Descrittore </w:t>
            </w:r>
            <w:proofErr w:type="gramStart"/>
            <w:r w:rsidRPr="009E5B4B">
              <w:rPr>
                <w:rFonts w:ascii="Georgia" w:hAnsi="Georgia"/>
                <w:i/>
                <w:iCs/>
                <w:sz w:val="28"/>
                <w:szCs w:val="28"/>
              </w:rPr>
              <w:t>dei meeting</w:t>
            </w:r>
            <w:proofErr w:type="gramEnd"/>
            <w:r w:rsidRPr="009E5B4B">
              <w:rPr>
                <w:rFonts w:ascii="Georgia" w:hAnsi="Georgia"/>
                <w:i/>
                <w:iCs/>
                <w:sz w:val="28"/>
                <w:szCs w:val="28"/>
              </w:rPr>
              <w:t xml:space="preserve"> dell’azienda tenuti in presenza</w:t>
            </w:r>
          </w:p>
        </w:tc>
        <w:tc>
          <w:tcPr>
            <w:tcW w:w="0" w:type="auto"/>
          </w:tcPr>
          <w:p w14:paraId="6FE576A5" w14:textId="77777777" w:rsidR="00FA3CEA" w:rsidRPr="009E5B4B" w:rsidRDefault="00FA3CEA" w:rsidP="00FA3CEA">
            <w:pPr>
              <w:rPr>
                <w:rFonts w:ascii="Georgia" w:hAnsi="Georgia"/>
                <w:i/>
                <w:iCs/>
                <w:sz w:val="28"/>
                <w:szCs w:val="28"/>
              </w:rPr>
            </w:pPr>
            <w:r w:rsidRPr="005E3E24">
              <w:rPr>
                <w:rFonts w:ascii="Georgia" w:hAnsi="Georgia"/>
                <w:b/>
                <w:bCs/>
                <w:i/>
                <w:iCs/>
                <w:sz w:val="28"/>
                <w:szCs w:val="28"/>
              </w:rPr>
              <w:t>CODMF</w:t>
            </w:r>
            <w:r w:rsidRPr="009E5B4B">
              <w:rPr>
                <w:rFonts w:ascii="Georgia" w:hAnsi="Georgia"/>
                <w:i/>
                <w:iCs/>
                <w:sz w:val="28"/>
                <w:szCs w:val="28"/>
              </w:rPr>
              <w:t xml:space="preserve">(Serial): codice identificativo </w:t>
            </w:r>
            <w:proofErr w:type="gramStart"/>
            <w:r w:rsidRPr="009E5B4B">
              <w:rPr>
                <w:rFonts w:ascii="Georgia" w:hAnsi="Georgia"/>
                <w:i/>
                <w:iCs/>
                <w:sz w:val="28"/>
                <w:szCs w:val="28"/>
              </w:rPr>
              <w:t>del meeting fisico</w:t>
            </w:r>
            <w:proofErr w:type="gramEnd"/>
            <w:r w:rsidRPr="009E5B4B">
              <w:rPr>
                <w:rFonts w:ascii="Georgia" w:hAnsi="Georgia"/>
                <w:i/>
                <w:iCs/>
                <w:sz w:val="28"/>
                <w:szCs w:val="28"/>
              </w:rPr>
              <w:t>.</w:t>
            </w:r>
          </w:p>
          <w:p w14:paraId="51058449" w14:textId="77777777" w:rsidR="00FA3CEA" w:rsidRPr="009E5B4B" w:rsidRDefault="00FA3CEA" w:rsidP="00FA3CEA">
            <w:pPr>
              <w:rPr>
                <w:rFonts w:ascii="Georgia" w:hAnsi="Georgia"/>
                <w:i/>
                <w:iCs/>
                <w:sz w:val="28"/>
                <w:szCs w:val="28"/>
              </w:rPr>
            </w:pPr>
            <w:r w:rsidRPr="005E3E24">
              <w:rPr>
                <w:rFonts w:ascii="Georgia" w:hAnsi="Georgia"/>
                <w:b/>
                <w:bCs/>
                <w:i/>
                <w:iCs/>
                <w:sz w:val="28"/>
                <w:szCs w:val="28"/>
              </w:rPr>
              <w:t>DATA</w:t>
            </w:r>
            <w:r w:rsidRPr="009E5B4B">
              <w:rPr>
                <w:rFonts w:ascii="Georgia" w:hAnsi="Georgia"/>
                <w:i/>
                <w:iCs/>
                <w:sz w:val="28"/>
                <w:szCs w:val="28"/>
              </w:rPr>
              <w:t xml:space="preserve">(Date): data in cui si terrà </w:t>
            </w:r>
            <w:proofErr w:type="gramStart"/>
            <w:r w:rsidRPr="009E5B4B">
              <w:rPr>
                <w:rFonts w:ascii="Georgia" w:hAnsi="Georgia"/>
                <w:i/>
                <w:iCs/>
                <w:sz w:val="28"/>
                <w:szCs w:val="28"/>
              </w:rPr>
              <w:t>il meeting</w:t>
            </w:r>
            <w:proofErr w:type="gramEnd"/>
            <w:r w:rsidRPr="009E5B4B">
              <w:rPr>
                <w:rFonts w:ascii="Georgia" w:hAnsi="Georgia"/>
                <w:i/>
                <w:iCs/>
                <w:sz w:val="28"/>
                <w:szCs w:val="28"/>
              </w:rPr>
              <w:t>.</w:t>
            </w:r>
          </w:p>
          <w:p w14:paraId="5BB0D788" w14:textId="77777777" w:rsidR="00FA3CEA" w:rsidRPr="009E5B4B" w:rsidRDefault="00FA3CEA" w:rsidP="00FA3CEA">
            <w:pPr>
              <w:rPr>
                <w:rFonts w:ascii="Georgia" w:hAnsi="Georgia"/>
                <w:i/>
                <w:iCs/>
                <w:sz w:val="28"/>
                <w:szCs w:val="28"/>
              </w:rPr>
            </w:pPr>
            <w:r w:rsidRPr="005E3E24">
              <w:rPr>
                <w:rFonts w:ascii="Georgia" w:hAnsi="Georgia"/>
                <w:b/>
                <w:bCs/>
                <w:i/>
                <w:iCs/>
                <w:sz w:val="28"/>
                <w:szCs w:val="28"/>
              </w:rPr>
              <w:t>ORAI</w:t>
            </w:r>
            <w:r w:rsidRPr="009E5B4B">
              <w:rPr>
                <w:rFonts w:ascii="Georgia" w:hAnsi="Georgia"/>
                <w:i/>
                <w:iCs/>
                <w:sz w:val="28"/>
                <w:szCs w:val="28"/>
              </w:rPr>
              <w:t xml:space="preserve">(Time): ora di inizio </w:t>
            </w:r>
            <w:proofErr w:type="gramStart"/>
            <w:r w:rsidRPr="009E5B4B">
              <w:rPr>
                <w:rFonts w:ascii="Georgia" w:hAnsi="Georgia"/>
                <w:i/>
                <w:iCs/>
                <w:sz w:val="28"/>
                <w:szCs w:val="28"/>
              </w:rPr>
              <w:t>del meeting</w:t>
            </w:r>
            <w:proofErr w:type="gramEnd"/>
            <w:r w:rsidRPr="009E5B4B">
              <w:rPr>
                <w:rFonts w:ascii="Georgia" w:hAnsi="Georgia"/>
                <w:i/>
                <w:iCs/>
                <w:sz w:val="28"/>
                <w:szCs w:val="28"/>
              </w:rPr>
              <w:t>.</w:t>
            </w:r>
          </w:p>
          <w:p w14:paraId="72F6D1A9" w14:textId="5F32EA5F" w:rsidR="00EB49E8" w:rsidRPr="009E5B4B" w:rsidRDefault="00FA3CEA" w:rsidP="00FA3CEA">
            <w:pPr>
              <w:rPr>
                <w:rFonts w:ascii="Georgia" w:hAnsi="Georgia"/>
                <w:i/>
                <w:iCs/>
                <w:sz w:val="28"/>
                <w:szCs w:val="28"/>
              </w:rPr>
            </w:pPr>
            <w:r w:rsidRPr="005E3E24">
              <w:rPr>
                <w:rFonts w:ascii="Georgia" w:hAnsi="Georgia"/>
                <w:b/>
                <w:bCs/>
                <w:i/>
                <w:iCs/>
                <w:sz w:val="28"/>
                <w:szCs w:val="28"/>
              </w:rPr>
              <w:t>ORAF</w:t>
            </w:r>
            <w:r w:rsidRPr="009E5B4B">
              <w:rPr>
                <w:rFonts w:ascii="Georgia" w:hAnsi="Georgia"/>
                <w:i/>
                <w:iCs/>
                <w:sz w:val="28"/>
                <w:szCs w:val="28"/>
              </w:rPr>
              <w:t xml:space="preserve">(Time): ora finale </w:t>
            </w:r>
            <w:proofErr w:type="gramStart"/>
            <w:r w:rsidRPr="009E5B4B">
              <w:rPr>
                <w:rFonts w:ascii="Georgia" w:hAnsi="Georgia"/>
                <w:i/>
                <w:iCs/>
                <w:sz w:val="28"/>
                <w:szCs w:val="28"/>
              </w:rPr>
              <w:t>del meeting</w:t>
            </w:r>
            <w:proofErr w:type="gramEnd"/>
            <w:r w:rsidRPr="009E5B4B">
              <w:rPr>
                <w:rFonts w:ascii="Georgia" w:hAnsi="Georgia"/>
                <w:i/>
                <w:iCs/>
                <w:sz w:val="28"/>
                <w:szCs w:val="28"/>
              </w:rPr>
              <w:t>.</w:t>
            </w:r>
          </w:p>
        </w:tc>
      </w:tr>
      <w:tr w:rsidR="002856FB" w14:paraId="62257B89" w14:textId="77777777" w:rsidTr="002856FB">
        <w:trPr>
          <w:trHeight w:val="453"/>
        </w:trPr>
        <w:tc>
          <w:tcPr>
            <w:tcW w:w="0" w:type="auto"/>
          </w:tcPr>
          <w:p w14:paraId="29342272" w14:textId="77777777" w:rsidR="007C0CDE" w:rsidRDefault="002856FB" w:rsidP="009F35BE">
            <w:pPr>
              <w:rPr>
                <w:rFonts w:ascii="Georgia" w:hAnsi="Georgia"/>
                <w:i/>
                <w:iCs/>
                <w:sz w:val="28"/>
                <w:szCs w:val="28"/>
              </w:rPr>
            </w:pPr>
            <w:proofErr w:type="gramStart"/>
            <w:r w:rsidRPr="009E5B4B">
              <w:rPr>
                <w:rFonts w:ascii="Georgia" w:hAnsi="Georgia"/>
                <w:i/>
                <w:iCs/>
                <w:sz w:val="28"/>
                <w:szCs w:val="28"/>
              </w:rPr>
              <w:t>Meeting</w:t>
            </w:r>
            <w:proofErr w:type="gramEnd"/>
          </w:p>
          <w:p w14:paraId="139B7DC8" w14:textId="47231D9E" w:rsidR="00EB49E8" w:rsidRPr="009E5B4B" w:rsidRDefault="002856FB" w:rsidP="009F35BE">
            <w:pPr>
              <w:rPr>
                <w:rFonts w:ascii="Georgia" w:hAnsi="Georgia"/>
                <w:i/>
                <w:iCs/>
                <w:sz w:val="28"/>
                <w:szCs w:val="28"/>
              </w:rPr>
            </w:pPr>
            <w:r w:rsidRPr="009E5B4B">
              <w:rPr>
                <w:rFonts w:ascii="Georgia" w:hAnsi="Georgia"/>
                <w:i/>
                <w:iCs/>
                <w:sz w:val="28"/>
                <w:szCs w:val="28"/>
              </w:rPr>
              <w:t>Telematico</w:t>
            </w:r>
          </w:p>
        </w:tc>
        <w:tc>
          <w:tcPr>
            <w:tcW w:w="0" w:type="auto"/>
          </w:tcPr>
          <w:p w14:paraId="4F351090" w14:textId="56FFE08D" w:rsidR="00EB49E8" w:rsidRPr="009E5B4B" w:rsidRDefault="002856FB" w:rsidP="009F35BE">
            <w:pPr>
              <w:rPr>
                <w:rFonts w:ascii="Georgia" w:hAnsi="Georgia"/>
                <w:i/>
                <w:iCs/>
                <w:sz w:val="28"/>
                <w:szCs w:val="28"/>
              </w:rPr>
            </w:pPr>
            <w:r w:rsidRPr="009E5B4B">
              <w:rPr>
                <w:rFonts w:ascii="Georgia" w:hAnsi="Georgia"/>
                <w:i/>
                <w:iCs/>
                <w:sz w:val="28"/>
                <w:szCs w:val="28"/>
              </w:rPr>
              <w:t xml:space="preserve">Descrittore </w:t>
            </w:r>
            <w:proofErr w:type="gramStart"/>
            <w:r w:rsidRPr="009E5B4B">
              <w:rPr>
                <w:rFonts w:ascii="Georgia" w:hAnsi="Georgia"/>
                <w:i/>
                <w:iCs/>
                <w:sz w:val="28"/>
                <w:szCs w:val="28"/>
              </w:rPr>
              <w:t>dei meeting</w:t>
            </w:r>
            <w:proofErr w:type="gramEnd"/>
            <w:r w:rsidRPr="009E5B4B">
              <w:rPr>
                <w:rFonts w:ascii="Georgia" w:hAnsi="Georgia"/>
                <w:i/>
                <w:iCs/>
                <w:sz w:val="28"/>
                <w:szCs w:val="28"/>
              </w:rPr>
              <w:t xml:space="preserve"> dell’azienda tenuti in modo telematico</w:t>
            </w:r>
          </w:p>
        </w:tc>
        <w:tc>
          <w:tcPr>
            <w:tcW w:w="0" w:type="auto"/>
          </w:tcPr>
          <w:p w14:paraId="27E45641" w14:textId="0D1E0638" w:rsidR="00EB49E8" w:rsidRPr="009E5B4B" w:rsidRDefault="009F6BC2" w:rsidP="009F35BE">
            <w:pPr>
              <w:rPr>
                <w:rFonts w:ascii="Georgia" w:hAnsi="Georgia"/>
                <w:i/>
                <w:iCs/>
                <w:sz w:val="28"/>
                <w:szCs w:val="28"/>
              </w:rPr>
            </w:pPr>
            <w:r w:rsidRPr="005E3E24">
              <w:rPr>
                <w:rFonts w:ascii="Georgia" w:hAnsi="Georgia"/>
                <w:b/>
                <w:bCs/>
                <w:i/>
                <w:iCs/>
                <w:sz w:val="28"/>
                <w:szCs w:val="28"/>
              </w:rPr>
              <w:t>CODMT</w:t>
            </w:r>
            <w:r w:rsidRPr="009E5B4B">
              <w:rPr>
                <w:rFonts w:ascii="Georgia" w:hAnsi="Georgia"/>
                <w:i/>
                <w:iCs/>
                <w:sz w:val="28"/>
                <w:szCs w:val="28"/>
              </w:rPr>
              <w:t>(Serial):</w:t>
            </w:r>
            <w:r w:rsidR="005E3E24">
              <w:rPr>
                <w:rFonts w:ascii="Georgia" w:hAnsi="Georgia"/>
                <w:i/>
                <w:iCs/>
                <w:sz w:val="28"/>
                <w:szCs w:val="28"/>
              </w:rPr>
              <w:t xml:space="preserve"> </w:t>
            </w:r>
            <w:r w:rsidRPr="009E5B4B">
              <w:rPr>
                <w:rFonts w:ascii="Georgia" w:hAnsi="Georgia"/>
                <w:i/>
                <w:iCs/>
                <w:sz w:val="28"/>
                <w:szCs w:val="28"/>
              </w:rPr>
              <w:t>cod</w:t>
            </w:r>
            <w:r w:rsidR="005E3E24">
              <w:rPr>
                <w:rFonts w:ascii="Georgia" w:hAnsi="Georgia"/>
                <w:i/>
                <w:iCs/>
                <w:sz w:val="28"/>
                <w:szCs w:val="28"/>
              </w:rPr>
              <w:t>i</w:t>
            </w:r>
            <w:r w:rsidRPr="009E5B4B">
              <w:rPr>
                <w:rFonts w:ascii="Georgia" w:hAnsi="Georgia"/>
                <w:i/>
                <w:iCs/>
                <w:sz w:val="28"/>
                <w:szCs w:val="28"/>
              </w:rPr>
              <w:t xml:space="preserve">ce identificativo </w:t>
            </w:r>
            <w:proofErr w:type="gramStart"/>
            <w:r w:rsidRPr="009E5B4B">
              <w:rPr>
                <w:rFonts w:ascii="Georgia" w:hAnsi="Georgia"/>
                <w:i/>
                <w:iCs/>
                <w:sz w:val="28"/>
                <w:szCs w:val="28"/>
              </w:rPr>
              <w:t>del meeting telematico</w:t>
            </w:r>
            <w:proofErr w:type="gramEnd"/>
            <w:r w:rsidRPr="009E5B4B">
              <w:rPr>
                <w:rFonts w:ascii="Georgia" w:hAnsi="Georgia"/>
                <w:i/>
                <w:iCs/>
                <w:sz w:val="28"/>
                <w:szCs w:val="28"/>
              </w:rPr>
              <w:t>.</w:t>
            </w:r>
          </w:p>
          <w:p w14:paraId="7DCDCEDB" w14:textId="77777777" w:rsidR="009E5B4B" w:rsidRPr="009E5B4B" w:rsidRDefault="009E5B4B" w:rsidP="009E5B4B">
            <w:pPr>
              <w:rPr>
                <w:rFonts w:ascii="Georgia" w:hAnsi="Georgia"/>
                <w:i/>
                <w:iCs/>
                <w:sz w:val="28"/>
                <w:szCs w:val="28"/>
              </w:rPr>
            </w:pPr>
            <w:r w:rsidRPr="005E3E24">
              <w:rPr>
                <w:rFonts w:ascii="Georgia" w:hAnsi="Georgia"/>
                <w:b/>
                <w:bCs/>
                <w:i/>
                <w:iCs/>
                <w:sz w:val="28"/>
                <w:szCs w:val="28"/>
              </w:rPr>
              <w:t>DATA</w:t>
            </w:r>
            <w:r w:rsidRPr="009E5B4B">
              <w:rPr>
                <w:rFonts w:ascii="Georgia" w:hAnsi="Georgia"/>
                <w:i/>
                <w:iCs/>
                <w:sz w:val="28"/>
                <w:szCs w:val="28"/>
              </w:rPr>
              <w:t xml:space="preserve">(Date): data in cui si terrà </w:t>
            </w:r>
            <w:proofErr w:type="gramStart"/>
            <w:r w:rsidRPr="009E5B4B">
              <w:rPr>
                <w:rFonts w:ascii="Georgia" w:hAnsi="Georgia"/>
                <w:i/>
                <w:iCs/>
                <w:sz w:val="28"/>
                <w:szCs w:val="28"/>
              </w:rPr>
              <w:t>il meeting</w:t>
            </w:r>
            <w:proofErr w:type="gramEnd"/>
            <w:r w:rsidRPr="009E5B4B">
              <w:rPr>
                <w:rFonts w:ascii="Georgia" w:hAnsi="Georgia"/>
                <w:i/>
                <w:iCs/>
                <w:sz w:val="28"/>
                <w:szCs w:val="28"/>
              </w:rPr>
              <w:t>.</w:t>
            </w:r>
          </w:p>
          <w:p w14:paraId="5B85A031" w14:textId="77777777" w:rsidR="009E5B4B" w:rsidRPr="009E5B4B" w:rsidRDefault="009E5B4B" w:rsidP="009E5B4B">
            <w:pPr>
              <w:rPr>
                <w:rFonts w:ascii="Georgia" w:hAnsi="Georgia"/>
                <w:i/>
                <w:iCs/>
                <w:sz w:val="28"/>
                <w:szCs w:val="28"/>
              </w:rPr>
            </w:pPr>
            <w:r w:rsidRPr="005E3E24">
              <w:rPr>
                <w:rFonts w:ascii="Georgia" w:hAnsi="Georgia"/>
                <w:b/>
                <w:bCs/>
                <w:i/>
                <w:iCs/>
                <w:sz w:val="28"/>
                <w:szCs w:val="28"/>
              </w:rPr>
              <w:t>ORAI</w:t>
            </w:r>
            <w:r w:rsidRPr="009E5B4B">
              <w:rPr>
                <w:rFonts w:ascii="Georgia" w:hAnsi="Georgia"/>
                <w:i/>
                <w:iCs/>
                <w:sz w:val="28"/>
                <w:szCs w:val="28"/>
              </w:rPr>
              <w:t xml:space="preserve">(Time): ora di inizio </w:t>
            </w:r>
            <w:proofErr w:type="gramStart"/>
            <w:r w:rsidRPr="009E5B4B">
              <w:rPr>
                <w:rFonts w:ascii="Georgia" w:hAnsi="Georgia"/>
                <w:i/>
                <w:iCs/>
                <w:sz w:val="28"/>
                <w:szCs w:val="28"/>
              </w:rPr>
              <w:t>del meeting</w:t>
            </w:r>
            <w:proofErr w:type="gramEnd"/>
            <w:r w:rsidRPr="009E5B4B">
              <w:rPr>
                <w:rFonts w:ascii="Georgia" w:hAnsi="Georgia"/>
                <w:i/>
                <w:iCs/>
                <w:sz w:val="28"/>
                <w:szCs w:val="28"/>
              </w:rPr>
              <w:t>.</w:t>
            </w:r>
          </w:p>
          <w:p w14:paraId="41C949EA" w14:textId="305F62BA" w:rsidR="009E5B4B" w:rsidRPr="009E5B4B" w:rsidRDefault="009E5B4B" w:rsidP="009E5B4B">
            <w:pPr>
              <w:rPr>
                <w:rFonts w:ascii="Georgia" w:hAnsi="Georgia"/>
                <w:i/>
                <w:iCs/>
                <w:sz w:val="28"/>
                <w:szCs w:val="28"/>
              </w:rPr>
            </w:pPr>
            <w:r w:rsidRPr="005E3E24">
              <w:rPr>
                <w:rFonts w:ascii="Georgia" w:hAnsi="Georgia"/>
                <w:b/>
                <w:bCs/>
                <w:i/>
                <w:iCs/>
                <w:sz w:val="28"/>
                <w:szCs w:val="28"/>
              </w:rPr>
              <w:t>ORAF</w:t>
            </w:r>
            <w:r w:rsidRPr="009E5B4B">
              <w:rPr>
                <w:rFonts w:ascii="Georgia" w:hAnsi="Georgia"/>
                <w:i/>
                <w:iCs/>
                <w:sz w:val="28"/>
                <w:szCs w:val="28"/>
              </w:rPr>
              <w:t xml:space="preserve">(Time): ora finale </w:t>
            </w:r>
            <w:proofErr w:type="gramStart"/>
            <w:r w:rsidRPr="009E5B4B">
              <w:rPr>
                <w:rFonts w:ascii="Georgia" w:hAnsi="Georgia"/>
                <w:i/>
                <w:iCs/>
                <w:sz w:val="28"/>
                <w:szCs w:val="28"/>
              </w:rPr>
              <w:t>del meeting</w:t>
            </w:r>
            <w:proofErr w:type="gramEnd"/>
            <w:r w:rsidRPr="009E5B4B">
              <w:rPr>
                <w:rFonts w:ascii="Georgia" w:hAnsi="Georgia"/>
                <w:i/>
                <w:iCs/>
                <w:sz w:val="28"/>
                <w:szCs w:val="28"/>
              </w:rPr>
              <w:t>.</w:t>
            </w:r>
          </w:p>
        </w:tc>
      </w:tr>
      <w:tr w:rsidR="002856FB" w14:paraId="1A882B6D" w14:textId="77777777" w:rsidTr="002856FB">
        <w:trPr>
          <w:trHeight w:val="471"/>
        </w:trPr>
        <w:tc>
          <w:tcPr>
            <w:tcW w:w="0" w:type="auto"/>
          </w:tcPr>
          <w:p w14:paraId="53011554" w14:textId="1304E93E" w:rsidR="00EB49E8" w:rsidRPr="009E5B4B" w:rsidRDefault="002856FB" w:rsidP="009F35BE">
            <w:pPr>
              <w:rPr>
                <w:rFonts w:ascii="Georgia" w:hAnsi="Georgia"/>
                <w:i/>
                <w:iCs/>
                <w:sz w:val="28"/>
                <w:szCs w:val="28"/>
              </w:rPr>
            </w:pPr>
            <w:r w:rsidRPr="009E5B4B">
              <w:rPr>
                <w:rFonts w:ascii="Georgia" w:hAnsi="Georgia"/>
                <w:i/>
                <w:iCs/>
                <w:sz w:val="28"/>
                <w:szCs w:val="28"/>
              </w:rPr>
              <w:t>SalaMeeting</w:t>
            </w:r>
          </w:p>
        </w:tc>
        <w:tc>
          <w:tcPr>
            <w:tcW w:w="0" w:type="auto"/>
          </w:tcPr>
          <w:p w14:paraId="6B9C1A32" w14:textId="6AC750A3" w:rsidR="00EB49E8" w:rsidRPr="009E5B4B" w:rsidRDefault="002856FB" w:rsidP="009F35BE">
            <w:pPr>
              <w:rPr>
                <w:rFonts w:ascii="Georgia" w:hAnsi="Georgia"/>
                <w:i/>
                <w:iCs/>
                <w:sz w:val="28"/>
                <w:szCs w:val="28"/>
              </w:rPr>
            </w:pPr>
            <w:r w:rsidRPr="009E5B4B">
              <w:rPr>
                <w:rFonts w:ascii="Georgia" w:hAnsi="Georgia"/>
                <w:i/>
                <w:iCs/>
                <w:sz w:val="28"/>
                <w:szCs w:val="28"/>
              </w:rPr>
              <w:t xml:space="preserve">Descrittore della sala che ospita </w:t>
            </w:r>
            <w:proofErr w:type="gramStart"/>
            <w:r w:rsidRPr="009E5B4B">
              <w:rPr>
                <w:rFonts w:ascii="Georgia" w:hAnsi="Georgia"/>
                <w:i/>
                <w:iCs/>
                <w:sz w:val="28"/>
                <w:szCs w:val="28"/>
              </w:rPr>
              <w:t>un meeting fisico</w:t>
            </w:r>
            <w:proofErr w:type="gramEnd"/>
          </w:p>
        </w:tc>
        <w:tc>
          <w:tcPr>
            <w:tcW w:w="0" w:type="auto"/>
          </w:tcPr>
          <w:p w14:paraId="3C8DFF88"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CF</w:t>
            </w:r>
            <w:r w:rsidRPr="009E5B4B">
              <w:rPr>
                <w:rFonts w:ascii="Georgia" w:hAnsi="Georgia"/>
                <w:i/>
                <w:iCs/>
                <w:sz w:val="28"/>
                <w:szCs w:val="28"/>
              </w:rPr>
              <w:t>(</w:t>
            </w:r>
            <w:proofErr w:type="spellStart"/>
            <w:proofErr w:type="gramStart"/>
            <w:r w:rsidRPr="009E5B4B">
              <w:rPr>
                <w:rFonts w:ascii="Georgia" w:hAnsi="Georgia"/>
                <w:i/>
                <w:iCs/>
                <w:sz w:val="28"/>
                <w:szCs w:val="28"/>
              </w:rPr>
              <w:t>Char</w:t>
            </w:r>
            <w:proofErr w:type="spellEnd"/>
            <w:r w:rsidRPr="009E5B4B">
              <w:rPr>
                <w:rFonts w:ascii="Georgia" w:hAnsi="Georgia"/>
                <w:i/>
                <w:iCs/>
                <w:sz w:val="28"/>
                <w:szCs w:val="28"/>
              </w:rPr>
              <w:t>(</w:t>
            </w:r>
            <w:proofErr w:type="gramEnd"/>
            <w:r w:rsidRPr="009E5B4B">
              <w:rPr>
                <w:rFonts w:ascii="Georgia" w:hAnsi="Georgia"/>
                <w:i/>
                <w:iCs/>
                <w:sz w:val="28"/>
                <w:szCs w:val="28"/>
              </w:rPr>
              <w:t>16)): codice fiscale del partecipante al progetto.</w:t>
            </w:r>
          </w:p>
          <w:p w14:paraId="2E90DF98"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CODP</w:t>
            </w:r>
            <w:r w:rsidRPr="009E5B4B">
              <w:rPr>
                <w:rFonts w:ascii="Georgia" w:hAnsi="Georgia"/>
                <w:i/>
                <w:iCs/>
                <w:sz w:val="28"/>
                <w:szCs w:val="28"/>
              </w:rPr>
              <w:t>(</w:t>
            </w:r>
            <w:proofErr w:type="spellStart"/>
            <w:r w:rsidRPr="009E5B4B">
              <w:rPr>
                <w:rFonts w:ascii="Georgia" w:hAnsi="Georgia"/>
                <w:i/>
                <w:iCs/>
                <w:sz w:val="28"/>
                <w:szCs w:val="28"/>
              </w:rPr>
              <w:t>Integer</w:t>
            </w:r>
            <w:proofErr w:type="spellEnd"/>
            <w:r w:rsidRPr="009E5B4B">
              <w:rPr>
                <w:rFonts w:ascii="Georgia" w:hAnsi="Georgia"/>
                <w:i/>
                <w:iCs/>
                <w:sz w:val="28"/>
                <w:szCs w:val="28"/>
              </w:rPr>
              <w:t>): codice del progetto a cui partecipa il dipendente.</w:t>
            </w:r>
          </w:p>
          <w:p w14:paraId="5EA5D278" w14:textId="06DEA63C" w:rsidR="002856FB" w:rsidRPr="009E5B4B" w:rsidRDefault="009F6BC2" w:rsidP="009F6BC2">
            <w:pPr>
              <w:rPr>
                <w:rFonts w:ascii="Georgia" w:hAnsi="Georgia"/>
                <w:i/>
                <w:iCs/>
                <w:sz w:val="28"/>
                <w:szCs w:val="28"/>
              </w:rPr>
            </w:pPr>
            <w:r w:rsidRPr="005E3E24">
              <w:rPr>
                <w:rFonts w:ascii="Georgia" w:hAnsi="Georgia"/>
                <w:b/>
                <w:bCs/>
                <w:i/>
                <w:iCs/>
                <w:sz w:val="28"/>
                <w:szCs w:val="28"/>
              </w:rPr>
              <w:t>RUOLO</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30)): ruolo con cui il dipendente partecipa al progetto.</w:t>
            </w:r>
          </w:p>
        </w:tc>
      </w:tr>
      <w:tr w:rsidR="002856FB" w14:paraId="4233BABE" w14:textId="77777777" w:rsidTr="002856FB">
        <w:trPr>
          <w:trHeight w:val="453"/>
        </w:trPr>
        <w:tc>
          <w:tcPr>
            <w:tcW w:w="0" w:type="auto"/>
          </w:tcPr>
          <w:p w14:paraId="5A63F10B" w14:textId="77777777" w:rsidR="007C0CDE" w:rsidRDefault="002856FB" w:rsidP="009F35BE">
            <w:pPr>
              <w:rPr>
                <w:rFonts w:ascii="Georgia" w:hAnsi="Georgia"/>
                <w:i/>
                <w:iCs/>
                <w:sz w:val="28"/>
                <w:szCs w:val="28"/>
              </w:rPr>
            </w:pPr>
            <w:r w:rsidRPr="009E5B4B">
              <w:rPr>
                <w:rFonts w:ascii="Georgia" w:hAnsi="Georgia"/>
                <w:i/>
                <w:iCs/>
                <w:sz w:val="28"/>
                <w:szCs w:val="28"/>
              </w:rPr>
              <w:t>Piattaforma</w:t>
            </w:r>
          </w:p>
          <w:p w14:paraId="3957E51A" w14:textId="4BA37FA0" w:rsidR="002856FB" w:rsidRPr="009E5B4B" w:rsidRDefault="002856FB" w:rsidP="009F35BE">
            <w:pPr>
              <w:rPr>
                <w:rFonts w:ascii="Georgia" w:hAnsi="Georgia"/>
                <w:i/>
                <w:iCs/>
                <w:sz w:val="28"/>
                <w:szCs w:val="28"/>
              </w:rPr>
            </w:pPr>
            <w:proofErr w:type="gramStart"/>
            <w:r w:rsidRPr="009E5B4B">
              <w:rPr>
                <w:rFonts w:ascii="Georgia" w:hAnsi="Georgia"/>
                <w:i/>
                <w:iCs/>
                <w:sz w:val="28"/>
                <w:szCs w:val="28"/>
              </w:rPr>
              <w:t>Meeting</w:t>
            </w:r>
            <w:proofErr w:type="gramEnd"/>
          </w:p>
        </w:tc>
        <w:tc>
          <w:tcPr>
            <w:tcW w:w="0" w:type="auto"/>
          </w:tcPr>
          <w:p w14:paraId="7BFCDED3" w14:textId="2939AC21" w:rsidR="002856FB" w:rsidRPr="009E5B4B" w:rsidRDefault="002856FB" w:rsidP="009F35BE">
            <w:pPr>
              <w:rPr>
                <w:rFonts w:ascii="Georgia" w:hAnsi="Georgia"/>
                <w:i/>
                <w:iCs/>
                <w:sz w:val="28"/>
                <w:szCs w:val="28"/>
              </w:rPr>
            </w:pPr>
            <w:r w:rsidRPr="009E5B4B">
              <w:rPr>
                <w:rFonts w:ascii="Georgia" w:hAnsi="Georgia"/>
                <w:i/>
                <w:iCs/>
                <w:sz w:val="28"/>
                <w:szCs w:val="28"/>
              </w:rPr>
              <w:t xml:space="preserve">Descrittore della piattaforma che ospita </w:t>
            </w:r>
            <w:proofErr w:type="gramStart"/>
            <w:r w:rsidRPr="009E5B4B">
              <w:rPr>
                <w:rFonts w:ascii="Georgia" w:hAnsi="Georgia"/>
                <w:i/>
                <w:iCs/>
                <w:sz w:val="28"/>
                <w:szCs w:val="28"/>
              </w:rPr>
              <w:t>un meeting telematico</w:t>
            </w:r>
            <w:proofErr w:type="gramEnd"/>
          </w:p>
        </w:tc>
        <w:tc>
          <w:tcPr>
            <w:tcW w:w="0" w:type="auto"/>
          </w:tcPr>
          <w:p w14:paraId="3EBC6F2E" w14:textId="77777777" w:rsidR="009F6BC2" w:rsidRPr="009E5B4B" w:rsidRDefault="009F6BC2" w:rsidP="009F6BC2">
            <w:pPr>
              <w:rPr>
                <w:rFonts w:ascii="Georgia" w:hAnsi="Georgia"/>
                <w:i/>
                <w:iCs/>
                <w:sz w:val="28"/>
                <w:szCs w:val="28"/>
              </w:rPr>
            </w:pPr>
            <w:r w:rsidRPr="005E3E24">
              <w:rPr>
                <w:rFonts w:ascii="Georgia" w:hAnsi="Georgia"/>
                <w:b/>
                <w:bCs/>
                <w:i/>
                <w:iCs/>
                <w:sz w:val="28"/>
                <w:szCs w:val="28"/>
              </w:rPr>
              <w:t>NOMEPIATTAFORMA</w:t>
            </w:r>
            <w:r w:rsidRPr="009E5B4B">
              <w:rPr>
                <w:rFonts w:ascii="Georgia" w:hAnsi="Georgia"/>
                <w:i/>
                <w:iCs/>
                <w:sz w:val="28"/>
                <w:szCs w:val="28"/>
              </w:rPr>
              <w:t>(</w:t>
            </w:r>
            <w:proofErr w:type="spellStart"/>
            <w:proofErr w:type="gramStart"/>
            <w:r w:rsidRPr="009E5B4B">
              <w:rPr>
                <w:rFonts w:ascii="Georgia" w:hAnsi="Georgia"/>
                <w:i/>
                <w:iCs/>
                <w:sz w:val="28"/>
                <w:szCs w:val="28"/>
              </w:rPr>
              <w:t>Varchar</w:t>
            </w:r>
            <w:proofErr w:type="spellEnd"/>
            <w:r w:rsidRPr="009E5B4B">
              <w:rPr>
                <w:rFonts w:ascii="Georgia" w:hAnsi="Georgia"/>
                <w:i/>
                <w:iCs/>
                <w:sz w:val="28"/>
                <w:szCs w:val="28"/>
              </w:rPr>
              <w:t>(</w:t>
            </w:r>
            <w:proofErr w:type="gramEnd"/>
            <w:r w:rsidRPr="009E5B4B">
              <w:rPr>
                <w:rFonts w:ascii="Georgia" w:hAnsi="Georgia"/>
                <w:i/>
                <w:iCs/>
                <w:sz w:val="28"/>
                <w:szCs w:val="28"/>
              </w:rPr>
              <w:t>20)): nome della piattaforma in cui si terrà il meeting telematico.</w:t>
            </w:r>
          </w:p>
          <w:p w14:paraId="2EFD3053" w14:textId="5E020231" w:rsidR="002856FB" w:rsidRPr="009E5B4B" w:rsidRDefault="009F6BC2" w:rsidP="009F6BC2">
            <w:pPr>
              <w:rPr>
                <w:rFonts w:ascii="Georgia" w:hAnsi="Georgia"/>
                <w:i/>
                <w:iCs/>
                <w:sz w:val="28"/>
                <w:szCs w:val="28"/>
              </w:rPr>
            </w:pPr>
            <w:r w:rsidRPr="005E3E24">
              <w:rPr>
                <w:rFonts w:ascii="Georgia" w:hAnsi="Georgia"/>
                <w:b/>
                <w:bCs/>
                <w:i/>
                <w:iCs/>
                <w:sz w:val="28"/>
                <w:szCs w:val="28"/>
              </w:rPr>
              <w:t>NMAXDISPOSITIVI</w:t>
            </w:r>
            <w:r w:rsidRPr="009E5B4B">
              <w:rPr>
                <w:rFonts w:ascii="Georgia" w:hAnsi="Georgia"/>
                <w:i/>
                <w:iCs/>
                <w:sz w:val="28"/>
                <w:szCs w:val="28"/>
              </w:rPr>
              <w:t>(</w:t>
            </w:r>
            <w:proofErr w:type="spellStart"/>
            <w:r w:rsidRPr="009E5B4B">
              <w:rPr>
                <w:rFonts w:ascii="Georgia" w:hAnsi="Georgia"/>
                <w:i/>
                <w:iCs/>
                <w:sz w:val="28"/>
                <w:szCs w:val="28"/>
              </w:rPr>
              <w:t>Integer</w:t>
            </w:r>
            <w:proofErr w:type="spellEnd"/>
            <w:r w:rsidRPr="009E5B4B">
              <w:rPr>
                <w:rFonts w:ascii="Georgia" w:hAnsi="Georgia"/>
                <w:i/>
                <w:iCs/>
                <w:sz w:val="28"/>
                <w:szCs w:val="28"/>
              </w:rPr>
              <w:t xml:space="preserve">): numero massimo dei dispositivi collegabili </w:t>
            </w:r>
            <w:proofErr w:type="gramStart"/>
            <w:r w:rsidRPr="009E5B4B">
              <w:rPr>
                <w:rFonts w:ascii="Georgia" w:hAnsi="Georgia"/>
                <w:i/>
                <w:iCs/>
                <w:sz w:val="28"/>
                <w:szCs w:val="28"/>
              </w:rPr>
              <w:t>al meeting</w:t>
            </w:r>
            <w:proofErr w:type="gramEnd"/>
            <w:r w:rsidRPr="009E5B4B">
              <w:rPr>
                <w:rFonts w:ascii="Georgia" w:hAnsi="Georgia"/>
                <w:i/>
                <w:iCs/>
                <w:sz w:val="28"/>
                <w:szCs w:val="28"/>
              </w:rPr>
              <w:t>.</w:t>
            </w:r>
          </w:p>
        </w:tc>
      </w:tr>
    </w:tbl>
    <w:p w14:paraId="607F413B" w14:textId="77777777" w:rsidR="00EB49E8" w:rsidRDefault="00EB49E8" w:rsidP="009F35BE">
      <w:pPr>
        <w:rPr>
          <w:rFonts w:ascii="Georgia" w:hAnsi="Georgia"/>
          <w:i/>
          <w:iCs/>
          <w:sz w:val="32"/>
          <w:szCs w:val="32"/>
        </w:rPr>
      </w:pPr>
    </w:p>
    <w:p w14:paraId="2885DB5B" w14:textId="323D09E0" w:rsidR="009F35BE" w:rsidRDefault="009F35BE" w:rsidP="009F35BE">
      <w:pPr>
        <w:rPr>
          <w:rFonts w:ascii="Georgia" w:hAnsi="Georgia"/>
          <w:i/>
          <w:iCs/>
          <w:sz w:val="32"/>
          <w:szCs w:val="32"/>
        </w:rPr>
      </w:pPr>
    </w:p>
    <w:p w14:paraId="6AB0ABB7" w14:textId="16B8876A" w:rsidR="009F35BE" w:rsidRDefault="009F35BE" w:rsidP="009F35BE">
      <w:pPr>
        <w:rPr>
          <w:rFonts w:ascii="Georgia" w:hAnsi="Georgia"/>
          <w:i/>
          <w:iCs/>
          <w:sz w:val="32"/>
          <w:szCs w:val="32"/>
        </w:rPr>
      </w:pPr>
    </w:p>
    <w:p w14:paraId="0C69BC8F" w14:textId="4F736016" w:rsidR="004F73AC" w:rsidRDefault="004F73AC" w:rsidP="009F35BE">
      <w:pPr>
        <w:pStyle w:val="Titolo1"/>
        <w:rPr>
          <w:rFonts w:ascii="Georgia" w:hAnsi="Georgia"/>
          <w:sz w:val="52"/>
          <w:szCs w:val="52"/>
        </w:rPr>
      </w:pPr>
    </w:p>
    <w:p w14:paraId="183A174B" w14:textId="079C4FEC" w:rsidR="004F73AC" w:rsidRDefault="004F73AC" w:rsidP="004F73AC"/>
    <w:p w14:paraId="12B2C2A4" w14:textId="77777777" w:rsidR="004F73AC" w:rsidRPr="004F73AC" w:rsidRDefault="004F73AC" w:rsidP="004F73AC"/>
    <w:p w14:paraId="1E0E4E5A" w14:textId="25E0A053" w:rsidR="004F73AC" w:rsidRDefault="004F73AC" w:rsidP="009F35BE">
      <w:pPr>
        <w:rPr>
          <w:rFonts w:ascii="Georgia" w:hAnsi="Georgia"/>
          <w:i/>
          <w:iCs/>
          <w:sz w:val="32"/>
          <w:szCs w:val="32"/>
        </w:rPr>
      </w:pPr>
    </w:p>
    <w:p w14:paraId="03744426" w14:textId="77777777" w:rsidR="005E3E24" w:rsidRDefault="005E3E24" w:rsidP="009F35BE">
      <w:pPr>
        <w:rPr>
          <w:rFonts w:ascii="Georgia" w:hAnsi="Georgia"/>
          <w:i/>
          <w:iCs/>
          <w:sz w:val="32"/>
          <w:szCs w:val="32"/>
        </w:rPr>
      </w:pPr>
    </w:p>
    <w:p w14:paraId="720B6A4D" w14:textId="77777777" w:rsidR="005E3E24" w:rsidRDefault="005E3E24" w:rsidP="009F35BE">
      <w:pPr>
        <w:rPr>
          <w:rFonts w:ascii="Georgia" w:hAnsi="Georgia"/>
          <w:i/>
          <w:iCs/>
          <w:sz w:val="32"/>
          <w:szCs w:val="32"/>
        </w:rPr>
      </w:pPr>
    </w:p>
    <w:p w14:paraId="1B0BD934" w14:textId="77777777" w:rsidR="007C0CDE" w:rsidRDefault="007C0CDE" w:rsidP="009F35BE">
      <w:pPr>
        <w:rPr>
          <w:rFonts w:ascii="Georgia" w:hAnsi="Georgia"/>
          <w:i/>
          <w:iCs/>
          <w:sz w:val="32"/>
          <w:szCs w:val="32"/>
        </w:rPr>
      </w:pPr>
    </w:p>
    <w:p w14:paraId="5F2A8A2A" w14:textId="77777777" w:rsidR="007C0CDE" w:rsidRDefault="007C0CDE" w:rsidP="009F35BE">
      <w:pPr>
        <w:rPr>
          <w:rFonts w:ascii="Georgia" w:hAnsi="Georgia"/>
          <w:i/>
          <w:iCs/>
          <w:sz w:val="32"/>
          <w:szCs w:val="32"/>
        </w:rPr>
      </w:pPr>
    </w:p>
    <w:p w14:paraId="5F7D93BC" w14:textId="77777777" w:rsidR="007C0CDE" w:rsidRDefault="007C0CDE" w:rsidP="009F35BE">
      <w:pPr>
        <w:rPr>
          <w:rFonts w:ascii="Georgia" w:hAnsi="Georgia"/>
          <w:i/>
          <w:iCs/>
          <w:sz w:val="32"/>
          <w:szCs w:val="32"/>
        </w:rPr>
      </w:pPr>
    </w:p>
    <w:p w14:paraId="6DDF93A8" w14:textId="77777777" w:rsidR="007C0CDE" w:rsidRDefault="007C0CDE" w:rsidP="009F35BE">
      <w:pPr>
        <w:rPr>
          <w:rFonts w:ascii="Georgia" w:hAnsi="Georgia"/>
          <w:i/>
          <w:iCs/>
          <w:sz w:val="32"/>
          <w:szCs w:val="32"/>
        </w:rPr>
      </w:pPr>
    </w:p>
    <w:p w14:paraId="2363172B" w14:textId="77777777" w:rsidR="007C0CDE" w:rsidRDefault="007C0CDE" w:rsidP="009F35BE">
      <w:pPr>
        <w:rPr>
          <w:rFonts w:ascii="Georgia" w:hAnsi="Georgia"/>
          <w:i/>
          <w:iCs/>
          <w:sz w:val="32"/>
          <w:szCs w:val="32"/>
        </w:rPr>
      </w:pPr>
    </w:p>
    <w:p w14:paraId="35734A86" w14:textId="606AC68A" w:rsidR="004F73AC" w:rsidRPr="004D189D" w:rsidRDefault="007C0CDE" w:rsidP="004D189D">
      <w:pPr>
        <w:pStyle w:val="Titolo2"/>
        <w:rPr>
          <w:rFonts w:ascii="Georgia" w:hAnsi="Georgia"/>
          <w:b/>
          <w:bCs/>
          <w:i w:val="0"/>
          <w:color w:val="123869" w:themeColor="accent1"/>
          <w:sz w:val="44"/>
          <w:szCs w:val="32"/>
        </w:rPr>
      </w:pPr>
      <w:bookmarkStart w:id="13" w:name="_Toc66202677"/>
      <w:r w:rsidRPr="004D189D">
        <w:rPr>
          <w:rFonts w:ascii="Georgia" w:hAnsi="Georgia"/>
          <w:b/>
          <w:bCs/>
          <w:i w:val="0"/>
          <w:color w:val="123869" w:themeColor="accent1"/>
          <w:sz w:val="44"/>
          <w:szCs w:val="32"/>
        </w:rPr>
        <w:lastRenderedPageBreak/>
        <w:t xml:space="preserve">3.4 </w:t>
      </w:r>
      <w:r w:rsidR="009E5B4B" w:rsidRPr="004D189D">
        <w:rPr>
          <w:rFonts w:ascii="Georgia" w:hAnsi="Georgia"/>
          <w:b/>
          <w:bCs/>
          <w:i w:val="0"/>
          <w:color w:val="123869" w:themeColor="accent1"/>
          <w:sz w:val="44"/>
          <w:szCs w:val="32"/>
        </w:rPr>
        <w:t>Dizionario delle associazioni</w:t>
      </w:r>
      <w:bookmarkEnd w:id="13"/>
    </w:p>
    <w:p w14:paraId="5B3ED11D" w14:textId="13E9364E" w:rsidR="009E5B4B" w:rsidRDefault="009E5B4B" w:rsidP="009F35BE">
      <w:pPr>
        <w:rPr>
          <w:rFonts w:ascii="Georgia" w:hAnsi="Georgia"/>
          <w:i/>
          <w:iCs/>
          <w:sz w:val="32"/>
          <w:szCs w:val="32"/>
        </w:rPr>
      </w:pPr>
    </w:p>
    <w:tbl>
      <w:tblPr>
        <w:tblStyle w:val="Grigliatabella"/>
        <w:tblW w:w="0" w:type="auto"/>
        <w:tblLook w:val="04A0" w:firstRow="1" w:lastRow="0" w:firstColumn="1" w:lastColumn="0" w:noHBand="0" w:noVBand="1"/>
      </w:tblPr>
      <w:tblGrid>
        <w:gridCol w:w="4245"/>
        <w:gridCol w:w="2645"/>
        <w:gridCol w:w="3758"/>
      </w:tblGrid>
      <w:tr w:rsidR="00A970AC" w14:paraId="7A4DA26B" w14:textId="77777777" w:rsidTr="009E5B4B">
        <w:tc>
          <w:tcPr>
            <w:tcW w:w="0" w:type="auto"/>
          </w:tcPr>
          <w:p w14:paraId="48CB654F" w14:textId="4618B247" w:rsidR="009E5B4B" w:rsidRPr="003103ED" w:rsidRDefault="009E5B4B" w:rsidP="009F35BE">
            <w:pPr>
              <w:rPr>
                <w:rFonts w:ascii="Georgia" w:hAnsi="Georgia"/>
                <w:b/>
                <w:bCs/>
                <w:i/>
                <w:iCs/>
                <w:sz w:val="32"/>
                <w:szCs w:val="32"/>
              </w:rPr>
            </w:pPr>
            <w:r w:rsidRPr="003103ED">
              <w:rPr>
                <w:rFonts w:ascii="Georgia" w:hAnsi="Georgia"/>
                <w:b/>
                <w:bCs/>
                <w:i/>
                <w:iCs/>
                <w:sz w:val="32"/>
                <w:szCs w:val="32"/>
              </w:rPr>
              <w:t>Nome</w:t>
            </w:r>
          </w:p>
        </w:tc>
        <w:tc>
          <w:tcPr>
            <w:tcW w:w="0" w:type="auto"/>
          </w:tcPr>
          <w:p w14:paraId="3DFA7339" w14:textId="4DF5D13C" w:rsidR="009E5B4B" w:rsidRPr="003103ED" w:rsidRDefault="009E5B4B" w:rsidP="009F35BE">
            <w:pPr>
              <w:rPr>
                <w:rFonts w:ascii="Georgia" w:hAnsi="Georgia"/>
                <w:b/>
                <w:bCs/>
                <w:i/>
                <w:iCs/>
                <w:sz w:val="32"/>
                <w:szCs w:val="32"/>
              </w:rPr>
            </w:pPr>
            <w:r w:rsidRPr="003103ED">
              <w:rPr>
                <w:rFonts w:ascii="Georgia" w:hAnsi="Georgia"/>
                <w:b/>
                <w:bCs/>
                <w:i/>
                <w:iCs/>
                <w:sz w:val="32"/>
                <w:szCs w:val="32"/>
              </w:rPr>
              <w:t>Descrizione</w:t>
            </w:r>
          </w:p>
        </w:tc>
        <w:tc>
          <w:tcPr>
            <w:tcW w:w="0" w:type="auto"/>
          </w:tcPr>
          <w:p w14:paraId="4C231E49" w14:textId="04871F5F" w:rsidR="009E5B4B" w:rsidRPr="003103ED" w:rsidRDefault="009E5B4B" w:rsidP="009F35BE">
            <w:pPr>
              <w:rPr>
                <w:rFonts w:ascii="Georgia" w:hAnsi="Georgia"/>
                <w:b/>
                <w:bCs/>
                <w:i/>
                <w:iCs/>
                <w:sz w:val="32"/>
                <w:szCs w:val="32"/>
              </w:rPr>
            </w:pPr>
            <w:r w:rsidRPr="003103ED">
              <w:rPr>
                <w:rFonts w:ascii="Georgia" w:hAnsi="Georgia"/>
                <w:b/>
                <w:bCs/>
                <w:i/>
                <w:iCs/>
                <w:sz w:val="32"/>
                <w:szCs w:val="32"/>
              </w:rPr>
              <w:t>Classi Coinvolte</w:t>
            </w:r>
          </w:p>
        </w:tc>
      </w:tr>
      <w:tr w:rsidR="00A970AC" w14:paraId="4459D353" w14:textId="77777777" w:rsidTr="009E5B4B">
        <w:tc>
          <w:tcPr>
            <w:tcW w:w="0" w:type="auto"/>
          </w:tcPr>
          <w:p w14:paraId="0F5CE327" w14:textId="5FAB43EE" w:rsidR="009E5B4B" w:rsidRPr="003103ED" w:rsidRDefault="009E5B4B" w:rsidP="009F35BE">
            <w:pPr>
              <w:rPr>
                <w:rFonts w:ascii="Georgia" w:hAnsi="Georgia"/>
                <w:i/>
                <w:iCs/>
                <w:sz w:val="28"/>
                <w:szCs w:val="28"/>
              </w:rPr>
            </w:pPr>
            <w:r w:rsidRPr="003103ED">
              <w:rPr>
                <w:rFonts w:ascii="Georgia" w:hAnsi="Georgia"/>
                <w:i/>
                <w:iCs/>
                <w:sz w:val="28"/>
                <w:szCs w:val="28"/>
              </w:rPr>
              <w:t>Abitazione</w:t>
            </w:r>
          </w:p>
        </w:tc>
        <w:tc>
          <w:tcPr>
            <w:tcW w:w="0" w:type="auto"/>
          </w:tcPr>
          <w:p w14:paraId="79830171" w14:textId="735D6FA4" w:rsidR="009E5B4B" w:rsidRPr="003103ED" w:rsidRDefault="009E5B4B" w:rsidP="009F35BE">
            <w:pPr>
              <w:rPr>
                <w:rFonts w:ascii="Georgia" w:hAnsi="Georgia"/>
                <w:i/>
                <w:iCs/>
                <w:sz w:val="28"/>
                <w:szCs w:val="28"/>
              </w:rPr>
            </w:pPr>
            <w:r w:rsidRPr="003103ED">
              <w:rPr>
                <w:rFonts w:ascii="Georgia" w:hAnsi="Georgia"/>
                <w:i/>
                <w:iCs/>
                <w:sz w:val="28"/>
                <w:szCs w:val="28"/>
              </w:rPr>
              <w:t>Esprime l’appartenenza di una residenza ad un dipendente.</w:t>
            </w:r>
          </w:p>
        </w:tc>
        <w:tc>
          <w:tcPr>
            <w:tcW w:w="0" w:type="auto"/>
          </w:tcPr>
          <w:p w14:paraId="2A9D7756" w14:textId="585831AE" w:rsidR="009E5B4B" w:rsidRPr="003103ED" w:rsidRDefault="009E5B4B" w:rsidP="009F35BE">
            <w:pPr>
              <w:rPr>
                <w:rFonts w:ascii="Georgia" w:hAnsi="Georgia"/>
                <w:i/>
                <w:iCs/>
                <w:sz w:val="28"/>
                <w:szCs w:val="28"/>
              </w:rPr>
            </w:pPr>
            <w:r w:rsidRPr="007C0CDE">
              <w:rPr>
                <w:rFonts w:ascii="Georgia" w:hAnsi="Georgia"/>
                <w:b/>
                <w:bCs/>
                <w:i/>
                <w:iCs/>
                <w:sz w:val="28"/>
                <w:szCs w:val="28"/>
              </w:rPr>
              <w:t>Dipendente</w:t>
            </w:r>
            <w:r w:rsidR="007C0CDE">
              <w:rPr>
                <w:rFonts w:ascii="Georgia" w:hAnsi="Georgia"/>
                <w:b/>
                <w:bCs/>
                <w:i/>
                <w:iCs/>
                <w:sz w:val="28"/>
                <w:szCs w:val="28"/>
              </w:rPr>
              <w:t xml:space="preserve"> </w:t>
            </w:r>
            <w:r w:rsidRPr="007C0CDE">
              <w:rPr>
                <w:rFonts w:ascii="Georgia" w:hAnsi="Georgia"/>
                <w:b/>
                <w:bCs/>
                <w:i/>
                <w:iCs/>
                <w:sz w:val="28"/>
                <w:szCs w:val="28"/>
              </w:rPr>
              <w:t>[1]</w:t>
            </w:r>
            <w:r w:rsidR="00A970AC" w:rsidRPr="003103ED">
              <w:rPr>
                <w:rFonts w:ascii="Georgia" w:hAnsi="Georgia"/>
                <w:i/>
                <w:iCs/>
                <w:sz w:val="28"/>
                <w:szCs w:val="28"/>
              </w:rPr>
              <w:t xml:space="preserve"> ruolo </w:t>
            </w:r>
            <w:r w:rsidR="00A970AC" w:rsidRPr="007C0CDE">
              <w:rPr>
                <w:rFonts w:ascii="Georgia" w:hAnsi="Georgia"/>
                <w:b/>
                <w:bCs/>
                <w:i/>
                <w:iCs/>
                <w:sz w:val="28"/>
                <w:szCs w:val="28"/>
              </w:rPr>
              <w:t>risiede in</w:t>
            </w:r>
            <w:r w:rsidR="00A970AC" w:rsidRPr="003103ED">
              <w:rPr>
                <w:rFonts w:ascii="Georgia" w:hAnsi="Georgia"/>
                <w:i/>
                <w:iCs/>
                <w:sz w:val="28"/>
                <w:szCs w:val="28"/>
              </w:rPr>
              <w:t>:</w:t>
            </w:r>
            <w:r w:rsidR="007C0CDE">
              <w:rPr>
                <w:rFonts w:ascii="Georgia" w:hAnsi="Georgia"/>
                <w:i/>
                <w:iCs/>
                <w:sz w:val="28"/>
                <w:szCs w:val="28"/>
              </w:rPr>
              <w:t xml:space="preserve"> </w:t>
            </w:r>
            <w:r w:rsidR="00A970AC" w:rsidRPr="003103ED">
              <w:rPr>
                <w:rFonts w:ascii="Georgia" w:hAnsi="Georgia"/>
                <w:i/>
                <w:iCs/>
                <w:sz w:val="28"/>
                <w:szCs w:val="28"/>
              </w:rPr>
              <w:t>indica il dipendente che risiede in una residenza</w:t>
            </w:r>
          </w:p>
          <w:p w14:paraId="31DB47AF" w14:textId="4947C553" w:rsidR="00A970AC" w:rsidRPr="003103ED" w:rsidRDefault="00A970AC" w:rsidP="009F35BE">
            <w:pPr>
              <w:rPr>
                <w:rFonts w:ascii="Georgia" w:hAnsi="Georgia"/>
                <w:i/>
                <w:iCs/>
                <w:sz w:val="28"/>
                <w:szCs w:val="28"/>
              </w:rPr>
            </w:pPr>
            <w:r w:rsidRPr="007C0CDE">
              <w:rPr>
                <w:rFonts w:ascii="Georgia" w:hAnsi="Georgia"/>
                <w:b/>
                <w:bCs/>
                <w:i/>
                <w:iCs/>
                <w:sz w:val="28"/>
                <w:szCs w:val="28"/>
              </w:rPr>
              <w:t>Residenza</w:t>
            </w:r>
            <w:r w:rsidR="007C0CDE">
              <w:rPr>
                <w:rFonts w:ascii="Georgia" w:hAnsi="Georgia"/>
                <w:b/>
                <w:bCs/>
                <w:i/>
                <w:iCs/>
                <w:sz w:val="28"/>
                <w:szCs w:val="28"/>
              </w:rPr>
              <w:t xml:space="preserve"> </w:t>
            </w:r>
            <w:r w:rsidRPr="007C0CDE">
              <w:rPr>
                <w:rFonts w:ascii="Georgia" w:hAnsi="Georgia"/>
                <w:b/>
                <w:bCs/>
                <w:i/>
                <w:iCs/>
                <w:sz w:val="28"/>
                <w:szCs w:val="28"/>
              </w:rPr>
              <w:t>[1]</w:t>
            </w:r>
            <w:r w:rsidRPr="003103ED">
              <w:rPr>
                <w:rFonts w:ascii="Georgia" w:hAnsi="Georgia"/>
                <w:i/>
                <w:iCs/>
                <w:sz w:val="28"/>
                <w:szCs w:val="28"/>
              </w:rPr>
              <w:t xml:space="preserve"> ruolo</w:t>
            </w:r>
            <w:r w:rsidRPr="007C0CDE">
              <w:rPr>
                <w:rFonts w:ascii="Georgia" w:hAnsi="Georgia"/>
                <w:b/>
                <w:bCs/>
                <w:i/>
                <w:iCs/>
                <w:sz w:val="28"/>
                <w:szCs w:val="28"/>
              </w:rPr>
              <w:t xml:space="preserve"> è</w:t>
            </w:r>
            <w:r w:rsidRPr="003103ED">
              <w:rPr>
                <w:rFonts w:ascii="Georgia" w:hAnsi="Georgia"/>
                <w:i/>
                <w:iCs/>
                <w:sz w:val="28"/>
                <w:szCs w:val="28"/>
              </w:rPr>
              <w:t xml:space="preserve"> </w:t>
            </w:r>
            <w:r w:rsidRPr="007C0CDE">
              <w:rPr>
                <w:rFonts w:ascii="Georgia" w:hAnsi="Georgia"/>
                <w:b/>
                <w:bCs/>
                <w:i/>
                <w:iCs/>
                <w:sz w:val="28"/>
                <w:szCs w:val="28"/>
              </w:rPr>
              <w:t>di</w:t>
            </w:r>
            <w:r w:rsidRPr="003103ED">
              <w:rPr>
                <w:rFonts w:ascii="Georgia" w:hAnsi="Georgia"/>
                <w:i/>
                <w:iCs/>
                <w:sz w:val="28"/>
                <w:szCs w:val="28"/>
              </w:rPr>
              <w:t>:</w:t>
            </w:r>
            <w:r w:rsidR="007C0CDE">
              <w:rPr>
                <w:rFonts w:ascii="Georgia" w:hAnsi="Georgia"/>
                <w:i/>
                <w:iCs/>
                <w:sz w:val="28"/>
                <w:szCs w:val="28"/>
              </w:rPr>
              <w:t xml:space="preserve"> </w:t>
            </w:r>
            <w:r w:rsidRPr="003103ED">
              <w:rPr>
                <w:rFonts w:ascii="Georgia" w:hAnsi="Georgia"/>
                <w:i/>
                <w:iCs/>
                <w:sz w:val="28"/>
                <w:szCs w:val="28"/>
              </w:rPr>
              <w:t>indica la residenza dove risiede il dipendente</w:t>
            </w:r>
          </w:p>
        </w:tc>
      </w:tr>
      <w:tr w:rsidR="00A970AC" w14:paraId="337306A0" w14:textId="77777777" w:rsidTr="009E5B4B">
        <w:tc>
          <w:tcPr>
            <w:tcW w:w="0" w:type="auto"/>
          </w:tcPr>
          <w:p w14:paraId="450CED52" w14:textId="527851C1" w:rsidR="009E5B4B" w:rsidRPr="003103ED" w:rsidRDefault="009E5B4B" w:rsidP="009F35BE">
            <w:pPr>
              <w:rPr>
                <w:rFonts w:ascii="Georgia" w:hAnsi="Georgia"/>
                <w:i/>
                <w:iCs/>
                <w:sz w:val="28"/>
                <w:szCs w:val="28"/>
              </w:rPr>
            </w:pPr>
            <w:proofErr w:type="spellStart"/>
            <w:r w:rsidRPr="003103ED">
              <w:rPr>
                <w:rFonts w:ascii="Georgia" w:hAnsi="Georgia"/>
                <w:i/>
                <w:iCs/>
                <w:sz w:val="28"/>
                <w:szCs w:val="28"/>
              </w:rPr>
              <w:t>Partecipanteprogetto</w:t>
            </w:r>
            <w:proofErr w:type="spellEnd"/>
          </w:p>
        </w:tc>
        <w:tc>
          <w:tcPr>
            <w:tcW w:w="0" w:type="auto"/>
          </w:tcPr>
          <w:p w14:paraId="1BF93849" w14:textId="6290E535" w:rsidR="009E5B4B" w:rsidRPr="003103ED" w:rsidRDefault="009E5B4B" w:rsidP="009F35BE">
            <w:pPr>
              <w:rPr>
                <w:rFonts w:ascii="Georgia" w:hAnsi="Georgia"/>
                <w:i/>
                <w:iCs/>
                <w:sz w:val="28"/>
                <w:szCs w:val="28"/>
              </w:rPr>
            </w:pPr>
            <w:r w:rsidRPr="003103ED">
              <w:rPr>
                <w:rFonts w:ascii="Georgia" w:hAnsi="Georgia"/>
                <w:i/>
                <w:iCs/>
                <w:sz w:val="28"/>
                <w:szCs w:val="28"/>
              </w:rPr>
              <w:t>Esprime la partecipazione dei dipendenti ai progetti.</w:t>
            </w:r>
          </w:p>
        </w:tc>
        <w:tc>
          <w:tcPr>
            <w:tcW w:w="0" w:type="auto"/>
          </w:tcPr>
          <w:p w14:paraId="0F587C29" w14:textId="6169D3A6" w:rsidR="00A970AC" w:rsidRPr="003103ED" w:rsidRDefault="00A970AC" w:rsidP="00A970AC">
            <w:pPr>
              <w:rPr>
                <w:rFonts w:ascii="Georgia" w:hAnsi="Georgia"/>
                <w:i/>
                <w:iCs/>
                <w:sz w:val="28"/>
                <w:szCs w:val="28"/>
              </w:rPr>
            </w:pPr>
            <w:r w:rsidRPr="007C0CDE">
              <w:rPr>
                <w:rFonts w:ascii="Georgia" w:hAnsi="Georgia"/>
                <w:b/>
                <w:bCs/>
                <w:i/>
                <w:iCs/>
                <w:sz w:val="28"/>
                <w:szCs w:val="28"/>
              </w:rPr>
              <w:t>Progetto</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1..</w:t>
            </w:r>
            <w:proofErr w:type="gramEnd"/>
            <w:r w:rsidRPr="007C0CDE">
              <w:rPr>
                <w:rFonts w:ascii="Georgia" w:hAnsi="Georgia"/>
                <w:b/>
                <w:bCs/>
                <w:i/>
                <w:iCs/>
                <w:sz w:val="28"/>
                <w:szCs w:val="28"/>
              </w:rPr>
              <w:t xml:space="preserve">*] </w:t>
            </w:r>
            <w:r w:rsidRPr="003103ED">
              <w:rPr>
                <w:rFonts w:ascii="Georgia" w:hAnsi="Georgia"/>
                <w:i/>
                <w:iCs/>
                <w:sz w:val="28"/>
                <w:szCs w:val="28"/>
              </w:rPr>
              <w:t xml:space="preserve">ruolo </w:t>
            </w:r>
            <w:r w:rsidRPr="007C0CDE">
              <w:rPr>
                <w:rFonts w:ascii="Georgia" w:hAnsi="Georgia"/>
                <w:b/>
                <w:bCs/>
                <w:i/>
                <w:iCs/>
                <w:sz w:val="28"/>
                <w:szCs w:val="28"/>
              </w:rPr>
              <w:t>ha</w:t>
            </w:r>
            <w:r w:rsidRPr="003103ED">
              <w:rPr>
                <w:rFonts w:ascii="Georgia" w:hAnsi="Georgia"/>
                <w:i/>
                <w:iCs/>
                <w:sz w:val="28"/>
                <w:szCs w:val="28"/>
              </w:rPr>
              <w:t>: esprime i dipendenti che partecipano ad un progetto.</w:t>
            </w:r>
          </w:p>
          <w:p w14:paraId="42F105A9" w14:textId="33E9609F" w:rsidR="009E5B4B" w:rsidRPr="003103ED" w:rsidRDefault="00A970AC" w:rsidP="00A970AC">
            <w:pPr>
              <w:rPr>
                <w:rFonts w:ascii="Georgia" w:hAnsi="Georgia"/>
                <w:i/>
                <w:iCs/>
                <w:sz w:val="28"/>
                <w:szCs w:val="28"/>
              </w:rPr>
            </w:pPr>
            <w:r w:rsidRPr="007C0CDE">
              <w:rPr>
                <w:rFonts w:ascii="Georgia" w:hAnsi="Georgia"/>
                <w:b/>
                <w:bCs/>
                <w:i/>
                <w:iCs/>
                <w:sz w:val="28"/>
                <w:szCs w:val="28"/>
              </w:rPr>
              <w:t>Dipendente</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0..</w:t>
            </w:r>
            <w:proofErr w:type="gramEnd"/>
            <w:r w:rsidRPr="007C0CDE">
              <w:rPr>
                <w:rFonts w:ascii="Georgia" w:hAnsi="Georgia"/>
                <w:b/>
                <w:bCs/>
                <w:i/>
                <w:iCs/>
                <w:sz w:val="28"/>
                <w:szCs w:val="28"/>
              </w:rPr>
              <w:t xml:space="preserve">*] </w:t>
            </w:r>
            <w:r w:rsidRPr="003103ED">
              <w:rPr>
                <w:rFonts w:ascii="Georgia" w:hAnsi="Georgia"/>
                <w:i/>
                <w:iCs/>
                <w:sz w:val="28"/>
                <w:szCs w:val="28"/>
              </w:rPr>
              <w:t xml:space="preserve">ruolo </w:t>
            </w:r>
            <w:r w:rsidRPr="007C0CDE">
              <w:rPr>
                <w:rFonts w:ascii="Georgia" w:hAnsi="Georgia"/>
                <w:b/>
                <w:bCs/>
                <w:i/>
                <w:iCs/>
                <w:sz w:val="28"/>
                <w:szCs w:val="28"/>
              </w:rPr>
              <w:t>partecipa</w:t>
            </w:r>
            <w:r w:rsidRPr="003103ED">
              <w:rPr>
                <w:rFonts w:ascii="Georgia" w:hAnsi="Georgia"/>
                <w:i/>
                <w:iCs/>
                <w:sz w:val="28"/>
                <w:szCs w:val="28"/>
              </w:rPr>
              <w:t>: esprime per ogni dipendenti i progetti a cui partecipa.</w:t>
            </w:r>
          </w:p>
        </w:tc>
      </w:tr>
      <w:tr w:rsidR="00A970AC" w14:paraId="515E3B02" w14:textId="77777777" w:rsidTr="009E5B4B">
        <w:tc>
          <w:tcPr>
            <w:tcW w:w="0" w:type="auto"/>
          </w:tcPr>
          <w:p w14:paraId="5ED206FC" w14:textId="4122AC85" w:rsidR="009E5B4B" w:rsidRPr="003103ED" w:rsidRDefault="00A970AC" w:rsidP="009F35BE">
            <w:pPr>
              <w:rPr>
                <w:rFonts w:ascii="Georgia" w:hAnsi="Georgia"/>
                <w:i/>
                <w:iCs/>
                <w:sz w:val="28"/>
                <w:szCs w:val="28"/>
              </w:rPr>
            </w:pPr>
            <w:proofErr w:type="spellStart"/>
            <w:r w:rsidRPr="003103ED">
              <w:rPr>
                <w:rFonts w:ascii="Georgia" w:hAnsi="Georgia"/>
                <w:i/>
                <w:iCs/>
                <w:sz w:val="28"/>
                <w:szCs w:val="28"/>
              </w:rPr>
              <w:t>Ha_ambito</w:t>
            </w:r>
            <w:proofErr w:type="spellEnd"/>
          </w:p>
        </w:tc>
        <w:tc>
          <w:tcPr>
            <w:tcW w:w="0" w:type="auto"/>
          </w:tcPr>
          <w:p w14:paraId="3A62C9BD" w14:textId="528E1E98" w:rsidR="009E5B4B" w:rsidRPr="003103ED" w:rsidRDefault="00A970AC" w:rsidP="009F35BE">
            <w:pPr>
              <w:rPr>
                <w:rFonts w:ascii="Georgia" w:hAnsi="Georgia"/>
                <w:i/>
                <w:iCs/>
                <w:sz w:val="28"/>
                <w:szCs w:val="28"/>
              </w:rPr>
            </w:pPr>
            <w:r w:rsidRPr="003103ED">
              <w:rPr>
                <w:rFonts w:ascii="Georgia" w:hAnsi="Georgia"/>
                <w:i/>
                <w:iCs/>
                <w:sz w:val="28"/>
                <w:szCs w:val="28"/>
              </w:rPr>
              <w:t>Esprime l’appartenenza di un ambito ad un progetto</w:t>
            </w:r>
          </w:p>
        </w:tc>
        <w:tc>
          <w:tcPr>
            <w:tcW w:w="0" w:type="auto"/>
          </w:tcPr>
          <w:p w14:paraId="38C764F3" w14:textId="1B2C7B05" w:rsidR="00A970AC" w:rsidRPr="003103ED" w:rsidRDefault="00A970AC" w:rsidP="00A970AC">
            <w:pPr>
              <w:rPr>
                <w:rFonts w:ascii="Georgia" w:hAnsi="Georgia"/>
                <w:i/>
                <w:iCs/>
                <w:sz w:val="28"/>
                <w:szCs w:val="28"/>
              </w:rPr>
            </w:pPr>
            <w:r w:rsidRPr="007C0CDE">
              <w:rPr>
                <w:rFonts w:ascii="Georgia" w:hAnsi="Georgia"/>
                <w:b/>
                <w:bCs/>
                <w:i/>
                <w:iCs/>
                <w:sz w:val="28"/>
                <w:szCs w:val="28"/>
              </w:rPr>
              <w:t>Progetto</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0..</w:t>
            </w:r>
            <w:proofErr w:type="gramEnd"/>
            <w:r w:rsidRPr="007C0CDE">
              <w:rPr>
                <w:rFonts w:ascii="Georgia" w:hAnsi="Georgia"/>
                <w:b/>
                <w:bCs/>
                <w:i/>
                <w:iCs/>
                <w:sz w:val="28"/>
                <w:szCs w:val="28"/>
              </w:rPr>
              <w:t xml:space="preserve">*] </w:t>
            </w:r>
            <w:r w:rsidRPr="003103ED">
              <w:rPr>
                <w:rFonts w:ascii="Georgia" w:hAnsi="Georgia"/>
                <w:i/>
                <w:iCs/>
                <w:sz w:val="28"/>
                <w:szCs w:val="28"/>
              </w:rPr>
              <w:t xml:space="preserve">ruolo </w:t>
            </w:r>
            <w:r w:rsidRPr="007C0CDE">
              <w:rPr>
                <w:rFonts w:ascii="Georgia" w:hAnsi="Georgia"/>
                <w:b/>
                <w:bCs/>
                <w:i/>
                <w:iCs/>
                <w:sz w:val="28"/>
                <w:szCs w:val="28"/>
              </w:rPr>
              <w:t>possiede</w:t>
            </w:r>
            <w:r w:rsidRPr="003103ED">
              <w:rPr>
                <w:rFonts w:ascii="Georgia" w:hAnsi="Georgia"/>
                <w:i/>
                <w:iCs/>
                <w:sz w:val="28"/>
                <w:szCs w:val="28"/>
              </w:rPr>
              <w:t>: indica gli ambiti del progetto.</w:t>
            </w:r>
          </w:p>
          <w:p w14:paraId="7AE2297B" w14:textId="68AC9D52" w:rsidR="009E5B4B" w:rsidRPr="003103ED" w:rsidRDefault="00A970AC" w:rsidP="00A970AC">
            <w:pPr>
              <w:rPr>
                <w:rFonts w:ascii="Georgia" w:hAnsi="Georgia"/>
                <w:i/>
                <w:iCs/>
                <w:sz w:val="28"/>
                <w:szCs w:val="28"/>
              </w:rPr>
            </w:pPr>
            <w:r w:rsidRPr="007C0CDE">
              <w:rPr>
                <w:rFonts w:ascii="Georgia" w:hAnsi="Georgia"/>
                <w:b/>
                <w:bCs/>
                <w:i/>
                <w:iCs/>
                <w:sz w:val="28"/>
                <w:szCs w:val="28"/>
              </w:rPr>
              <w:t>Ambito</w:t>
            </w:r>
            <w:r w:rsidR="007C0CDE" w:rsidRPr="007C0CDE">
              <w:rPr>
                <w:rFonts w:ascii="Georgia" w:hAnsi="Georgia"/>
                <w:b/>
                <w:bCs/>
                <w:i/>
                <w:iCs/>
                <w:sz w:val="28"/>
                <w:szCs w:val="28"/>
              </w:rPr>
              <w:t xml:space="preserve"> </w:t>
            </w:r>
            <w:r w:rsidRPr="007C0CDE">
              <w:rPr>
                <w:rFonts w:ascii="Georgia" w:hAnsi="Georgia"/>
                <w:b/>
                <w:bCs/>
                <w:i/>
                <w:iCs/>
                <w:sz w:val="28"/>
                <w:szCs w:val="28"/>
              </w:rPr>
              <w:t>[1]</w:t>
            </w:r>
            <w:r w:rsidRPr="003103ED">
              <w:rPr>
                <w:rFonts w:ascii="Georgia" w:hAnsi="Georgia"/>
                <w:i/>
                <w:iCs/>
                <w:sz w:val="28"/>
                <w:szCs w:val="28"/>
              </w:rPr>
              <w:t xml:space="preserve"> ruolo </w:t>
            </w:r>
            <w:r w:rsidRPr="007C0CDE">
              <w:rPr>
                <w:rFonts w:ascii="Georgia" w:hAnsi="Georgia"/>
                <w:b/>
                <w:bCs/>
                <w:i/>
                <w:iCs/>
                <w:sz w:val="28"/>
                <w:szCs w:val="28"/>
              </w:rPr>
              <w:t>è del</w:t>
            </w:r>
            <w:r w:rsidRPr="003103ED">
              <w:rPr>
                <w:rFonts w:ascii="Georgia" w:hAnsi="Georgia"/>
                <w:i/>
                <w:iCs/>
                <w:sz w:val="28"/>
                <w:szCs w:val="28"/>
              </w:rPr>
              <w:t>: indica l'ambito del progetto.</w:t>
            </w:r>
          </w:p>
        </w:tc>
      </w:tr>
      <w:tr w:rsidR="00A970AC" w14:paraId="22AC21B8" w14:textId="77777777" w:rsidTr="009E5B4B">
        <w:tc>
          <w:tcPr>
            <w:tcW w:w="0" w:type="auto"/>
          </w:tcPr>
          <w:p w14:paraId="270AA826" w14:textId="67D11679" w:rsidR="009E5B4B" w:rsidRPr="003103ED" w:rsidRDefault="00A970AC" w:rsidP="009F35BE">
            <w:pPr>
              <w:rPr>
                <w:rFonts w:ascii="Georgia" w:hAnsi="Georgia"/>
                <w:i/>
                <w:iCs/>
                <w:sz w:val="28"/>
                <w:szCs w:val="28"/>
              </w:rPr>
            </w:pPr>
            <w:r w:rsidRPr="003103ED">
              <w:rPr>
                <w:rFonts w:ascii="Georgia" w:hAnsi="Georgia"/>
                <w:i/>
                <w:iCs/>
                <w:sz w:val="28"/>
                <w:szCs w:val="28"/>
              </w:rPr>
              <w:t>PartecipanteMeetingFisico</w:t>
            </w:r>
          </w:p>
        </w:tc>
        <w:tc>
          <w:tcPr>
            <w:tcW w:w="0" w:type="auto"/>
          </w:tcPr>
          <w:p w14:paraId="5EE18D46" w14:textId="468C0A82" w:rsidR="009E5B4B" w:rsidRPr="003103ED" w:rsidRDefault="00A970AC" w:rsidP="009F35BE">
            <w:pPr>
              <w:rPr>
                <w:rFonts w:ascii="Georgia" w:hAnsi="Georgia"/>
                <w:i/>
                <w:iCs/>
                <w:sz w:val="28"/>
                <w:szCs w:val="28"/>
              </w:rPr>
            </w:pPr>
            <w:r w:rsidRPr="003103ED">
              <w:rPr>
                <w:rFonts w:ascii="Georgia" w:hAnsi="Georgia"/>
                <w:i/>
                <w:iCs/>
                <w:sz w:val="28"/>
                <w:szCs w:val="28"/>
              </w:rPr>
              <w:t xml:space="preserve">Esprime la partecipazione dei dipendenti </w:t>
            </w:r>
            <w:proofErr w:type="gramStart"/>
            <w:r w:rsidRPr="003103ED">
              <w:rPr>
                <w:rFonts w:ascii="Georgia" w:hAnsi="Georgia"/>
                <w:i/>
                <w:iCs/>
                <w:sz w:val="28"/>
                <w:szCs w:val="28"/>
              </w:rPr>
              <w:t>ai meeting fisici</w:t>
            </w:r>
            <w:proofErr w:type="gramEnd"/>
          </w:p>
        </w:tc>
        <w:tc>
          <w:tcPr>
            <w:tcW w:w="0" w:type="auto"/>
          </w:tcPr>
          <w:p w14:paraId="0C09707C" w14:textId="411C3BEA" w:rsidR="00A970AC" w:rsidRPr="003103ED" w:rsidRDefault="00A970AC" w:rsidP="00A970AC">
            <w:pPr>
              <w:rPr>
                <w:rFonts w:ascii="Georgia" w:hAnsi="Georgia"/>
                <w:i/>
                <w:iCs/>
                <w:sz w:val="28"/>
                <w:szCs w:val="28"/>
              </w:rPr>
            </w:pPr>
            <w:r w:rsidRPr="007C0CDE">
              <w:rPr>
                <w:rFonts w:ascii="Georgia" w:hAnsi="Georgia"/>
                <w:b/>
                <w:bCs/>
                <w:i/>
                <w:iCs/>
                <w:sz w:val="28"/>
                <w:szCs w:val="28"/>
              </w:rPr>
              <w:t>Dipendente</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0..</w:t>
            </w:r>
            <w:proofErr w:type="gramEnd"/>
            <w:r w:rsidRPr="007C0CDE">
              <w:rPr>
                <w:rFonts w:ascii="Georgia" w:hAnsi="Georgia"/>
                <w:b/>
                <w:bCs/>
                <w:i/>
                <w:iCs/>
                <w:sz w:val="28"/>
                <w:szCs w:val="28"/>
              </w:rPr>
              <w:t xml:space="preserve">*] </w:t>
            </w:r>
            <w:r w:rsidRPr="003103ED">
              <w:rPr>
                <w:rFonts w:ascii="Georgia" w:hAnsi="Georgia"/>
                <w:i/>
                <w:iCs/>
                <w:sz w:val="28"/>
                <w:szCs w:val="28"/>
              </w:rPr>
              <w:t xml:space="preserve">ruolo </w:t>
            </w:r>
            <w:r w:rsidRPr="007C0CDE">
              <w:rPr>
                <w:rFonts w:ascii="Georgia" w:hAnsi="Georgia"/>
                <w:b/>
                <w:bCs/>
                <w:i/>
                <w:iCs/>
                <w:sz w:val="28"/>
                <w:szCs w:val="28"/>
              </w:rPr>
              <w:t>partecipa a</w:t>
            </w:r>
            <w:r w:rsidRPr="003103ED">
              <w:rPr>
                <w:rFonts w:ascii="Georgia" w:hAnsi="Georgia"/>
                <w:i/>
                <w:iCs/>
                <w:sz w:val="28"/>
                <w:szCs w:val="28"/>
              </w:rPr>
              <w:t>: indica i meeting fisici a cui partecipa il dipendente.</w:t>
            </w:r>
          </w:p>
          <w:p w14:paraId="0DF59D9C" w14:textId="733353C6" w:rsidR="009E5B4B" w:rsidRPr="003103ED" w:rsidRDefault="00A970AC" w:rsidP="00A970AC">
            <w:pPr>
              <w:rPr>
                <w:rFonts w:ascii="Georgia" w:hAnsi="Georgia"/>
                <w:i/>
                <w:iCs/>
                <w:sz w:val="28"/>
                <w:szCs w:val="28"/>
              </w:rPr>
            </w:pPr>
            <w:r w:rsidRPr="007C0CDE">
              <w:rPr>
                <w:rFonts w:ascii="Georgia" w:hAnsi="Georgia"/>
                <w:b/>
                <w:bCs/>
                <w:i/>
                <w:iCs/>
                <w:sz w:val="28"/>
                <w:szCs w:val="28"/>
              </w:rPr>
              <w:t>Meeting Fisico</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2..</w:t>
            </w:r>
            <w:proofErr w:type="gramEnd"/>
            <w:r w:rsidRPr="007C0CDE">
              <w:rPr>
                <w:rFonts w:ascii="Georgia" w:hAnsi="Georgia"/>
                <w:b/>
                <w:bCs/>
                <w:i/>
                <w:iCs/>
                <w:sz w:val="28"/>
                <w:szCs w:val="28"/>
              </w:rPr>
              <w:t xml:space="preserve">*] </w:t>
            </w:r>
            <w:r w:rsidRPr="003103ED">
              <w:rPr>
                <w:rFonts w:ascii="Georgia" w:hAnsi="Georgia"/>
                <w:i/>
                <w:iCs/>
                <w:sz w:val="28"/>
                <w:szCs w:val="28"/>
              </w:rPr>
              <w:t xml:space="preserve">ruolo </w:t>
            </w:r>
            <w:r w:rsidRPr="007C0CDE">
              <w:rPr>
                <w:rFonts w:ascii="Georgia" w:hAnsi="Georgia"/>
                <w:b/>
                <w:bCs/>
                <w:i/>
                <w:iCs/>
                <w:sz w:val="28"/>
                <w:szCs w:val="28"/>
              </w:rPr>
              <w:t>ha</w:t>
            </w:r>
            <w:r w:rsidRPr="003103ED">
              <w:rPr>
                <w:rFonts w:ascii="Georgia" w:hAnsi="Georgia"/>
                <w:i/>
                <w:iCs/>
                <w:sz w:val="28"/>
                <w:szCs w:val="28"/>
              </w:rPr>
              <w:t>: indica i dipendenti che fanno parte del meeting.</w:t>
            </w:r>
          </w:p>
        </w:tc>
      </w:tr>
      <w:tr w:rsidR="00A970AC" w14:paraId="0AA5B63C" w14:textId="77777777" w:rsidTr="009E5B4B">
        <w:tc>
          <w:tcPr>
            <w:tcW w:w="0" w:type="auto"/>
          </w:tcPr>
          <w:p w14:paraId="40966497" w14:textId="3A3CBE40" w:rsidR="009E5B4B" w:rsidRPr="003103ED" w:rsidRDefault="00A970AC" w:rsidP="009F35BE">
            <w:pPr>
              <w:rPr>
                <w:rFonts w:ascii="Georgia" w:hAnsi="Georgia"/>
                <w:i/>
                <w:iCs/>
                <w:sz w:val="28"/>
                <w:szCs w:val="28"/>
              </w:rPr>
            </w:pPr>
            <w:r w:rsidRPr="003103ED">
              <w:rPr>
                <w:rFonts w:ascii="Georgia" w:hAnsi="Georgia"/>
                <w:i/>
                <w:iCs/>
                <w:sz w:val="28"/>
                <w:szCs w:val="28"/>
              </w:rPr>
              <w:t>PartecipanteMeetingTelematico</w:t>
            </w:r>
          </w:p>
        </w:tc>
        <w:tc>
          <w:tcPr>
            <w:tcW w:w="0" w:type="auto"/>
          </w:tcPr>
          <w:p w14:paraId="649DB90A" w14:textId="1BD92AD6" w:rsidR="009E5B4B" w:rsidRPr="003103ED" w:rsidRDefault="00A970AC" w:rsidP="009F35BE">
            <w:pPr>
              <w:rPr>
                <w:rFonts w:ascii="Georgia" w:hAnsi="Georgia"/>
                <w:i/>
                <w:iCs/>
                <w:sz w:val="28"/>
                <w:szCs w:val="28"/>
              </w:rPr>
            </w:pPr>
            <w:r w:rsidRPr="003103ED">
              <w:rPr>
                <w:rFonts w:ascii="Georgia" w:hAnsi="Georgia"/>
                <w:i/>
                <w:iCs/>
                <w:sz w:val="28"/>
                <w:szCs w:val="28"/>
              </w:rPr>
              <w:t xml:space="preserve">Esprime la partecipazione dei dipendenti </w:t>
            </w:r>
            <w:proofErr w:type="gramStart"/>
            <w:r w:rsidRPr="003103ED">
              <w:rPr>
                <w:rFonts w:ascii="Georgia" w:hAnsi="Georgia"/>
                <w:i/>
                <w:iCs/>
                <w:sz w:val="28"/>
                <w:szCs w:val="28"/>
              </w:rPr>
              <w:t>ai meeting telematici</w:t>
            </w:r>
            <w:proofErr w:type="gramEnd"/>
          </w:p>
        </w:tc>
        <w:tc>
          <w:tcPr>
            <w:tcW w:w="0" w:type="auto"/>
          </w:tcPr>
          <w:p w14:paraId="3DA3F9F3" w14:textId="53A4294B" w:rsidR="00A970AC" w:rsidRPr="003103ED" w:rsidRDefault="00A970AC" w:rsidP="00A970AC">
            <w:pPr>
              <w:rPr>
                <w:rFonts w:ascii="Georgia" w:hAnsi="Georgia"/>
                <w:i/>
                <w:iCs/>
                <w:sz w:val="28"/>
                <w:szCs w:val="28"/>
              </w:rPr>
            </w:pPr>
            <w:r w:rsidRPr="007C0CDE">
              <w:rPr>
                <w:rFonts w:ascii="Georgia" w:hAnsi="Georgia"/>
                <w:b/>
                <w:bCs/>
                <w:i/>
                <w:iCs/>
                <w:sz w:val="28"/>
                <w:szCs w:val="28"/>
              </w:rPr>
              <w:t>MeetingTelematico</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2..</w:t>
            </w:r>
            <w:proofErr w:type="gramEnd"/>
            <w:r w:rsidRPr="007C0CDE">
              <w:rPr>
                <w:rFonts w:ascii="Georgia" w:hAnsi="Georgia"/>
                <w:b/>
                <w:bCs/>
                <w:i/>
                <w:iCs/>
                <w:sz w:val="28"/>
                <w:szCs w:val="28"/>
              </w:rPr>
              <w:t>*]</w:t>
            </w:r>
            <w:r w:rsidRPr="003103ED">
              <w:rPr>
                <w:rFonts w:ascii="Georgia" w:hAnsi="Georgia"/>
                <w:i/>
                <w:iCs/>
                <w:sz w:val="28"/>
                <w:szCs w:val="28"/>
              </w:rPr>
              <w:t xml:space="preserve"> ruolo </w:t>
            </w:r>
            <w:r w:rsidRPr="007C0CDE">
              <w:rPr>
                <w:rFonts w:ascii="Georgia" w:hAnsi="Georgia"/>
                <w:b/>
                <w:bCs/>
                <w:i/>
                <w:iCs/>
                <w:sz w:val="28"/>
                <w:szCs w:val="28"/>
              </w:rPr>
              <w:t>ha</w:t>
            </w:r>
            <w:r w:rsidRPr="003103ED">
              <w:rPr>
                <w:rFonts w:ascii="Georgia" w:hAnsi="Georgia"/>
                <w:i/>
                <w:iCs/>
                <w:sz w:val="28"/>
                <w:szCs w:val="28"/>
              </w:rPr>
              <w:t>: indica i dipendenti che fanno parte del meeting.</w:t>
            </w:r>
            <w:r w:rsidR="007C0CDE">
              <w:rPr>
                <w:rFonts w:ascii="Georgia" w:hAnsi="Georgia"/>
                <w:i/>
                <w:iCs/>
                <w:sz w:val="28"/>
                <w:szCs w:val="28"/>
              </w:rPr>
              <w:t xml:space="preserve"> </w:t>
            </w:r>
          </w:p>
          <w:p w14:paraId="11D099B7" w14:textId="7F50A3AD" w:rsidR="009E5B4B" w:rsidRPr="003103ED" w:rsidRDefault="00A970AC" w:rsidP="00A970AC">
            <w:pPr>
              <w:rPr>
                <w:rFonts w:ascii="Georgia" w:hAnsi="Georgia"/>
                <w:i/>
                <w:iCs/>
                <w:sz w:val="28"/>
                <w:szCs w:val="28"/>
              </w:rPr>
            </w:pPr>
            <w:r w:rsidRPr="007C0CDE">
              <w:rPr>
                <w:rFonts w:ascii="Georgia" w:hAnsi="Georgia"/>
                <w:b/>
                <w:bCs/>
                <w:i/>
                <w:iCs/>
                <w:sz w:val="28"/>
                <w:szCs w:val="28"/>
              </w:rPr>
              <w:t>Dipendente</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0..</w:t>
            </w:r>
            <w:proofErr w:type="gramEnd"/>
            <w:r w:rsidRPr="007C0CDE">
              <w:rPr>
                <w:rFonts w:ascii="Georgia" w:hAnsi="Georgia"/>
                <w:b/>
                <w:bCs/>
                <w:i/>
                <w:iCs/>
                <w:sz w:val="28"/>
                <w:szCs w:val="28"/>
              </w:rPr>
              <w:t>*]</w:t>
            </w:r>
            <w:r w:rsidRPr="003103ED">
              <w:rPr>
                <w:rFonts w:ascii="Georgia" w:hAnsi="Georgia"/>
                <w:i/>
                <w:iCs/>
                <w:sz w:val="28"/>
                <w:szCs w:val="28"/>
              </w:rPr>
              <w:t xml:space="preserve"> ruolo </w:t>
            </w:r>
            <w:r w:rsidRPr="007C0CDE">
              <w:rPr>
                <w:rFonts w:ascii="Georgia" w:hAnsi="Georgia"/>
                <w:b/>
                <w:bCs/>
                <w:i/>
                <w:iCs/>
                <w:sz w:val="28"/>
                <w:szCs w:val="28"/>
              </w:rPr>
              <w:t>partecipa a</w:t>
            </w:r>
            <w:r w:rsidRPr="003103ED">
              <w:rPr>
                <w:rFonts w:ascii="Georgia" w:hAnsi="Georgia"/>
                <w:i/>
                <w:iCs/>
                <w:sz w:val="28"/>
                <w:szCs w:val="28"/>
              </w:rPr>
              <w:t>: indica i meeting fisici a cui partecipa il dipendente.</w:t>
            </w:r>
          </w:p>
        </w:tc>
      </w:tr>
      <w:tr w:rsidR="00A970AC" w14:paraId="7F39EAFD" w14:textId="77777777" w:rsidTr="009E5B4B">
        <w:tc>
          <w:tcPr>
            <w:tcW w:w="0" w:type="auto"/>
          </w:tcPr>
          <w:p w14:paraId="124CCA7B" w14:textId="42F4A896" w:rsidR="009E5B4B" w:rsidRPr="003103ED" w:rsidRDefault="00A970AC" w:rsidP="009F35BE">
            <w:pPr>
              <w:rPr>
                <w:rFonts w:ascii="Georgia" w:hAnsi="Georgia"/>
                <w:i/>
                <w:iCs/>
                <w:sz w:val="28"/>
                <w:szCs w:val="28"/>
              </w:rPr>
            </w:pPr>
            <w:proofErr w:type="spellStart"/>
            <w:r w:rsidRPr="003103ED">
              <w:rPr>
                <w:rFonts w:ascii="Georgia" w:hAnsi="Georgia"/>
                <w:i/>
                <w:iCs/>
                <w:sz w:val="28"/>
                <w:szCs w:val="28"/>
              </w:rPr>
              <w:t>OspitaFisico</w:t>
            </w:r>
            <w:proofErr w:type="spellEnd"/>
          </w:p>
        </w:tc>
        <w:tc>
          <w:tcPr>
            <w:tcW w:w="0" w:type="auto"/>
          </w:tcPr>
          <w:p w14:paraId="27008A61" w14:textId="729375CB" w:rsidR="009E5B4B" w:rsidRPr="003103ED" w:rsidRDefault="00A970AC" w:rsidP="009F35BE">
            <w:pPr>
              <w:rPr>
                <w:rFonts w:ascii="Georgia" w:hAnsi="Georgia"/>
                <w:i/>
                <w:iCs/>
                <w:sz w:val="28"/>
                <w:szCs w:val="28"/>
              </w:rPr>
            </w:pPr>
            <w:r w:rsidRPr="003103ED">
              <w:rPr>
                <w:rFonts w:ascii="Georgia" w:hAnsi="Georgia"/>
                <w:i/>
                <w:iCs/>
                <w:sz w:val="28"/>
                <w:szCs w:val="28"/>
              </w:rPr>
              <w:t xml:space="preserve">Esprime la sala in cui si tiene </w:t>
            </w:r>
            <w:proofErr w:type="gramStart"/>
            <w:r w:rsidRPr="003103ED">
              <w:rPr>
                <w:rFonts w:ascii="Georgia" w:hAnsi="Georgia"/>
                <w:i/>
                <w:iCs/>
                <w:sz w:val="28"/>
                <w:szCs w:val="28"/>
              </w:rPr>
              <w:t>il meeting</w:t>
            </w:r>
            <w:proofErr w:type="gramEnd"/>
          </w:p>
        </w:tc>
        <w:tc>
          <w:tcPr>
            <w:tcW w:w="0" w:type="auto"/>
          </w:tcPr>
          <w:p w14:paraId="5D9F8173" w14:textId="073E2C6C" w:rsidR="00A970AC" w:rsidRPr="003103ED" w:rsidRDefault="00A970AC" w:rsidP="00A970AC">
            <w:pPr>
              <w:rPr>
                <w:rFonts w:ascii="Georgia" w:hAnsi="Georgia"/>
                <w:i/>
                <w:iCs/>
                <w:sz w:val="28"/>
                <w:szCs w:val="28"/>
              </w:rPr>
            </w:pPr>
            <w:r w:rsidRPr="003103ED">
              <w:rPr>
                <w:rFonts w:ascii="Georgia" w:hAnsi="Georgia"/>
                <w:i/>
                <w:iCs/>
                <w:sz w:val="28"/>
                <w:szCs w:val="28"/>
              </w:rPr>
              <w:t>Meetin</w:t>
            </w:r>
            <w:r w:rsidR="007C0CDE">
              <w:rPr>
                <w:rFonts w:ascii="Georgia" w:hAnsi="Georgia"/>
                <w:i/>
                <w:iCs/>
                <w:sz w:val="28"/>
                <w:szCs w:val="28"/>
              </w:rPr>
              <w:t>g</w:t>
            </w:r>
            <w:r w:rsidRPr="003103ED">
              <w:rPr>
                <w:rFonts w:ascii="Georgia" w:hAnsi="Georgia"/>
                <w:i/>
                <w:iCs/>
                <w:sz w:val="28"/>
                <w:szCs w:val="28"/>
              </w:rPr>
              <w:t>Fisico</w:t>
            </w:r>
            <w:r w:rsidR="007C0CDE">
              <w:rPr>
                <w:rFonts w:ascii="Georgia" w:hAnsi="Georgia"/>
                <w:i/>
                <w:iCs/>
                <w:sz w:val="28"/>
                <w:szCs w:val="28"/>
              </w:rPr>
              <w:t xml:space="preserve"> </w:t>
            </w:r>
            <w:r w:rsidRPr="003103ED">
              <w:rPr>
                <w:rFonts w:ascii="Georgia" w:hAnsi="Georgia"/>
                <w:i/>
                <w:iCs/>
                <w:sz w:val="28"/>
                <w:szCs w:val="28"/>
              </w:rPr>
              <w:t xml:space="preserve">[1] ruolo </w:t>
            </w:r>
            <w:r w:rsidRPr="007C0CDE">
              <w:rPr>
                <w:rFonts w:ascii="Georgia" w:hAnsi="Georgia"/>
                <w:b/>
                <w:bCs/>
                <w:i/>
                <w:iCs/>
                <w:sz w:val="28"/>
                <w:szCs w:val="28"/>
              </w:rPr>
              <w:t xml:space="preserve">si tiene in: </w:t>
            </w:r>
            <w:r w:rsidRPr="003103ED">
              <w:rPr>
                <w:rFonts w:ascii="Georgia" w:hAnsi="Georgia"/>
                <w:i/>
                <w:iCs/>
                <w:sz w:val="28"/>
                <w:szCs w:val="28"/>
              </w:rPr>
              <w:t xml:space="preserve">indica la sala in cui si tiene </w:t>
            </w:r>
            <w:proofErr w:type="gramStart"/>
            <w:r w:rsidRPr="003103ED">
              <w:rPr>
                <w:rFonts w:ascii="Georgia" w:hAnsi="Georgia"/>
                <w:i/>
                <w:iCs/>
                <w:sz w:val="28"/>
                <w:szCs w:val="28"/>
              </w:rPr>
              <w:t>il meeting</w:t>
            </w:r>
            <w:proofErr w:type="gramEnd"/>
            <w:r w:rsidRPr="003103ED">
              <w:rPr>
                <w:rFonts w:ascii="Georgia" w:hAnsi="Georgia"/>
                <w:i/>
                <w:iCs/>
                <w:sz w:val="28"/>
                <w:szCs w:val="28"/>
              </w:rPr>
              <w:t>.</w:t>
            </w:r>
          </w:p>
          <w:p w14:paraId="5AC97FD5" w14:textId="773AE3BA" w:rsidR="009E5B4B" w:rsidRPr="003103ED" w:rsidRDefault="00A970AC" w:rsidP="00A970AC">
            <w:pPr>
              <w:rPr>
                <w:rFonts w:ascii="Georgia" w:hAnsi="Georgia"/>
                <w:i/>
                <w:iCs/>
                <w:sz w:val="28"/>
                <w:szCs w:val="28"/>
              </w:rPr>
            </w:pPr>
            <w:r w:rsidRPr="007C0CDE">
              <w:rPr>
                <w:rFonts w:ascii="Georgia" w:hAnsi="Georgia"/>
                <w:b/>
                <w:bCs/>
                <w:i/>
                <w:iCs/>
                <w:sz w:val="28"/>
                <w:szCs w:val="28"/>
              </w:rPr>
              <w:t>SalaMeeting</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0..</w:t>
            </w:r>
            <w:proofErr w:type="gramEnd"/>
            <w:r w:rsidRPr="007C0CDE">
              <w:rPr>
                <w:rFonts w:ascii="Georgia" w:hAnsi="Georgia"/>
                <w:b/>
                <w:bCs/>
                <w:i/>
                <w:iCs/>
                <w:sz w:val="28"/>
                <w:szCs w:val="28"/>
              </w:rPr>
              <w:t xml:space="preserve">*] </w:t>
            </w:r>
            <w:r w:rsidRPr="003103ED">
              <w:rPr>
                <w:rFonts w:ascii="Georgia" w:hAnsi="Georgia"/>
                <w:i/>
                <w:iCs/>
                <w:sz w:val="28"/>
                <w:szCs w:val="28"/>
              </w:rPr>
              <w:t xml:space="preserve">ruolo </w:t>
            </w:r>
            <w:r w:rsidRPr="007C0CDE">
              <w:rPr>
                <w:rFonts w:ascii="Georgia" w:hAnsi="Georgia"/>
                <w:b/>
                <w:bCs/>
                <w:i/>
                <w:iCs/>
                <w:sz w:val="28"/>
                <w:szCs w:val="28"/>
              </w:rPr>
              <w:t>tiene</w:t>
            </w:r>
            <w:r w:rsidRPr="003103ED">
              <w:rPr>
                <w:rFonts w:ascii="Georgia" w:hAnsi="Georgia"/>
                <w:i/>
                <w:iCs/>
                <w:sz w:val="28"/>
                <w:szCs w:val="28"/>
              </w:rPr>
              <w:t>: indica i meeting che si tengono nella sala.</w:t>
            </w:r>
          </w:p>
        </w:tc>
      </w:tr>
      <w:tr w:rsidR="00A970AC" w14:paraId="1191D6D5" w14:textId="77777777" w:rsidTr="009E5B4B">
        <w:tc>
          <w:tcPr>
            <w:tcW w:w="0" w:type="auto"/>
          </w:tcPr>
          <w:p w14:paraId="6BF8D93A" w14:textId="4EC806CD" w:rsidR="009E5B4B" w:rsidRPr="003103ED" w:rsidRDefault="00A970AC" w:rsidP="009F35BE">
            <w:pPr>
              <w:rPr>
                <w:rFonts w:ascii="Georgia" w:hAnsi="Georgia"/>
                <w:i/>
                <w:iCs/>
                <w:sz w:val="28"/>
                <w:szCs w:val="28"/>
              </w:rPr>
            </w:pPr>
            <w:proofErr w:type="spellStart"/>
            <w:r w:rsidRPr="003103ED">
              <w:rPr>
                <w:rFonts w:ascii="Georgia" w:hAnsi="Georgia"/>
                <w:i/>
                <w:iCs/>
                <w:sz w:val="28"/>
                <w:szCs w:val="28"/>
              </w:rPr>
              <w:lastRenderedPageBreak/>
              <w:t>OspitaTelematico</w:t>
            </w:r>
            <w:proofErr w:type="spellEnd"/>
          </w:p>
        </w:tc>
        <w:tc>
          <w:tcPr>
            <w:tcW w:w="0" w:type="auto"/>
          </w:tcPr>
          <w:p w14:paraId="44B286DF" w14:textId="49C8253E" w:rsidR="009E5B4B" w:rsidRPr="003103ED" w:rsidRDefault="00A970AC" w:rsidP="009F35BE">
            <w:pPr>
              <w:rPr>
                <w:rFonts w:ascii="Georgia" w:hAnsi="Georgia"/>
                <w:i/>
                <w:iCs/>
                <w:sz w:val="28"/>
                <w:szCs w:val="28"/>
              </w:rPr>
            </w:pPr>
            <w:r w:rsidRPr="003103ED">
              <w:rPr>
                <w:rFonts w:ascii="Georgia" w:hAnsi="Georgia"/>
                <w:i/>
                <w:iCs/>
                <w:sz w:val="28"/>
                <w:szCs w:val="28"/>
              </w:rPr>
              <w:t xml:space="preserve">Esprime la piattaforma in cui si tiene </w:t>
            </w:r>
            <w:proofErr w:type="gramStart"/>
            <w:r w:rsidRPr="003103ED">
              <w:rPr>
                <w:rFonts w:ascii="Georgia" w:hAnsi="Georgia"/>
                <w:i/>
                <w:iCs/>
                <w:sz w:val="28"/>
                <w:szCs w:val="28"/>
              </w:rPr>
              <w:t>il meeting</w:t>
            </w:r>
            <w:proofErr w:type="gramEnd"/>
          </w:p>
        </w:tc>
        <w:tc>
          <w:tcPr>
            <w:tcW w:w="0" w:type="auto"/>
          </w:tcPr>
          <w:p w14:paraId="22555B1A" w14:textId="062D9E6F" w:rsidR="00E26905" w:rsidRPr="003103ED" w:rsidRDefault="00E26905" w:rsidP="00E26905">
            <w:pPr>
              <w:rPr>
                <w:rFonts w:ascii="Georgia" w:hAnsi="Georgia"/>
                <w:i/>
                <w:iCs/>
                <w:sz w:val="28"/>
                <w:szCs w:val="28"/>
              </w:rPr>
            </w:pPr>
            <w:r w:rsidRPr="007C0CDE">
              <w:rPr>
                <w:rFonts w:ascii="Georgia" w:hAnsi="Georgia"/>
                <w:b/>
                <w:bCs/>
                <w:i/>
                <w:iCs/>
                <w:sz w:val="28"/>
                <w:szCs w:val="28"/>
              </w:rPr>
              <w:t>MeetingTelematico</w:t>
            </w:r>
            <w:r w:rsidR="007C0CDE" w:rsidRPr="007C0CDE">
              <w:rPr>
                <w:rFonts w:ascii="Georgia" w:hAnsi="Georgia"/>
                <w:b/>
                <w:bCs/>
                <w:i/>
                <w:iCs/>
                <w:sz w:val="28"/>
                <w:szCs w:val="28"/>
              </w:rPr>
              <w:t xml:space="preserve"> </w:t>
            </w:r>
            <w:r w:rsidRPr="007C0CDE">
              <w:rPr>
                <w:rFonts w:ascii="Georgia" w:hAnsi="Georgia"/>
                <w:b/>
                <w:bCs/>
                <w:i/>
                <w:iCs/>
                <w:sz w:val="28"/>
                <w:szCs w:val="28"/>
              </w:rPr>
              <w:t xml:space="preserve">[1] </w:t>
            </w:r>
            <w:r w:rsidRPr="003103ED">
              <w:rPr>
                <w:rFonts w:ascii="Georgia" w:hAnsi="Georgia"/>
                <w:i/>
                <w:iCs/>
                <w:sz w:val="28"/>
                <w:szCs w:val="28"/>
              </w:rPr>
              <w:t xml:space="preserve">ruolo </w:t>
            </w:r>
            <w:r w:rsidRPr="007C0CDE">
              <w:rPr>
                <w:rFonts w:ascii="Georgia" w:hAnsi="Georgia"/>
                <w:b/>
                <w:bCs/>
                <w:i/>
                <w:iCs/>
                <w:sz w:val="28"/>
                <w:szCs w:val="28"/>
              </w:rPr>
              <w:t>si tiene sulla</w:t>
            </w:r>
            <w:r w:rsidRPr="003103ED">
              <w:rPr>
                <w:rFonts w:ascii="Georgia" w:hAnsi="Georgia"/>
                <w:i/>
                <w:iCs/>
                <w:sz w:val="28"/>
                <w:szCs w:val="28"/>
              </w:rPr>
              <w:t xml:space="preserve">: indica la piattaforma su cui si tiene </w:t>
            </w:r>
            <w:proofErr w:type="gramStart"/>
            <w:r w:rsidRPr="003103ED">
              <w:rPr>
                <w:rFonts w:ascii="Georgia" w:hAnsi="Georgia"/>
                <w:i/>
                <w:iCs/>
                <w:sz w:val="28"/>
                <w:szCs w:val="28"/>
              </w:rPr>
              <w:t>il meeting</w:t>
            </w:r>
            <w:proofErr w:type="gramEnd"/>
            <w:r w:rsidRPr="003103ED">
              <w:rPr>
                <w:rFonts w:ascii="Georgia" w:hAnsi="Georgia"/>
                <w:i/>
                <w:iCs/>
                <w:sz w:val="28"/>
                <w:szCs w:val="28"/>
              </w:rPr>
              <w:t>.</w:t>
            </w:r>
          </w:p>
          <w:p w14:paraId="0FECFC25" w14:textId="131E22E6" w:rsidR="009E5B4B" w:rsidRPr="003103ED" w:rsidRDefault="00E26905" w:rsidP="00E26905">
            <w:pPr>
              <w:rPr>
                <w:rFonts w:ascii="Georgia" w:hAnsi="Georgia"/>
                <w:i/>
                <w:iCs/>
                <w:sz w:val="28"/>
                <w:szCs w:val="28"/>
              </w:rPr>
            </w:pPr>
            <w:r w:rsidRPr="007C0CDE">
              <w:rPr>
                <w:rFonts w:ascii="Georgia" w:hAnsi="Georgia"/>
                <w:b/>
                <w:bCs/>
                <w:i/>
                <w:iCs/>
                <w:sz w:val="28"/>
                <w:szCs w:val="28"/>
              </w:rPr>
              <w:t>SalaMeeting</w:t>
            </w:r>
            <w:r w:rsidR="007C0CDE" w:rsidRPr="007C0CDE">
              <w:rPr>
                <w:rFonts w:ascii="Georgia" w:hAnsi="Georgia"/>
                <w:b/>
                <w:bCs/>
                <w:i/>
                <w:iCs/>
                <w:sz w:val="28"/>
                <w:szCs w:val="28"/>
              </w:rPr>
              <w:t xml:space="preserve"> </w:t>
            </w:r>
            <w:r w:rsidRPr="007C0CDE">
              <w:rPr>
                <w:rFonts w:ascii="Georgia" w:hAnsi="Georgia"/>
                <w:b/>
                <w:bCs/>
                <w:i/>
                <w:iCs/>
                <w:sz w:val="28"/>
                <w:szCs w:val="28"/>
              </w:rPr>
              <w:t>[</w:t>
            </w:r>
            <w:proofErr w:type="gramStart"/>
            <w:r w:rsidRPr="007C0CDE">
              <w:rPr>
                <w:rFonts w:ascii="Georgia" w:hAnsi="Georgia"/>
                <w:b/>
                <w:bCs/>
                <w:i/>
                <w:iCs/>
                <w:sz w:val="28"/>
                <w:szCs w:val="28"/>
              </w:rPr>
              <w:t>0..</w:t>
            </w:r>
            <w:proofErr w:type="gramEnd"/>
            <w:r w:rsidRPr="007C0CDE">
              <w:rPr>
                <w:rFonts w:ascii="Georgia" w:hAnsi="Georgia"/>
                <w:b/>
                <w:bCs/>
                <w:i/>
                <w:iCs/>
                <w:sz w:val="28"/>
                <w:szCs w:val="28"/>
              </w:rPr>
              <w:t xml:space="preserve">*] </w:t>
            </w:r>
            <w:r w:rsidRPr="003103ED">
              <w:rPr>
                <w:rFonts w:ascii="Georgia" w:hAnsi="Georgia"/>
                <w:i/>
                <w:iCs/>
                <w:sz w:val="28"/>
                <w:szCs w:val="28"/>
              </w:rPr>
              <w:t xml:space="preserve">ruolo </w:t>
            </w:r>
            <w:r w:rsidRPr="007C0CDE">
              <w:rPr>
                <w:rFonts w:ascii="Georgia" w:hAnsi="Georgia"/>
                <w:b/>
                <w:bCs/>
                <w:i/>
                <w:iCs/>
                <w:sz w:val="28"/>
                <w:szCs w:val="28"/>
              </w:rPr>
              <w:t>ospita</w:t>
            </w:r>
            <w:r w:rsidRPr="003103ED">
              <w:rPr>
                <w:rFonts w:ascii="Georgia" w:hAnsi="Georgia"/>
                <w:i/>
                <w:iCs/>
                <w:sz w:val="28"/>
                <w:szCs w:val="28"/>
              </w:rPr>
              <w:t>: indica i meeting che si tengono sulla piattaforma.</w:t>
            </w:r>
          </w:p>
        </w:tc>
      </w:tr>
    </w:tbl>
    <w:p w14:paraId="74D50FF8" w14:textId="77777777" w:rsidR="009E5B4B" w:rsidRDefault="009E5B4B" w:rsidP="009F35BE">
      <w:pPr>
        <w:rPr>
          <w:rFonts w:ascii="Georgia" w:hAnsi="Georgia"/>
          <w:i/>
          <w:iCs/>
          <w:sz w:val="32"/>
          <w:szCs w:val="32"/>
        </w:rPr>
      </w:pPr>
    </w:p>
    <w:p w14:paraId="21AF913A" w14:textId="67632866" w:rsidR="004F73AC" w:rsidRDefault="004F73AC" w:rsidP="009F35BE">
      <w:pPr>
        <w:rPr>
          <w:rFonts w:ascii="Georgia" w:hAnsi="Georgia"/>
          <w:i/>
          <w:iCs/>
          <w:sz w:val="32"/>
          <w:szCs w:val="32"/>
        </w:rPr>
      </w:pPr>
    </w:p>
    <w:p w14:paraId="6211B216" w14:textId="5BE9D872" w:rsidR="004F73AC" w:rsidRDefault="004F73AC" w:rsidP="009F35BE">
      <w:pPr>
        <w:rPr>
          <w:rFonts w:ascii="Georgia" w:hAnsi="Georgia"/>
          <w:i/>
          <w:iCs/>
          <w:sz w:val="32"/>
          <w:szCs w:val="32"/>
        </w:rPr>
      </w:pPr>
    </w:p>
    <w:p w14:paraId="4A15E98F" w14:textId="50A04231" w:rsidR="004F73AC" w:rsidRPr="004D189D" w:rsidRDefault="007C0CDE" w:rsidP="004D189D">
      <w:pPr>
        <w:pStyle w:val="Titolo2"/>
        <w:rPr>
          <w:rFonts w:ascii="Georgia" w:hAnsi="Georgia"/>
          <w:b/>
          <w:bCs/>
          <w:i w:val="0"/>
          <w:iCs/>
          <w:color w:val="123869" w:themeColor="accent1"/>
          <w:sz w:val="44"/>
          <w:szCs w:val="32"/>
        </w:rPr>
      </w:pPr>
      <w:bookmarkStart w:id="14" w:name="_Toc66202678"/>
      <w:r w:rsidRPr="004D189D">
        <w:rPr>
          <w:rFonts w:ascii="Georgia" w:hAnsi="Georgia"/>
          <w:b/>
          <w:bCs/>
          <w:i w:val="0"/>
          <w:iCs/>
          <w:color w:val="123869" w:themeColor="accent1"/>
          <w:sz w:val="44"/>
          <w:szCs w:val="32"/>
        </w:rPr>
        <w:t xml:space="preserve">3.5 </w:t>
      </w:r>
      <w:r w:rsidR="00A7265B" w:rsidRPr="004D189D">
        <w:rPr>
          <w:rFonts w:ascii="Georgia" w:hAnsi="Georgia"/>
          <w:b/>
          <w:bCs/>
          <w:i w:val="0"/>
          <w:iCs/>
          <w:color w:val="123869" w:themeColor="accent1"/>
          <w:sz w:val="44"/>
          <w:szCs w:val="32"/>
        </w:rPr>
        <w:t>Dizionario dei vincoli</w:t>
      </w:r>
      <w:bookmarkEnd w:id="14"/>
    </w:p>
    <w:p w14:paraId="2F182F3D" w14:textId="4DD8FE0B" w:rsidR="004C78DA" w:rsidRDefault="004C78DA" w:rsidP="004C78DA"/>
    <w:p w14:paraId="1896BF65" w14:textId="29D4977B" w:rsidR="004C78DA" w:rsidRPr="004C78DA" w:rsidRDefault="004C78DA" w:rsidP="004C78DA">
      <w:pPr>
        <w:rPr>
          <w:i/>
          <w:iCs/>
        </w:rPr>
      </w:pPr>
      <w:r w:rsidRPr="004C78DA">
        <w:rPr>
          <w:i/>
          <w:iCs/>
          <w:sz w:val="32"/>
          <w:szCs w:val="32"/>
        </w:rPr>
        <w:t>Vincoli di chiave primaria ed esterna omessi per brevità.</w:t>
      </w:r>
    </w:p>
    <w:p w14:paraId="3AE0A463" w14:textId="570F2C20" w:rsidR="004F73AC" w:rsidRDefault="004F73AC" w:rsidP="004F73AC"/>
    <w:tbl>
      <w:tblPr>
        <w:tblStyle w:val="Grigliatabella"/>
        <w:tblW w:w="9828" w:type="dxa"/>
        <w:tblLook w:val="04A0" w:firstRow="1" w:lastRow="0" w:firstColumn="1" w:lastColumn="0" w:noHBand="0" w:noVBand="1"/>
      </w:tblPr>
      <w:tblGrid>
        <w:gridCol w:w="2715"/>
        <w:gridCol w:w="7113"/>
      </w:tblGrid>
      <w:tr w:rsidR="00A7265B" w14:paraId="7DBF9A0A" w14:textId="77777777" w:rsidTr="00A7265B">
        <w:trPr>
          <w:trHeight w:val="363"/>
        </w:trPr>
        <w:tc>
          <w:tcPr>
            <w:tcW w:w="0" w:type="auto"/>
          </w:tcPr>
          <w:p w14:paraId="5BD84ABA" w14:textId="4855F650" w:rsidR="00A7265B" w:rsidRPr="003103ED" w:rsidRDefault="00A7265B" w:rsidP="004F73AC">
            <w:pPr>
              <w:rPr>
                <w:b/>
                <w:bCs/>
                <w:sz w:val="28"/>
                <w:szCs w:val="28"/>
              </w:rPr>
            </w:pPr>
            <w:r w:rsidRPr="003103ED">
              <w:rPr>
                <w:b/>
                <w:bCs/>
                <w:sz w:val="28"/>
                <w:szCs w:val="28"/>
              </w:rPr>
              <w:t>Nome Vincolo</w:t>
            </w:r>
          </w:p>
        </w:tc>
        <w:tc>
          <w:tcPr>
            <w:tcW w:w="0" w:type="auto"/>
          </w:tcPr>
          <w:p w14:paraId="07D47CAC" w14:textId="34633CB7" w:rsidR="00A7265B" w:rsidRPr="003103ED" w:rsidRDefault="00A7265B" w:rsidP="004F73AC">
            <w:pPr>
              <w:rPr>
                <w:b/>
                <w:bCs/>
                <w:sz w:val="28"/>
                <w:szCs w:val="28"/>
              </w:rPr>
            </w:pPr>
            <w:r w:rsidRPr="003103ED">
              <w:rPr>
                <w:b/>
                <w:bCs/>
                <w:sz w:val="28"/>
                <w:szCs w:val="28"/>
              </w:rPr>
              <w:t>Descrizione</w:t>
            </w:r>
          </w:p>
        </w:tc>
      </w:tr>
      <w:tr w:rsidR="00A7265B" w14:paraId="6F44F134" w14:textId="77777777" w:rsidTr="00A7265B">
        <w:trPr>
          <w:trHeight w:val="363"/>
        </w:trPr>
        <w:tc>
          <w:tcPr>
            <w:tcW w:w="0" w:type="auto"/>
          </w:tcPr>
          <w:p w14:paraId="3A855D61" w14:textId="4C89E710" w:rsidR="00A7265B" w:rsidRDefault="00A7265B" w:rsidP="004F73AC">
            <w:proofErr w:type="spellStart"/>
            <w:r>
              <w:t>ControlloStatus</w:t>
            </w:r>
            <w:proofErr w:type="spellEnd"/>
          </w:p>
        </w:tc>
        <w:tc>
          <w:tcPr>
            <w:tcW w:w="0" w:type="auto"/>
          </w:tcPr>
          <w:p w14:paraId="513EBF7D" w14:textId="3612A829" w:rsidR="00A7265B" w:rsidRDefault="00A7265B" w:rsidP="004F73AC">
            <w:r>
              <w:t>Controlla che lo status del dipendente sia o ‘ATTIVO’ o ‘NON ATTIVO’</w:t>
            </w:r>
          </w:p>
        </w:tc>
      </w:tr>
      <w:tr w:rsidR="00A7265B" w14:paraId="7075A642" w14:textId="77777777" w:rsidTr="00A7265B">
        <w:trPr>
          <w:trHeight w:val="344"/>
        </w:trPr>
        <w:tc>
          <w:tcPr>
            <w:tcW w:w="0" w:type="auto"/>
          </w:tcPr>
          <w:p w14:paraId="42E64D14" w14:textId="1CEDE8C9" w:rsidR="00A7265B" w:rsidRDefault="00A7265B" w:rsidP="004F73AC">
            <w:proofErr w:type="spellStart"/>
            <w:r>
              <w:t>ControlloCF</w:t>
            </w:r>
            <w:proofErr w:type="spellEnd"/>
          </w:p>
        </w:tc>
        <w:tc>
          <w:tcPr>
            <w:tcW w:w="0" w:type="auto"/>
          </w:tcPr>
          <w:p w14:paraId="4B32A1CA" w14:textId="4A52F9A7" w:rsidR="00A7265B" w:rsidRDefault="00A7265B" w:rsidP="004F73AC">
            <w:r>
              <w:t>Controlla che il codice fiscale sia di forma legittima, ovvero devono essere composte da: sei lettere, due numeri, una lettera, 2 numeri, una lettera, tre numeri, una lettera.</w:t>
            </w:r>
          </w:p>
        </w:tc>
      </w:tr>
      <w:tr w:rsidR="00A7265B" w14:paraId="3607638D" w14:textId="77777777" w:rsidTr="00A7265B">
        <w:trPr>
          <w:trHeight w:val="363"/>
        </w:trPr>
        <w:tc>
          <w:tcPr>
            <w:tcW w:w="0" w:type="auto"/>
          </w:tcPr>
          <w:p w14:paraId="6C78370C" w14:textId="6DF0718D" w:rsidR="00A7265B" w:rsidRDefault="00A7265B" w:rsidP="004F73AC">
            <w:proofErr w:type="spellStart"/>
            <w:r>
              <w:t>ControlloCognome</w:t>
            </w:r>
            <w:proofErr w:type="spellEnd"/>
          </w:p>
        </w:tc>
        <w:tc>
          <w:tcPr>
            <w:tcW w:w="0" w:type="auto"/>
          </w:tcPr>
          <w:p w14:paraId="1372CBF6" w14:textId="56646708" w:rsidR="00A7265B" w:rsidRDefault="00A7265B" w:rsidP="004F73AC">
            <w:r>
              <w:t>Controlla che il cognome sia composto da sole lettere.</w:t>
            </w:r>
          </w:p>
        </w:tc>
      </w:tr>
      <w:tr w:rsidR="00A7265B" w14:paraId="23A9A817" w14:textId="77777777" w:rsidTr="00A7265B">
        <w:trPr>
          <w:trHeight w:val="363"/>
        </w:trPr>
        <w:tc>
          <w:tcPr>
            <w:tcW w:w="0" w:type="auto"/>
          </w:tcPr>
          <w:p w14:paraId="5482E121" w14:textId="43E2F8DD" w:rsidR="00A7265B" w:rsidRDefault="00A7265B" w:rsidP="004F73AC">
            <w:proofErr w:type="spellStart"/>
            <w:r>
              <w:t>ControlloNome</w:t>
            </w:r>
            <w:proofErr w:type="spellEnd"/>
          </w:p>
        </w:tc>
        <w:tc>
          <w:tcPr>
            <w:tcW w:w="0" w:type="auto"/>
          </w:tcPr>
          <w:p w14:paraId="6D20F025" w14:textId="23823A4F" w:rsidR="00A7265B" w:rsidRDefault="00A7265B" w:rsidP="004F73AC">
            <w:r>
              <w:t>Controlla che il nome del dipendente sia composto da sole lettere.</w:t>
            </w:r>
          </w:p>
        </w:tc>
      </w:tr>
      <w:tr w:rsidR="00A7265B" w14:paraId="0C22F095" w14:textId="77777777" w:rsidTr="00A7265B">
        <w:trPr>
          <w:trHeight w:val="363"/>
        </w:trPr>
        <w:tc>
          <w:tcPr>
            <w:tcW w:w="0" w:type="auto"/>
          </w:tcPr>
          <w:p w14:paraId="3EA23C84" w14:textId="4F244F31" w:rsidR="00A7265B" w:rsidRDefault="00A7265B" w:rsidP="004F73AC">
            <w:proofErr w:type="spellStart"/>
            <w:r>
              <w:t>Dipendente_</w:t>
            </w:r>
            <w:proofErr w:type="gramStart"/>
            <w:r>
              <w:t>email</w:t>
            </w:r>
            <w:proofErr w:type="gramEnd"/>
            <w:r>
              <w:t>_key</w:t>
            </w:r>
            <w:proofErr w:type="spellEnd"/>
          </w:p>
        </w:tc>
        <w:tc>
          <w:tcPr>
            <w:tcW w:w="0" w:type="auto"/>
          </w:tcPr>
          <w:p w14:paraId="07D4DCB0" w14:textId="1C1952CC" w:rsidR="00A7265B" w:rsidRDefault="00A7265B" w:rsidP="00A7265B">
            <w:r>
              <w:t>Controlla che non ci siano più mail uguali.</w:t>
            </w:r>
          </w:p>
        </w:tc>
      </w:tr>
      <w:tr w:rsidR="00A7265B" w14:paraId="0F83E72E" w14:textId="77777777" w:rsidTr="00A7265B">
        <w:trPr>
          <w:trHeight w:val="363"/>
        </w:trPr>
        <w:tc>
          <w:tcPr>
            <w:tcW w:w="0" w:type="auto"/>
          </w:tcPr>
          <w:p w14:paraId="337430CA" w14:textId="4C7F8F8F" w:rsidR="00A7265B" w:rsidRDefault="00A7265B" w:rsidP="004F73AC">
            <w:proofErr w:type="spellStart"/>
            <w:r>
              <w:t>UnicitàPartecipanteF</w:t>
            </w:r>
            <w:proofErr w:type="spellEnd"/>
          </w:p>
        </w:tc>
        <w:tc>
          <w:tcPr>
            <w:tcW w:w="0" w:type="auto"/>
          </w:tcPr>
          <w:p w14:paraId="59BF0085" w14:textId="3D0B62D2" w:rsidR="00A7265B" w:rsidRDefault="003F2DF3" w:rsidP="004F73AC">
            <w:r>
              <w:t xml:space="preserve">Controlla che </w:t>
            </w:r>
            <w:proofErr w:type="gramStart"/>
            <w:r>
              <w:t>un meeting fisico</w:t>
            </w:r>
            <w:proofErr w:type="gramEnd"/>
            <w:r>
              <w:t xml:space="preserve"> non abbia duplicati tra i partecipanti.</w:t>
            </w:r>
          </w:p>
        </w:tc>
      </w:tr>
      <w:tr w:rsidR="00A7265B" w14:paraId="618F1A1E" w14:textId="77777777" w:rsidTr="00A7265B">
        <w:trPr>
          <w:trHeight w:val="344"/>
        </w:trPr>
        <w:tc>
          <w:tcPr>
            <w:tcW w:w="0" w:type="auto"/>
          </w:tcPr>
          <w:p w14:paraId="524882A9" w14:textId="626D1EA2" w:rsidR="00A7265B" w:rsidRDefault="00A7265B" w:rsidP="004F73AC">
            <w:proofErr w:type="spellStart"/>
            <w:r>
              <w:t>UnicitàPartecipanteT</w:t>
            </w:r>
            <w:proofErr w:type="spellEnd"/>
          </w:p>
        </w:tc>
        <w:tc>
          <w:tcPr>
            <w:tcW w:w="0" w:type="auto"/>
          </w:tcPr>
          <w:p w14:paraId="46811854" w14:textId="22229F95" w:rsidR="00A7265B" w:rsidRDefault="003F2DF3" w:rsidP="004F73AC">
            <w:r>
              <w:t xml:space="preserve">Controlla che </w:t>
            </w:r>
            <w:proofErr w:type="gramStart"/>
            <w:r>
              <w:t>un meeting telematico</w:t>
            </w:r>
            <w:proofErr w:type="gramEnd"/>
            <w:r>
              <w:t xml:space="preserve"> non abbia duplicati tra i partecipanti.</w:t>
            </w:r>
          </w:p>
        </w:tc>
      </w:tr>
      <w:tr w:rsidR="00A7265B" w14:paraId="34F105E2" w14:textId="77777777" w:rsidTr="00A7265B">
        <w:trPr>
          <w:trHeight w:val="363"/>
        </w:trPr>
        <w:tc>
          <w:tcPr>
            <w:tcW w:w="0" w:type="auto"/>
          </w:tcPr>
          <w:p w14:paraId="49E9D54D" w14:textId="4F2B67C3" w:rsidR="00A7265B" w:rsidRDefault="00A7265B" w:rsidP="004F73AC">
            <w:proofErr w:type="spellStart"/>
            <w:r>
              <w:t>UnicoRuolo</w:t>
            </w:r>
            <w:proofErr w:type="spellEnd"/>
          </w:p>
        </w:tc>
        <w:tc>
          <w:tcPr>
            <w:tcW w:w="0" w:type="auto"/>
          </w:tcPr>
          <w:p w14:paraId="29DD96DB" w14:textId="0F2428BF" w:rsidR="00A7265B" w:rsidRDefault="00A7265B" w:rsidP="004F73AC">
            <w:r>
              <w:t>Controlla che in un progetto,</w:t>
            </w:r>
            <w:r w:rsidR="003F2DF3">
              <w:t xml:space="preserve"> </w:t>
            </w:r>
            <w:r>
              <w:t>un dipendente abbia un solo ruolo.</w:t>
            </w:r>
          </w:p>
        </w:tc>
      </w:tr>
    </w:tbl>
    <w:p w14:paraId="7C1CB05F" w14:textId="73A72A2A" w:rsidR="004F73AC" w:rsidRDefault="004F73AC" w:rsidP="004F73AC"/>
    <w:p w14:paraId="6F097E9F" w14:textId="5A4B9338" w:rsidR="004F73AC" w:rsidRDefault="004F73AC" w:rsidP="004F73AC"/>
    <w:p w14:paraId="205BB61E" w14:textId="79667084" w:rsidR="004F73AC" w:rsidRDefault="004F73AC" w:rsidP="004F73AC"/>
    <w:p w14:paraId="69F76D10" w14:textId="56DB526E" w:rsidR="004F73AC" w:rsidRDefault="004F73AC" w:rsidP="004F73AC"/>
    <w:p w14:paraId="36F63288" w14:textId="1DFD6CD1" w:rsidR="003103ED" w:rsidRDefault="003103ED" w:rsidP="004F73AC"/>
    <w:p w14:paraId="18D842B7" w14:textId="77777777" w:rsidR="001B5AE3" w:rsidRDefault="001B5AE3">
      <w:pPr>
        <w:rPr>
          <w:rFonts w:ascii="Georgia" w:eastAsiaTheme="majorEastAsia" w:hAnsi="Georgia" w:cstheme="majorBidi"/>
          <w:b/>
          <w:color w:val="123869" w:themeColor="accent1"/>
          <w:sz w:val="52"/>
          <w:szCs w:val="40"/>
        </w:rPr>
      </w:pPr>
      <w:bookmarkStart w:id="15" w:name="_Toc66202679"/>
      <w:r>
        <w:rPr>
          <w:rFonts w:ascii="Georgia" w:hAnsi="Georgia"/>
          <w:sz w:val="52"/>
          <w:szCs w:val="40"/>
        </w:rPr>
        <w:br w:type="page"/>
      </w:r>
    </w:p>
    <w:p w14:paraId="29213E8A" w14:textId="33A9EC3A" w:rsidR="00900E14" w:rsidRDefault="007C0CDE" w:rsidP="004D189D">
      <w:pPr>
        <w:pStyle w:val="Titolo1"/>
        <w:rPr>
          <w:rFonts w:ascii="Georgia" w:hAnsi="Georgia"/>
          <w:sz w:val="52"/>
          <w:szCs w:val="40"/>
        </w:rPr>
      </w:pPr>
      <w:r w:rsidRPr="007C0CDE">
        <w:rPr>
          <w:rFonts w:ascii="Georgia" w:hAnsi="Georgia"/>
          <w:sz w:val="52"/>
          <w:szCs w:val="40"/>
        </w:rPr>
        <w:lastRenderedPageBreak/>
        <w:t xml:space="preserve">4 </w:t>
      </w:r>
      <w:r w:rsidR="00900E14" w:rsidRPr="007C0CDE">
        <w:rPr>
          <w:rFonts w:ascii="Georgia" w:hAnsi="Georgia"/>
          <w:sz w:val="52"/>
          <w:szCs w:val="40"/>
        </w:rPr>
        <w:t>Progettazione Logica</w:t>
      </w:r>
      <w:bookmarkEnd w:id="15"/>
    </w:p>
    <w:p w14:paraId="0CA53399" w14:textId="77777777" w:rsidR="004C78DA" w:rsidRPr="004C78DA" w:rsidRDefault="004C78DA" w:rsidP="004C78DA"/>
    <w:p w14:paraId="537442D8" w14:textId="77777777" w:rsidR="007C0CDE" w:rsidRPr="007C0CDE" w:rsidRDefault="007C0CDE" w:rsidP="007C0CDE"/>
    <w:p w14:paraId="050840A3" w14:textId="5B3B8D98" w:rsidR="00900E14" w:rsidRPr="007C0CDE" w:rsidRDefault="00900E14" w:rsidP="003103ED">
      <w:pPr>
        <w:rPr>
          <w:rFonts w:ascii="Georgia" w:hAnsi="Georgia"/>
          <w:i/>
          <w:iCs/>
          <w:sz w:val="32"/>
          <w:szCs w:val="32"/>
        </w:rPr>
      </w:pPr>
      <w:r w:rsidRPr="007C0CDE">
        <w:rPr>
          <w:rFonts w:ascii="Georgia" w:hAnsi="Georgia"/>
          <w:i/>
          <w:iCs/>
          <w:sz w:val="32"/>
          <w:szCs w:val="32"/>
        </w:rPr>
        <w:t>In questo capitolo sarà trattata la fase successiva della progettazione della base di dati. Si tradurrà lo schema concettuale in uno schema logico. Negli schemi relazionali che seguiranno le chiavi primarie sono indicate con una singola sottolineatura mentre le chiavi esterne con una doppia sottolineatura.</w:t>
      </w:r>
    </w:p>
    <w:p w14:paraId="7C775CB4" w14:textId="77777777" w:rsidR="007C0CDE" w:rsidRDefault="007C0CDE" w:rsidP="003103ED"/>
    <w:p w14:paraId="61E6A51F" w14:textId="77777777" w:rsidR="007C0CDE" w:rsidRDefault="007C0CDE" w:rsidP="003103ED"/>
    <w:p w14:paraId="4E5E96E1" w14:textId="77777777" w:rsidR="007C0CDE" w:rsidRDefault="007C0CDE" w:rsidP="003103ED"/>
    <w:p w14:paraId="3F271216" w14:textId="1F0AD257" w:rsidR="00900E14" w:rsidRPr="004D189D" w:rsidRDefault="007C0CDE" w:rsidP="004D189D">
      <w:pPr>
        <w:pStyle w:val="Titolo2"/>
        <w:rPr>
          <w:rFonts w:ascii="Georgia" w:hAnsi="Georgia"/>
          <w:b/>
          <w:bCs/>
          <w:i w:val="0"/>
          <w:iCs/>
          <w:color w:val="123869" w:themeColor="accent1"/>
          <w:sz w:val="44"/>
          <w:szCs w:val="32"/>
        </w:rPr>
      </w:pPr>
      <w:bookmarkStart w:id="16" w:name="_Toc66202680"/>
      <w:r w:rsidRPr="004D189D">
        <w:rPr>
          <w:rFonts w:ascii="Georgia" w:hAnsi="Georgia"/>
          <w:b/>
          <w:bCs/>
          <w:i w:val="0"/>
          <w:iCs/>
          <w:color w:val="123869" w:themeColor="accent1"/>
          <w:sz w:val="44"/>
          <w:szCs w:val="32"/>
        </w:rPr>
        <w:t>4</w:t>
      </w:r>
      <w:r w:rsidR="00900E14" w:rsidRPr="004D189D">
        <w:rPr>
          <w:rFonts w:ascii="Georgia" w:hAnsi="Georgia"/>
          <w:b/>
          <w:bCs/>
          <w:i w:val="0"/>
          <w:iCs/>
          <w:color w:val="123869" w:themeColor="accent1"/>
          <w:sz w:val="44"/>
          <w:szCs w:val="32"/>
        </w:rPr>
        <w:t>.1</w:t>
      </w:r>
      <w:r w:rsidRPr="004D189D">
        <w:rPr>
          <w:rFonts w:ascii="Georgia" w:hAnsi="Georgia"/>
          <w:b/>
          <w:bCs/>
          <w:i w:val="0"/>
          <w:iCs/>
          <w:color w:val="123869" w:themeColor="accent1"/>
          <w:sz w:val="44"/>
          <w:szCs w:val="32"/>
        </w:rPr>
        <w:t xml:space="preserve"> </w:t>
      </w:r>
      <w:r w:rsidR="00900E14" w:rsidRPr="004D189D">
        <w:rPr>
          <w:rFonts w:ascii="Georgia" w:hAnsi="Georgia"/>
          <w:b/>
          <w:bCs/>
          <w:i w:val="0"/>
          <w:iCs/>
          <w:color w:val="123869" w:themeColor="accent1"/>
          <w:sz w:val="44"/>
          <w:szCs w:val="32"/>
        </w:rPr>
        <w:t>Schema logico</w:t>
      </w:r>
      <w:bookmarkEnd w:id="16"/>
    </w:p>
    <w:p w14:paraId="7D3415B0" w14:textId="77777777" w:rsidR="003811C0" w:rsidRPr="003811C0" w:rsidRDefault="003811C0" w:rsidP="003811C0"/>
    <w:p w14:paraId="0F5F04FE" w14:textId="4B4F362D" w:rsidR="00900E14" w:rsidRDefault="00900E14" w:rsidP="003103ED"/>
    <w:p w14:paraId="1AD9AAE5" w14:textId="77777777" w:rsidR="003811C0" w:rsidRDefault="003811C0" w:rsidP="003811C0">
      <w:r w:rsidRPr="007C0CDE">
        <w:rPr>
          <w:b/>
          <w:bCs/>
        </w:rPr>
        <w:t>Dipendente</w:t>
      </w:r>
      <w:r>
        <w:t xml:space="preserve"> (</w:t>
      </w:r>
      <w:r w:rsidRPr="00900E14">
        <w:rPr>
          <w:b/>
          <w:bCs/>
          <w:u w:val="single"/>
        </w:rPr>
        <w:t>CF</w:t>
      </w:r>
      <w:r>
        <w:rPr>
          <w:b/>
          <w:bCs/>
          <w:u w:val="single"/>
        </w:rPr>
        <w:t xml:space="preserve">, </w:t>
      </w:r>
      <w:r w:rsidRPr="00900E14">
        <w:t>Nome</w:t>
      </w:r>
      <w:r>
        <w:t xml:space="preserve">, Cognome, </w:t>
      </w:r>
      <w:proofErr w:type="gramStart"/>
      <w:r>
        <w:t>Email</w:t>
      </w:r>
      <w:proofErr w:type="gramEnd"/>
      <w:r>
        <w:t xml:space="preserve">, DataN, Sesso, NumCellulare, PathFoto, Salario,     </w:t>
      </w:r>
    </w:p>
    <w:p w14:paraId="083994C5" w14:textId="2AC7B54B" w:rsidR="003811C0" w:rsidRDefault="003811C0" w:rsidP="003811C0">
      <w:r>
        <w:t xml:space="preserve">                           Valutazione, Status)                                     </w:t>
      </w:r>
    </w:p>
    <w:p w14:paraId="0D8CEA01" w14:textId="71F9D9AA" w:rsidR="00900E14" w:rsidRPr="007C0CDE" w:rsidRDefault="00900E14" w:rsidP="00900E14">
      <w:pPr>
        <w:rPr>
          <w:b/>
          <w:bCs/>
        </w:rPr>
      </w:pPr>
    </w:p>
    <w:p w14:paraId="19203C88" w14:textId="4D96CC3E" w:rsidR="00900E14" w:rsidRDefault="00900E14" w:rsidP="00900E14">
      <w:r w:rsidRPr="007C0CDE">
        <w:rPr>
          <w:b/>
          <w:bCs/>
        </w:rPr>
        <w:t xml:space="preserve">Progetto </w:t>
      </w:r>
      <w:r>
        <w:t>(</w:t>
      </w:r>
      <w:r w:rsidRPr="00900E14">
        <w:rPr>
          <w:b/>
          <w:bCs/>
          <w:u w:val="single"/>
        </w:rPr>
        <w:t>CodP</w:t>
      </w:r>
      <w:r>
        <w:rPr>
          <w:b/>
          <w:bCs/>
          <w:u w:val="single"/>
        </w:rPr>
        <w:t>,</w:t>
      </w:r>
      <w:r w:rsidRPr="00900E14">
        <w:t xml:space="preserve"> NomeProgetto</w:t>
      </w:r>
      <w:r>
        <w:t>, Tipologia, DataI, DataF, Status, NomeCliente, Descrizione)</w:t>
      </w:r>
    </w:p>
    <w:p w14:paraId="2D263DE4" w14:textId="2F2125BA" w:rsidR="00900E14" w:rsidRDefault="00900E14" w:rsidP="00900E14"/>
    <w:p w14:paraId="25B11881" w14:textId="1BDC98B1" w:rsidR="00900E14" w:rsidRDefault="00900E14" w:rsidP="00900E14">
      <w:r w:rsidRPr="007C0CDE">
        <w:rPr>
          <w:b/>
          <w:bCs/>
        </w:rPr>
        <w:t>PartecipanteProgetto</w:t>
      </w:r>
      <w:r>
        <w:t xml:space="preserve"> (</w:t>
      </w:r>
      <w:r w:rsidR="00D6674B" w:rsidRPr="00D6674B">
        <w:rPr>
          <w:b/>
          <w:bCs/>
          <w:u w:val="double"/>
        </w:rPr>
        <w:t>CF, CodP</w:t>
      </w:r>
      <w:r w:rsidR="00D6674B">
        <w:t>, Ruolo)</w:t>
      </w:r>
    </w:p>
    <w:p w14:paraId="78DA7080" w14:textId="0C0D8E00" w:rsidR="00D6674B" w:rsidRDefault="00D6674B" w:rsidP="00900E14">
      <w:r>
        <w:t xml:space="preserve">                                          </w:t>
      </w:r>
    </w:p>
    <w:p w14:paraId="2FEA0249" w14:textId="55157151" w:rsidR="00900E14" w:rsidRDefault="00D6674B" w:rsidP="003103ED">
      <w:r>
        <w:tab/>
      </w:r>
      <w:r>
        <w:tab/>
      </w:r>
      <w:r>
        <w:tab/>
        <w:t xml:space="preserve">   CF-&gt;Dipendente.CF, CodP-&gt;Progetto.CodP;</w:t>
      </w:r>
    </w:p>
    <w:p w14:paraId="5BB6E62B" w14:textId="77777777" w:rsidR="00900E14" w:rsidRDefault="00900E14" w:rsidP="003103ED"/>
    <w:p w14:paraId="75FB4F63" w14:textId="77777777" w:rsidR="00900E14" w:rsidRDefault="00900E14" w:rsidP="003103ED"/>
    <w:p w14:paraId="2E9016B9" w14:textId="2EA5E8FC" w:rsidR="00900E14" w:rsidRDefault="00D6674B" w:rsidP="003103ED">
      <w:r w:rsidRPr="007C0CDE">
        <w:rPr>
          <w:b/>
          <w:bCs/>
        </w:rPr>
        <w:t>Ambito</w:t>
      </w:r>
      <w:r>
        <w:t xml:space="preserve"> (Nome, </w:t>
      </w:r>
      <w:r w:rsidRPr="00D6674B">
        <w:rPr>
          <w:b/>
          <w:bCs/>
          <w:u w:val="double"/>
        </w:rPr>
        <w:t>CodP</w:t>
      </w:r>
      <w:r>
        <w:t>)</w:t>
      </w:r>
    </w:p>
    <w:p w14:paraId="2DE7E144" w14:textId="1F190050" w:rsidR="00D6674B" w:rsidRDefault="00D6674B" w:rsidP="003103ED">
      <w:r>
        <w:tab/>
        <w:t xml:space="preserve">  </w:t>
      </w:r>
    </w:p>
    <w:p w14:paraId="1D2DB4F6" w14:textId="2CF363A1" w:rsidR="00D6674B" w:rsidRDefault="00D6674B" w:rsidP="003103ED">
      <w:r>
        <w:tab/>
        <w:t xml:space="preserve">   </w:t>
      </w:r>
      <w:r w:rsidR="003811C0">
        <w:t xml:space="preserve">  </w:t>
      </w:r>
      <w:r>
        <w:t>CodP-&gt;Progetto.CodP;</w:t>
      </w:r>
    </w:p>
    <w:p w14:paraId="19240E14" w14:textId="173CCA78" w:rsidR="00D6674B" w:rsidRDefault="00D6674B" w:rsidP="003103ED"/>
    <w:p w14:paraId="12300FB9" w14:textId="3B2C0ED8" w:rsidR="00D6674B" w:rsidRDefault="00D6674B" w:rsidP="003103ED">
      <w:r w:rsidRPr="007C0CDE">
        <w:rPr>
          <w:b/>
          <w:bCs/>
        </w:rPr>
        <w:t xml:space="preserve">Residenza </w:t>
      </w:r>
      <w:r>
        <w:t>(</w:t>
      </w:r>
      <w:r w:rsidRPr="00D6674B">
        <w:rPr>
          <w:b/>
          <w:bCs/>
          <w:u w:val="double"/>
        </w:rPr>
        <w:t>CodF</w:t>
      </w:r>
      <w:r>
        <w:t>, Provincia, CAP, Via, Città, NCivico)</w:t>
      </w:r>
    </w:p>
    <w:p w14:paraId="24424757" w14:textId="1DB7AA67" w:rsidR="00D6674B" w:rsidRDefault="00D6674B" w:rsidP="003103ED"/>
    <w:p w14:paraId="2A10E412" w14:textId="057C5E31" w:rsidR="00D6674B" w:rsidRDefault="00D6674B" w:rsidP="003103ED">
      <w:r>
        <w:tab/>
        <w:t xml:space="preserve">      </w:t>
      </w:r>
      <w:r w:rsidR="003811C0">
        <w:t xml:space="preserve">   </w:t>
      </w:r>
      <w:r>
        <w:t xml:space="preserve">  CodF-&gt;Dipendente.CF;</w:t>
      </w:r>
    </w:p>
    <w:p w14:paraId="3E994AA2" w14:textId="19D1016B" w:rsidR="00D6674B" w:rsidRDefault="00D6674B" w:rsidP="003103ED"/>
    <w:p w14:paraId="0230342D" w14:textId="2D490E1B" w:rsidR="00D6674B" w:rsidRDefault="00D6674B" w:rsidP="003103ED">
      <w:r w:rsidRPr="007C0CDE">
        <w:rPr>
          <w:b/>
          <w:bCs/>
        </w:rPr>
        <w:t>MeetingFisico</w:t>
      </w:r>
      <w:r>
        <w:t xml:space="preserve"> (</w:t>
      </w:r>
      <w:r w:rsidRPr="00D6674B">
        <w:rPr>
          <w:b/>
          <w:bCs/>
          <w:u w:val="double"/>
        </w:rPr>
        <w:t>CodMF</w:t>
      </w:r>
      <w:r>
        <w:t xml:space="preserve">, Data, OraI, OraF, </w:t>
      </w:r>
      <w:r w:rsidRPr="00D6674B">
        <w:rPr>
          <w:b/>
          <w:bCs/>
          <w:u w:val="double"/>
        </w:rPr>
        <w:t>NomeSala</w:t>
      </w:r>
      <w:r>
        <w:t>)</w:t>
      </w:r>
    </w:p>
    <w:p w14:paraId="66AEFE45" w14:textId="625D7C73" w:rsidR="00D6674B" w:rsidRDefault="00D6674B" w:rsidP="003103ED"/>
    <w:p w14:paraId="377C2A62" w14:textId="5BDF4FC0" w:rsidR="00D6674B" w:rsidRDefault="00D6674B" w:rsidP="003103ED">
      <w:r>
        <w:tab/>
        <w:t xml:space="preserve">              </w:t>
      </w:r>
      <w:r w:rsidR="003811C0">
        <w:t xml:space="preserve">    </w:t>
      </w:r>
      <w:r>
        <w:t xml:space="preserve"> NomeSala-&gt;Sala.NomeSala;</w:t>
      </w:r>
    </w:p>
    <w:p w14:paraId="5ADB8740" w14:textId="32E086A8" w:rsidR="00D6674B" w:rsidRDefault="00D6674B" w:rsidP="003103ED"/>
    <w:p w14:paraId="6A9A9DCA" w14:textId="7A56B7DE" w:rsidR="00D6674B" w:rsidRDefault="00D6674B" w:rsidP="003103ED">
      <w:r w:rsidRPr="007C0CDE">
        <w:rPr>
          <w:b/>
          <w:bCs/>
        </w:rPr>
        <w:t>PartecipanteMeetingFisico</w:t>
      </w:r>
      <w:r w:rsidR="006E2554">
        <w:t xml:space="preserve"> </w:t>
      </w:r>
      <w:r>
        <w:t>(</w:t>
      </w:r>
      <w:r w:rsidRPr="00D6674B">
        <w:rPr>
          <w:b/>
          <w:bCs/>
          <w:u w:val="double"/>
        </w:rPr>
        <w:t>CodF, CodMF</w:t>
      </w:r>
      <w:r>
        <w:t>)</w:t>
      </w:r>
    </w:p>
    <w:p w14:paraId="418ADAD2" w14:textId="06F978F8" w:rsidR="00D6674B" w:rsidRDefault="00D6674B" w:rsidP="003103ED"/>
    <w:p w14:paraId="2BA26AEE" w14:textId="1E0CFAF6" w:rsidR="00D6674B" w:rsidRDefault="00D6674B" w:rsidP="003103ED">
      <w:r>
        <w:tab/>
      </w:r>
      <w:r>
        <w:tab/>
      </w:r>
      <w:r>
        <w:tab/>
      </w:r>
      <w:r>
        <w:tab/>
      </w:r>
      <w:r w:rsidR="003811C0">
        <w:t xml:space="preserve">          </w:t>
      </w:r>
      <w:r>
        <w:t>CodF-&gt;Dipendente.CF, CodMF-&gt;MeetingFisico.CodMF;</w:t>
      </w:r>
    </w:p>
    <w:p w14:paraId="172DA880" w14:textId="1654E990" w:rsidR="00D6674B" w:rsidRDefault="00D6674B" w:rsidP="003103ED"/>
    <w:p w14:paraId="20316C85" w14:textId="400E2964" w:rsidR="00D6674B" w:rsidRDefault="00D6674B" w:rsidP="00D6674B">
      <w:r w:rsidRPr="007C0CDE">
        <w:rPr>
          <w:b/>
          <w:bCs/>
        </w:rPr>
        <w:t>MeetingTelematico</w:t>
      </w:r>
      <w:r>
        <w:t xml:space="preserve"> (</w:t>
      </w:r>
      <w:r w:rsidRPr="00D6674B">
        <w:rPr>
          <w:b/>
          <w:bCs/>
          <w:u w:val="double"/>
        </w:rPr>
        <w:t>CodM</w:t>
      </w:r>
      <w:r>
        <w:rPr>
          <w:b/>
          <w:bCs/>
          <w:u w:val="double"/>
        </w:rPr>
        <w:t>T</w:t>
      </w:r>
      <w:r>
        <w:t xml:space="preserve">, Data, OraI, OraF, </w:t>
      </w:r>
      <w:r w:rsidR="006E2554" w:rsidRPr="00D6674B">
        <w:rPr>
          <w:b/>
          <w:bCs/>
          <w:u w:val="double"/>
        </w:rPr>
        <w:t>Nome Piattaforma</w:t>
      </w:r>
      <w:r>
        <w:t>)</w:t>
      </w:r>
    </w:p>
    <w:p w14:paraId="5D804CDB" w14:textId="210371C4" w:rsidR="00D6674B" w:rsidRDefault="003811C0" w:rsidP="00D6674B">
      <w:r>
        <w:t xml:space="preserve"> </w:t>
      </w:r>
    </w:p>
    <w:p w14:paraId="19FAEE10" w14:textId="1754AF6B" w:rsidR="00D6674B" w:rsidRDefault="00D6674B" w:rsidP="00D6674B">
      <w:r>
        <w:tab/>
      </w:r>
      <w:r>
        <w:tab/>
      </w:r>
      <w:r>
        <w:tab/>
      </w:r>
      <w:r w:rsidR="003811C0">
        <w:t xml:space="preserve">      </w:t>
      </w:r>
      <w:r>
        <w:t>NomePiattaforma-&gt;Piattaforma.NomePiattaforma;</w:t>
      </w:r>
    </w:p>
    <w:p w14:paraId="5291031E" w14:textId="231CDCE5" w:rsidR="00D6674B" w:rsidRDefault="00D6674B" w:rsidP="003103ED"/>
    <w:p w14:paraId="72CEE7D9" w14:textId="6BD8B7FB" w:rsidR="00D6674B" w:rsidRDefault="00D6674B" w:rsidP="00D6674B">
      <w:r w:rsidRPr="007C0CDE">
        <w:rPr>
          <w:b/>
          <w:bCs/>
        </w:rPr>
        <w:t>PartecipanteMeetingTelematico</w:t>
      </w:r>
      <w:r w:rsidR="006E2554">
        <w:t xml:space="preserve"> </w:t>
      </w:r>
      <w:r>
        <w:t>(</w:t>
      </w:r>
      <w:r w:rsidRPr="00D6674B">
        <w:rPr>
          <w:b/>
          <w:bCs/>
          <w:u w:val="double"/>
        </w:rPr>
        <w:t>CodF, CodM</w:t>
      </w:r>
      <w:r>
        <w:rPr>
          <w:b/>
          <w:bCs/>
          <w:u w:val="double"/>
        </w:rPr>
        <w:t>T</w:t>
      </w:r>
      <w:r>
        <w:t>)</w:t>
      </w:r>
    </w:p>
    <w:p w14:paraId="06A15BF5" w14:textId="77777777" w:rsidR="00D6674B" w:rsidRDefault="00D6674B" w:rsidP="00D6674B"/>
    <w:p w14:paraId="77517DAC" w14:textId="68019054" w:rsidR="00D6674B" w:rsidRDefault="00D6674B" w:rsidP="00D6674B">
      <w:r>
        <w:tab/>
      </w:r>
      <w:r>
        <w:tab/>
      </w:r>
      <w:r>
        <w:tab/>
      </w:r>
      <w:r>
        <w:tab/>
      </w:r>
      <w:r w:rsidR="003811C0">
        <w:t xml:space="preserve">                    </w:t>
      </w:r>
      <w:r>
        <w:t>CodF-&gt;Dipendente.CF, CodMT-&gt;MeetingTelematico.CodMT;</w:t>
      </w:r>
    </w:p>
    <w:p w14:paraId="4C8B3069" w14:textId="12CD040A" w:rsidR="00D6674B" w:rsidRDefault="00D6674B" w:rsidP="00D6674B"/>
    <w:p w14:paraId="5E20A994" w14:textId="2376A699" w:rsidR="00D6674B" w:rsidRDefault="00D6674B" w:rsidP="00D6674B">
      <w:r w:rsidRPr="007C0CDE">
        <w:rPr>
          <w:b/>
          <w:bCs/>
        </w:rPr>
        <w:t>SalaMeeting</w:t>
      </w:r>
      <w:r>
        <w:t xml:space="preserve"> (</w:t>
      </w:r>
      <w:r w:rsidRPr="00D6674B">
        <w:rPr>
          <w:b/>
          <w:bCs/>
          <w:u w:val="double"/>
        </w:rPr>
        <w:t>NomeSala</w:t>
      </w:r>
      <w:r>
        <w:rPr>
          <w:b/>
          <w:bCs/>
          <w:u w:val="double"/>
        </w:rPr>
        <w:t xml:space="preserve">, </w:t>
      </w:r>
      <w:r>
        <w:t>NPosti)</w:t>
      </w:r>
    </w:p>
    <w:p w14:paraId="19E20EFB" w14:textId="10656D08" w:rsidR="00D6674B" w:rsidRDefault="00D6674B" w:rsidP="00D6674B"/>
    <w:p w14:paraId="1E148813" w14:textId="3B84318F" w:rsidR="00D6674B" w:rsidRPr="00D6674B" w:rsidRDefault="00D6674B" w:rsidP="00D6674B">
      <w:r w:rsidRPr="007C0CDE">
        <w:rPr>
          <w:b/>
          <w:bCs/>
        </w:rPr>
        <w:t>PiattaformaMeeting</w:t>
      </w:r>
      <w:r>
        <w:t xml:space="preserve"> (</w:t>
      </w:r>
      <w:r w:rsidRPr="00D6674B">
        <w:rPr>
          <w:b/>
          <w:bCs/>
          <w:u w:val="double"/>
        </w:rPr>
        <w:t>NomePiattaforma</w:t>
      </w:r>
      <w:r>
        <w:t>, NMaxDispositivi)</w:t>
      </w:r>
    </w:p>
    <w:p w14:paraId="34EEBA58" w14:textId="23DED542" w:rsidR="004C78DA" w:rsidRDefault="004C78DA" w:rsidP="004D189D">
      <w:pPr>
        <w:pStyle w:val="Titolo1"/>
        <w:rPr>
          <w:rFonts w:ascii="Georgia" w:hAnsi="Georgia"/>
          <w:sz w:val="52"/>
          <w:szCs w:val="40"/>
        </w:rPr>
      </w:pPr>
      <w:bookmarkStart w:id="17" w:name="_Toc66202681"/>
      <w:r w:rsidRPr="004C78DA">
        <w:rPr>
          <w:rFonts w:ascii="Georgia" w:hAnsi="Georgia"/>
          <w:sz w:val="52"/>
          <w:szCs w:val="40"/>
        </w:rPr>
        <w:lastRenderedPageBreak/>
        <w:t>5 Progettazione fisica</w:t>
      </w:r>
      <w:bookmarkEnd w:id="17"/>
    </w:p>
    <w:p w14:paraId="472DA408" w14:textId="3CFAA026" w:rsidR="004C78DA" w:rsidRDefault="004C78DA" w:rsidP="004C78DA"/>
    <w:p w14:paraId="75DE9D8E" w14:textId="3F5C1778" w:rsidR="004C78DA" w:rsidRPr="004C78DA" w:rsidRDefault="004C78DA" w:rsidP="004C78DA">
      <w:pPr>
        <w:rPr>
          <w:i/>
          <w:iCs/>
          <w:sz w:val="32"/>
          <w:szCs w:val="32"/>
        </w:rPr>
      </w:pPr>
      <w:r w:rsidRPr="004C78DA">
        <w:rPr>
          <w:i/>
          <w:iCs/>
          <w:sz w:val="32"/>
          <w:szCs w:val="32"/>
        </w:rPr>
        <w:t>Per realizzare la base di dati è stato utilizzato il DBMS Postgresql.</w:t>
      </w:r>
    </w:p>
    <w:p w14:paraId="27AF0CCD" w14:textId="77777777" w:rsidR="004C78DA" w:rsidRPr="004C78DA" w:rsidRDefault="004C78DA" w:rsidP="004C78DA"/>
    <w:p w14:paraId="5DD82EDC" w14:textId="0D71DFD7" w:rsidR="006E2554" w:rsidRPr="004D189D" w:rsidRDefault="004C78DA" w:rsidP="004D189D">
      <w:pPr>
        <w:pStyle w:val="Titolo2"/>
        <w:rPr>
          <w:rFonts w:ascii="Georgia" w:hAnsi="Georgia"/>
          <w:b/>
          <w:bCs/>
          <w:i w:val="0"/>
          <w:iCs/>
          <w:color w:val="123869" w:themeColor="accent1"/>
          <w:sz w:val="44"/>
          <w:szCs w:val="32"/>
        </w:rPr>
      </w:pPr>
      <w:bookmarkStart w:id="18" w:name="_Toc66202682"/>
      <w:r w:rsidRPr="004D189D">
        <w:rPr>
          <w:rFonts w:ascii="Georgia" w:hAnsi="Georgia"/>
          <w:b/>
          <w:bCs/>
          <w:i w:val="0"/>
          <w:iCs/>
          <w:color w:val="123869" w:themeColor="accent1"/>
          <w:sz w:val="44"/>
          <w:szCs w:val="32"/>
        </w:rPr>
        <w:t>5</w:t>
      </w:r>
      <w:r w:rsidR="006E2554" w:rsidRPr="004D189D">
        <w:rPr>
          <w:rFonts w:ascii="Georgia" w:hAnsi="Georgia"/>
          <w:b/>
          <w:bCs/>
          <w:i w:val="0"/>
          <w:iCs/>
          <w:color w:val="123869" w:themeColor="accent1"/>
          <w:sz w:val="44"/>
          <w:szCs w:val="32"/>
        </w:rPr>
        <w:t>.</w:t>
      </w:r>
      <w:r w:rsidRPr="004D189D">
        <w:rPr>
          <w:rFonts w:ascii="Georgia" w:hAnsi="Georgia"/>
          <w:b/>
          <w:bCs/>
          <w:i w:val="0"/>
          <w:iCs/>
          <w:color w:val="123869" w:themeColor="accent1"/>
          <w:sz w:val="44"/>
          <w:szCs w:val="32"/>
        </w:rPr>
        <w:t>1</w:t>
      </w:r>
      <w:r w:rsidR="003811C0" w:rsidRPr="004D189D">
        <w:rPr>
          <w:rFonts w:ascii="Georgia" w:hAnsi="Georgia"/>
          <w:b/>
          <w:bCs/>
          <w:i w:val="0"/>
          <w:iCs/>
          <w:color w:val="123869" w:themeColor="accent1"/>
          <w:sz w:val="44"/>
          <w:szCs w:val="32"/>
        </w:rPr>
        <w:t xml:space="preserve"> </w:t>
      </w:r>
      <w:r w:rsidR="006E2554" w:rsidRPr="004D189D">
        <w:rPr>
          <w:rFonts w:ascii="Georgia" w:hAnsi="Georgia"/>
          <w:b/>
          <w:bCs/>
          <w:i w:val="0"/>
          <w:iCs/>
          <w:color w:val="123869" w:themeColor="accent1"/>
          <w:sz w:val="44"/>
          <w:szCs w:val="32"/>
        </w:rPr>
        <w:t>Definizione tabelle</w:t>
      </w:r>
      <w:bookmarkEnd w:id="18"/>
    </w:p>
    <w:p w14:paraId="652A971E" w14:textId="77777777" w:rsidR="006E2554" w:rsidRDefault="006E2554" w:rsidP="003103ED"/>
    <w:p w14:paraId="204F3CDF" w14:textId="2DF45049" w:rsidR="006E2554" w:rsidRPr="003811C0" w:rsidRDefault="006E2554" w:rsidP="003103ED">
      <w:pPr>
        <w:rPr>
          <w:i/>
          <w:iCs/>
          <w:sz w:val="32"/>
          <w:szCs w:val="32"/>
        </w:rPr>
      </w:pPr>
      <w:r w:rsidRPr="003811C0">
        <w:rPr>
          <w:i/>
          <w:iCs/>
          <w:sz w:val="32"/>
          <w:szCs w:val="32"/>
        </w:rPr>
        <w:t>Seguono le definizioni delle tabelle estratte dallo script di creazione del database.</w:t>
      </w:r>
    </w:p>
    <w:p w14:paraId="10B8DA10" w14:textId="1E924D9D" w:rsidR="006E2554" w:rsidRDefault="006E2554" w:rsidP="003103ED"/>
    <w:p w14:paraId="6DB8438B" w14:textId="40F3A619" w:rsidR="006E2554" w:rsidRDefault="006E2554" w:rsidP="003103ED"/>
    <w:p w14:paraId="5E37D6E3" w14:textId="1405A59B" w:rsidR="0012581E" w:rsidRDefault="0012581E" w:rsidP="003103ED">
      <w:r>
        <w:t>/**</w:t>
      </w:r>
    </w:p>
    <w:p w14:paraId="7A73A46F" w14:textId="4178315B" w:rsidR="0012581E" w:rsidRDefault="0012581E" w:rsidP="003103ED">
      <w:r w:rsidRPr="0012581E">
        <w:t xml:space="preserve"> * TABELLA: </w:t>
      </w:r>
      <w:r>
        <w:t>AMBITO</w:t>
      </w:r>
    </w:p>
    <w:p w14:paraId="465FFA07" w14:textId="7293D175" w:rsidR="0012581E" w:rsidRDefault="0012581E" w:rsidP="003103ED">
      <w:r w:rsidRPr="0012581E">
        <w:t xml:space="preserve"> * Crea la tabella e implementa i vincoli pi</w:t>
      </w:r>
      <w:r>
        <w:t xml:space="preserve">ù </w:t>
      </w:r>
      <w:r w:rsidRPr="0012581E">
        <w:t>semplici.</w:t>
      </w:r>
    </w:p>
    <w:p w14:paraId="2FFF3F5B" w14:textId="4F09D9A1" w:rsidR="0012581E" w:rsidRDefault="0012581E" w:rsidP="003103ED">
      <w:r>
        <w:t>*/</w:t>
      </w:r>
    </w:p>
    <w:p w14:paraId="4C6C9391" w14:textId="42163A1D" w:rsidR="0012581E" w:rsidRDefault="0012581E" w:rsidP="003103ED">
      <w:r w:rsidRPr="0012581E">
        <w:t xml:space="preserve">-- Crea la tabella </w:t>
      </w:r>
      <w:r>
        <w:t>AMBITO e Vincolo di Chiave Esterna</w:t>
      </w:r>
    </w:p>
    <w:p w14:paraId="670FF22C" w14:textId="77777777" w:rsidR="0012581E" w:rsidRDefault="0012581E" w:rsidP="003103ED"/>
    <w:p w14:paraId="5C249D93" w14:textId="68C47FE3" w:rsidR="003103ED" w:rsidRPr="0012581E" w:rsidRDefault="003103ED" w:rsidP="003103ED">
      <w:pPr>
        <w:rPr>
          <w:caps/>
        </w:rPr>
      </w:pPr>
      <w:r w:rsidRPr="0012581E">
        <w:rPr>
          <w:caps/>
        </w:rPr>
        <w:t>CREATE TABLE public.ambito</w:t>
      </w:r>
    </w:p>
    <w:p w14:paraId="03BDEAFF" w14:textId="77777777" w:rsidR="003103ED" w:rsidRPr="0012581E" w:rsidRDefault="003103ED" w:rsidP="003103ED">
      <w:pPr>
        <w:rPr>
          <w:caps/>
        </w:rPr>
      </w:pPr>
      <w:r w:rsidRPr="0012581E">
        <w:rPr>
          <w:caps/>
        </w:rPr>
        <w:t>(</w:t>
      </w:r>
    </w:p>
    <w:p w14:paraId="27ECDCE7" w14:textId="54A65E7E" w:rsidR="003103ED" w:rsidRPr="0012581E" w:rsidRDefault="003103ED" w:rsidP="003103ED">
      <w:pPr>
        <w:rPr>
          <w:caps/>
        </w:rPr>
      </w:pPr>
      <w:r w:rsidRPr="0012581E">
        <w:rPr>
          <w:caps/>
        </w:rPr>
        <w:t xml:space="preserve">    nome character varying</w:t>
      </w:r>
      <w:r w:rsidR="0012581E">
        <w:rPr>
          <w:caps/>
        </w:rPr>
        <w:t xml:space="preserve"> </w:t>
      </w:r>
      <w:r w:rsidRPr="0012581E">
        <w:rPr>
          <w:caps/>
        </w:rPr>
        <w:t>(30) NOT NULL,</w:t>
      </w:r>
    </w:p>
    <w:p w14:paraId="44E36076" w14:textId="77777777" w:rsidR="003103ED" w:rsidRPr="0012581E" w:rsidRDefault="003103ED" w:rsidP="003103ED">
      <w:pPr>
        <w:rPr>
          <w:caps/>
        </w:rPr>
      </w:pPr>
      <w:r w:rsidRPr="0012581E">
        <w:rPr>
          <w:caps/>
        </w:rPr>
        <w:t xml:space="preserve">    codp integer,</w:t>
      </w:r>
    </w:p>
    <w:p w14:paraId="61F860D6" w14:textId="77777777" w:rsidR="003103ED" w:rsidRPr="0012581E" w:rsidRDefault="003103ED" w:rsidP="003103ED">
      <w:pPr>
        <w:rPr>
          <w:caps/>
        </w:rPr>
      </w:pPr>
      <w:r w:rsidRPr="0012581E">
        <w:rPr>
          <w:caps/>
        </w:rPr>
        <w:t xml:space="preserve">    CONSTRAINT fk1_ambito FOREIGN KEY (codp)</w:t>
      </w:r>
    </w:p>
    <w:p w14:paraId="10A7E702" w14:textId="26163A55" w:rsidR="003103ED" w:rsidRPr="0012581E" w:rsidRDefault="003103ED" w:rsidP="003103ED">
      <w:pPr>
        <w:rPr>
          <w:caps/>
        </w:rPr>
      </w:pPr>
      <w:r w:rsidRPr="0012581E">
        <w:rPr>
          <w:caps/>
        </w:rPr>
        <w:t xml:space="preserve">        REFERENCES public.progetto (codp) </w:t>
      </w:r>
    </w:p>
    <w:p w14:paraId="1455F578" w14:textId="77777777" w:rsidR="003103ED" w:rsidRPr="0012581E" w:rsidRDefault="003103ED" w:rsidP="003103ED">
      <w:pPr>
        <w:rPr>
          <w:caps/>
        </w:rPr>
      </w:pPr>
      <w:r w:rsidRPr="0012581E">
        <w:rPr>
          <w:caps/>
        </w:rPr>
        <w:t xml:space="preserve">        ON UPDATE NO ACTION</w:t>
      </w:r>
    </w:p>
    <w:p w14:paraId="40B6C9D8" w14:textId="77777777" w:rsidR="003103ED" w:rsidRPr="0012581E" w:rsidRDefault="003103ED" w:rsidP="003103ED">
      <w:pPr>
        <w:rPr>
          <w:caps/>
        </w:rPr>
      </w:pPr>
      <w:r w:rsidRPr="0012581E">
        <w:rPr>
          <w:caps/>
        </w:rPr>
        <w:t xml:space="preserve">        ON DELETE CASCADE</w:t>
      </w:r>
    </w:p>
    <w:p w14:paraId="17421250" w14:textId="6B4E5F64" w:rsidR="003103ED" w:rsidRPr="0012581E" w:rsidRDefault="003103ED" w:rsidP="003103ED">
      <w:pPr>
        <w:rPr>
          <w:caps/>
        </w:rPr>
      </w:pPr>
      <w:r w:rsidRPr="0012581E">
        <w:rPr>
          <w:caps/>
        </w:rPr>
        <w:t>)</w:t>
      </w:r>
    </w:p>
    <w:p w14:paraId="38AE81B4" w14:textId="74B313B9" w:rsidR="003103ED" w:rsidRDefault="003103ED" w:rsidP="003103ED">
      <w:pPr>
        <w:rPr>
          <w:caps/>
        </w:rPr>
      </w:pPr>
    </w:p>
    <w:p w14:paraId="06BF70BE" w14:textId="77777777" w:rsidR="0012581E" w:rsidRDefault="0012581E" w:rsidP="0012581E">
      <w:r>
        <w:t>/**</w:t>
      </w:r>
    </w:p>
    <w:p w14:paraId="7954CA97" w14:textId="3B46177E" w:rsidR="0012581E" w:rsidRDefault="0012581E" w:rsidP="0012581E">
      <w:r w:rsidRPr="0012581E">
        <w:t xml:space="preserve"> * TABELLA: </w:t>
      </w:r>
      <w:r>
        <w:t>Dipendente</w:t>
      </w:r>
    </w:p>
    <w:p w14:paraId="44ECEB15" w14:textId="5B7FD539" w:rsidR="0012581E" w:rsidRDefault="0012581E" w:rsidP="0012581E">
      <w:r w:rsidRPr="0012581E">
        <w:t xml:space="preserve"> * Crea la tabella e implementa i vincoli.</w:t>
      </w:r>
    </w:p>
    <w:p w14:paraId="50035194" w14:textId="77777777" w:rsidR="0012581E" w:rsidRDefault="0012581E" w:rsidP="0012581E">
      <w:r>
        <w:t>*/</w:t>
      </w:r>
    </w:p>
    <w:p w14:paraId="15089EC4" w14:textId="173CFEB0" w:rsidR="0012581E" w:rsidRDefault="0012581E" w:rsidP="003103ED">
      <w:r>
        <w:rPr>
          <w:caps/>
        </w:rPr>
        <w:t xml:space="preserve"> --C</w:t>
      </w:r>
      <w:r>
        <w:t xml:space="preserve">rea la tabella </w:t>
      </w:r>
      <w:proofErr w:type="gramStart"/>
      <w:r>
        <w:t>Dipendente ,vincolo</w:t>
      </w:r>
      <w:proofErr w:type="gramEnd"/>
      <w:r>
        <w:t xml:space="preserve"> di chiave primaria, Controllo Status, </w:t>
      </w:r>
      <w:proofErr w:type="spellStart"/>
      <w:r>
        <w:t>Dipendente_Email_Key</w:t>
      </w:r>
      <w:proofErr w:type="spellEnd"/>
      <w:r>
        <w:t xml:space="preserve">, </w:t>
      </w:r>
      <w:proofErr w:type="spellStart"/>
      <w:r>
        <w:t>ControlloCf</w:t>
      </w:r>
      <w:proofErr w:type="spellEnd"/>
      <w:r>
        <w:t>, Controllo cognome, Controllo nome.</w:t>
      </w:r>
    </w:p>
    <w:p w14:paraId="1A035991" w14:textId="77777777" w:rsidR="0012581E" w:rsidRPr="0012581E" w:rsidRDefault="0012581E" w:rsidP="003103ED"/>
    <w:p w14:paraId="7310CCE9" w14:textId="77777777" w:rsidR="006E2554" w:rsidRPr="0012581E" w:rsidRDefault="006E2554" w:rsidP="006E2554">
      <w:pPr>
        <w:rPr>
          <w:caps/>
        </w:rPr>
      </w:pPr>
      <w:r w:rsidRPr="0012581E">
        <w:rPr>
          <w:caps/>
        </w:rPr>
        <w:t>CREATE TABLE public.dipendente</w:t>
      </w:r>
    </w:p>
    <w:p w14:paraId="66920E1D" w14:textId="77777777" w:rsidR="006E2554" w:rsidRPr="0012581E" w:rsidRDefault="006E2554" w:rsidP="006E2554">
      <w:pPr>
        <w:rPr>
          <w:caps/>
        </w:rPr>
      </w:pPr>
      <w:r w:rsidRPr="0012581E">
        <w:rPr>
          <w:caps/>
        </w:rPr>
        <w:t>(</w:t>
      </w:r>
    </w:p>
    <w:p w14:paraId="0C3457F6" w14:textId="5CE4CC91" w:rsidR="006E2554" w:rsidRPr="0012581E" w:rsidRDefault="006E2554" w:rsidP="006E2554">
      <w:pPr>
        <w:rPr>
          <w:caps/>
        </w:rPr>
      </w:pPr>
      <w:r w:rsidRPr="0012581E">
        <w:rPr>
          <w:caps/>
        </w:rPr>
        <w:t xml:space="preserve">    codf character</w:t>
      </w:r>
      <w:r w:rsidR="0012581E">
        <w:rPr>
          <w:caps/>
        </w:rPr>
        <w:t xml:space="preserve"> </w:t>
      </w:r>
      <w:r w:rsidRPr="0012581E">
        <w:rPr>
          <w:caps/>
        </w:rPr>
        <w:t>(16) NOT NULL,</w:t>
      </w:r>
    </w:p>
    <w:p w14:paraId="4F1F41A5" w14:textId="6F42D478" w:rsidR="006E2554" w:rsidRPr="0012581E" w:rsidRDefault="006E2554" w:rsidP="006E2554">
      <w:pPr>
        <w:rPr>
          <w:caps/>
        </w:rPr>
      </w:pPr>
      <w:r w:rsidRPr="0012581E">
        <w:rPr>
          <w:caps/>
        </w:rPr>
        <w:t xml:space="preserve">    nome character varying</w:t>
      </w:r>
      <w:r w:rsidR="0012581E">
        <w:rPr>
          <w:caps/>
        </w:rPr>
        <w:t xml:space="preserve"> </w:t>
      </w:r>
      <w:r w:rsidRPr="0012581E">
        <w:rPr>
          <w:caps/>
        </w:rPr>
        <w:t>(20) NOT NULL,</w:t>
      </w:r>
    </w:p>
    <w:p w14:paraId="7D264981" w14:textId="71DDE0C6" w:rsidR="006E2554" w:rsidRPr="0012581E" w:rsidRDefault="006E2554" w:rsidP="006E2554">
      <w:pPr>
        <w:rPr>
          <w:caps/>
        </w:rPr>
      </w:pPr>
      <w:r w:rsidRPr="0012581E">
        <w:rPr>
          <w:caps/>
        </w:rPr>
        <w:t xml:space="preserve">    cognome character varying</w:t>
      </w:r>
      <w:r w:rsidR="0012581E">
        <w:rPr>
          <w:caps/>
        </w:rPr>
        <w:t xml:space="preserve"> </w:t>
      </w:r>
      <w:r w:rsidRPr="0012581E">
        <w:rPr>
          <w:caps/>
        </w:rPr>
        <w:t>(20) NOT NULL,</w:t>
      </w:r>
    </w:p>
    <w:p w14:paraId="40DECFA7" w14:textId="3833E9FB" w:rsidR="006E2554" w:rsidRPr="0012581E" w:rsidRDefault="006E2554" w:rsidP="006E2554">
      <w:pPr>
        <w:rPr>
          <w:caps/>
        </w:rPr>
      </w:pPr>
      <w:r w:rsidRPr="0012581E">
        <w:rPr>
          <w:caps/>
        </w:rPr>
        <w:t xml:space="preserve">    email character varying</w:t>
      </w:r>
      <w:r w:rsidR="0012581E">
        <w:rPr>
          <w:caps/>
        </w:rPr>
        <w:t xml:space="preserve"> </w:t>
      </w:r>
      <w:r w:rsidRPr="0012581E">
        <w:rPr>
          <w:caps/>
        </w:rPr>
        <w:t>(60),</w:t>
      </w:r>
    </w:p>
    <w:p w14:paraId="3ED101D3" w14:textId="77777777" w:rsidR="006E2554" w:rsidRPr="0012581E" w:rsidRDefault="006E2554" w:rsidP="006E2554">
      <w:pPr>
        <w:rPr>
          <w:caps/>
        </w:rPr>
      </w:pPr>
      <w:r w:rsidRPr="0012581E">
        <w:rPr>
          <w:caps/>
        </w:rPr>
        <w:t xml:space="preserve">    datan date NOT NULL,</w:t>
      </w:r>
    </w:p>
    <w:p w14:paraId="733FD26B" w14:textId="3AA4240A" w:rsidR="006E2554" w:rsidRPr="0012581E" w:rsidRDefault="006E2554" w:rsidP="006E2554">
      <w:pPr>
        <w:rPr>
          <w:caps/>
        </w:rPr>
      </w:pPr>
      <w:r w:rsidRPr="0012581E">
        <w:rPr>
          <w:caps/>
        </w:rPr>
        <w:t xml:space="preserve">    sesso character varying</w:t>
      </w:r>
      <w:r w:rsidR="0012581E">
        <w:rPr>
          <w:caps/>
        </w:rPr>
        <w:t xml:space="preserve"> </w:t>
      </w:r>
      <w:r w:rsidRPr="0012581E">
        <w:rPr>
          <w:caps/>
        </w:rPr>
        <w:t>(15),</w:t>
      </w:r>
    </w:p>
    <w:p w14:paraId="727839BF" w14:textId="2E5A6516" w:rsidR="006E2554" w:rsidRPr="0012581E" w:rsidRDefault="006E2554" w:rsidP="006E2554">
      <w:pPr>
        <w:rPr>
          <w:caps/>
        </w:rPr>
      </w:pPr>
      <w:r w:rsidRPr="0012581E">
        <w:rPr>
          <w:caps/>
        </w:rPr>
        <w:t xml:space="preserve">    numcellulare character varying</w:t>
      </w:r>
      <w:r w:rsidR="0012581E">
        <w:rPr>
          <w:caps/>
        </w:rPr>
        <w:t xml:space="preserve"> </w:t>
      </w:r>
      <w:r w:rsidRPr="0012581E">
        <w:rPr>
          <w:caps/>
        </w:rPr>
        <w:t>(20),</w:t>
      </w:r>
    </w:p>
    <w:p w14:paraId="094C3D5D" w14:textId="61344C27" w:rsidR="006E2554" w:rsidRPr="0012581E" w:rsidRDefault="006E2554" w:rsidP="006E2554">
      <w:pPr>
        <w:rPr>
          <w:caps/>
        </w:rPr>
      </w:pPr>
      <w:r w:rsidRPr="0012581E">
        <w:rPr>
          <w:caps/>
        </w:rPr>
        <w:t xml:space="preserve">    pathfoto character varying</w:t>
      </w:r>
      <w:r w:rsidR="0012581E">
        <w:rPr>
          <w:caps/>
        </w:rPr>
        <w:t xml:space="preserve"> </w:t>
      </w:r>
      <w:r w:rsidRPr="0012581E">
        <w:rPr>
          <w:caps/>
        </w:rPr>
        <w:t>(300),</w:t>
      </w:r>
    </w:p>
    <w:p w14:paraId="4CDADEB1" w14:textId="46077603" w:rsidR="006E2554" w:rsidRPr="0012581E" w:rsidRDefault="006E2554" w:rsidP="006E2554">
      <w:pPr>
        <w:rPr>
          <w:caps/>
        </w:rPr>
      </w:pPr>
      <w:r w:rsidRPr="0012581E">
        <w:rPr>
          <w:caps/>
        </w:rPr>
        <w:t xml:space="preserve">    salario numeric</w:t>
      </w:r>
      <w:r w:rsidR="0012581E">
        <w:rPr>
          <w:caps/>
        </w:rPr>
        <w:t xml:space="preserve"> </w:t>
      </w:r>
      <w:r w:rsidRPr="0012581E">
        <w:rPr>
          <w:caps/>
        </w:rPr>
        <w:t>(12,2),</w:t>
      </w:r>
    </w:p>
    <w:p w14:paraId="039E1834" w14:textId="77777777" w:rsidR="006E2554" w:rsidRPr="0012581E" w:rsidRDefault="006E2554" w:rsidP="006E2554">
      <w:pPr>
        <w:rPr>
          <w:caps/>
        </w:rPr>
      </w:pPr>
      <w:r w:rsidRPr="0012581E">
        <w:rPr>
          <w:caps/>
        </w:rPr>
        <w:t xml:space="preserve">    valutazione real NOT NULL DEFAULT 0,</w:t>
      </w:r>
    </w:p>
    <w:p w14:paraId="63132595" w14:textId="27473DE3" w:rsidR="006E2554" w:rsidRPr="0012581E" w:rsidRDefault="006E2554" w:rsidP="006E2554">
      <w:pPr>
        <w:rPr>
          <w:caps/>
        </w:rPr>
      </w:pPr>
      <w:r w:rsidRPr="0012581E">
        <w:rPr>
          <w:caps/>
        </w:rPr>
        <w:t xml:space="preserve">    status character varying</w:t>
      </w:r>
      <w:r w:rsidR="0012581E">
        <w:rPr>
          <w:caps/>
        </w:rPr>
        <w:t xml:space="preserve"> </w:t>
      </w:r>
      <w:r w:rsidRPr="0012581E">
        <w:rPr>
          <w:caps/>
        </w:rPr>
        <w:t>(10) NOT NULL DEFAULT 'ATTIVO</w:t>
      </w:r>
      <w:proofErr w:type="gramStart"/>
      <w:r w:rsidRPr="0012581E">
        <w:rPr>
          <w:caps/>
        </w:rPr>
        <w:t>'::</w:t>
      </w:r>
      <w:proofErr w:type="gramEnd"/>
      <w:r w:rsidRPr="0012581E">
        <w:rPr>
          <w:caps/>
        </w:rPr>
        <w:t>character varying,</w:t>
      </w:r>
    </w:p>
    <w:p w14:paraId="7095A2C9" w14:textId="77777777" w:rsidR="006E2554" w:rsidRPr="0012581E" w:rsidRDefault="006E2554" w:rsidP="006E2554">
      <w:pPr>
        <w:rPr>
          <w:caps/>
        </w:rPr>
      </w:pPr>
      <w:r w:rsidRPr="0012581E">
        <w:rPr>
          <w:caps/>
        </w:rPr>
        <w:t xml:space="preserve">    CONSTRAINT dipendente_pkey PRIMARY KEY (codf),</w:t>
      </w:r>
    </w:p>
    <w:p w14:paraId="3792FB2C" w14:textId="77777777" w:rsidR="006E2554" w:rsidRPr="0012581E" w:rsidRDefault="006E2554" w:rsidP="006E2554">
      <w:pPr>
        <w:rPr>
          <w:caps/>
        </w:rPr>
      </w:pPr>
      <w:r w:rsidRPr="0012581E">
        <w:rPr>
          <w:caps/>
        </w:rPr>
        <w:t xml:space="preserve">    CONSTRAINT dipendente_email_key UNIQUE (email),</w:t>
      </w:r>
    </w:p>
    <w:p w14:paraId="1CBA8E18" w14:textId="77777777" w:rsidR="006E2554" w:rsidRPr="0012581E" w:rsidRDefault="006E2554" w:rsidP="006E2554">
      <w:pPr>
        <w:rPr>
          <w:caps/>
        </w:rPr>
      </w:pPr>
      <w:r w:rsidRPr="0012581E">
        <w:rPr>
          <w:caps/>
        </w:rPr>
        <w:t xml:space="preserve">    CONSTRAINT "controllo status" CHECK (</w:t>
      </w:r>
      <w:proofErr w:type="gramStart"/>
      <w:r w:rsidRPr="0012581E">
        <w:rPr>
          <w:caps/>
        </w:rPr>
        <w:t>status::</w:t>
      </w:r>
      <w:proofErr w:type="gramEnd"/>
      <w:r w:rsidRPr="0012581E">
        <w:rPr>
          <w:caps/>
        </w:rPr>
        <w:t>text = ANY (ARRAY['ATTIVO'::character varying::text, 'NON ATTIVO'::character varying::text])),</w:t>
      </w:r>
    </w:p>
    <w:p w14:paraId="3BE9F0A8" w14:textId="77777777" w:rsidR="006E2554" w:rsidRPr="0012581E" w:rsidRDefault="006E2554" w:rsidP="006E2554">
      <w:pPr>
        <w:rPr>
          <w:caps/>
        </w:rPr>
      </w:pPr>
      <w:r w:rsidRPr="0012581E">
        <w:rPr>
          <w:caps/>
        </w:rPr>
        <w:lastRenderedPageBreak/>
        <w:t xml:space="preserve">    CONSTRAINT controllocf CHECK (codf ~* '^[A-Za-z]{</w:t>
      </w:r>
      <w:proofErr w:type="gramStart"/>
      <w:r w:rsidRPr="0012581E">
        <w:rPr>
          <w:caps/>
        </w:rPr>
        <w:t>6}[</w:t>
      </w:r>
      <w:proofErr w:type="gramEnd"/>
      <w:r w:rsidRPr="0012581E">
        <w:rPr>
          <w:caps/>
        </w:rPr>
        <w:t>0-9]{2}[A-Za-z][0-9]{2}[A-Za-z][0-9]{3}[A-Za-z]$'::text),</w:t>
      </w:r>
    </w:p>
    <w:p w14:paraId="18C230E1" w14:textId="77777777" w:rsidR="006E2554" w:rsidRPr="0012581E" w:rsidRDefault="006E2554" w:rsidP="006E2554">
      <w:pPr>
        <w:rPr>
          <w:caps/>
        </w:rPr>
      </w:pPr>
      <w:r w:rsidRPr="0012581E">
        <w:rPr>
          <w:caps/>
        </w:rPr>
        <w:t xml:space="preserve">    CONSTRAINT controllocognome CHECK (</w:t>
      </w:r>
      <w:proofErr w:type="gramStart"/>
      <w:r w:rsidRPr="0012581E">
        <w:rPr>
          <w:caps/>
        </w:rPr>
        <w:t>cognome::</w:t>
      </w:r>
      <w:proofErr w:type="gramEnd"/>
      <w:r w:rsidRPr="0012581E">
        <w:rPr>
          <w:caps/>
        </w:rPr>
        <w:t>text ~* '^[A-Za-z ]+$'::text),</w:t>
      </w:r>
    </w:p>
    <w:p w14:paraId="6CD9E507" w14:textId="77777777" w:rsidR="006E2554" w:rsidRPr="0012581E" w:rsidRDefault="006E2554" w:rsidP="006E2554">
      <w:pPr>
        <w:rPr>
          <w:caps/>
        </w:rPr>
      </w:pPr>
      <w:r w:rsidRPr="0012581E">
        <w:rPr>
          <w:caps/>
        </w:rPr>
        <w:t xml:space="preserve">    CONSTRAINT controllonome CHECK (</w:t>
      </w:r>
      <w:proofErr w:type="gramStart"/>
      <w:r w:rsidRPr="0012581E">
        <w:rPr>
          <w:caps/>
        </w:rPr>
        <w:t>nome::</w:t>
      </w:r>
      <w:proofErr w:type="gramEnd"/>
      <w:r w:rsidRPr="0012581E">
        <w:rPr>
          <w:caps/>
        </w:rPr>
        <w:t>text ~* '^[A-Za-z ]+$'::text)</w:t>
      </w:r>
    </w:p>
    <w:p w14:paraId="46EBA6ED" w14:textId="510863E8" w:rsidR="003103ED" w:rsidRDefault="006E2554" w:rsidP="006E2554">
      <w:pPr>
        <w:rPr>
          <w:caps/>
        </w:rPr>
      </w:pPr>
      <w:r w:rsidRPr="0012581E">
        <w:rPr>
          <w:caps/>
        </w:rPr>
        <w:t>)</w:t>
      </w:r>
    </w:p>
    <w:p w14:paraId="49ED92F2" w14:textId="3A2B3BAF" w:rsidR="0012581E" w:rsidRDefault="0012581E" w:rsidP="006E2554">
      <w:pPr>
        <w:rPr>
          <w:caps/>
        </w:rPr>
      </w:pPr>
    </w:p>
    <w:p w14:paraId="279D8663" w14:textId="61394753" w:rsidR="0012581E" w:rsidRDefault="0012581E" w:rsidP="006E2554">
      <w:pPr>
        <w:rPr>
          <w:caps/>
        </w:rPr>
      </w:pPr>
    </w:p>
    <w:p w14:paraId="6D72204E" w14:textId="4E4E326B" w:rsidR="0012581E" w:rsidRDefault="0012581E" w:rsidP="006E2554">
      <w:pPr>
        <w:rPr>
          <w:caps/>
        </w:rPr>
      </w:pPr>
    </w:p>
    <w:p w14:paraId="28F103DF" w14:textId="412E430D" w:rsidR="0012581E" w:rsidRDefault="0012581E" w:rsidP="006E2554">
      <w:pPr>
        <w:rPr>
          <w:caps/>
        </w:rPr>
      </w:pPr>
    </w:p>
    <w:p w14:paraId="446B8A9D" w14:textId="77777777" w:rsidR="0012581E" w:rsidRDefault="0012581E" w:rsidP="0012581E">
      <w:r>
        <w:t>/**</w:t>
      </w:r>
    </w:p>
    <w:p w14:paraId="6CB173BC" w14:textId="0990F92D" w:rsidR="0012581E" w:rsidRDefault="0012581E" w:rsidP="0012581E">
      <w:r w:rsidRPr="0012581E">
        <w:t xml:space="preserve"> * TABELLA: </w:t>
      </w:r>
      <w:r>
        <w:t>MeetingFisico</w:t>
      </w:r>
    </w:p>
    <w:p w14:paraId="6EB1F72B" w14:textId="77777777" w:rsidR="0012581E" w:rsidRDefault="0012581E" w:rsidP="0012581E">
      <w:r w:rsidRPr="0012581E">
        <w:t xml:space="preserve"> * Crea la tabella e implementa i vincoli pi</w:t>
      </w:r>
      <w:r>
        <w:t xml:space="preserve">ù </w:t>
      </w:r>
      <w:r w:rsidRPr="0012581E">
        <w:t>semplici.</w:t>
      </w:r>
    </w:p>
    <w:p w14:paraId="3C6420D6" w14:textId="77777777" w:rsidR="0012581E" w:rsidRDefault="0012581E" w:rsidP="0012581E">
      <w:r>
        <w:t>*/</w:t>
      </w:r>
    </w:p>
    <w:p w14:paraId="684C8117" w14:textId="1CF244AC" w:rsidR="0012581E" w:rsidRDefault="0012581E" w:rsidP="0012581E">
      <w:r>
        <w:rPr>
          <w:caps/>
        </w:rPr>
        <w:t xml:space="preserve"> --C</w:t>
      </w:r>
      <w:r>
        <w:t>rea la tabella MeetingFisico, vincolo di chiave primaria e vincolo di chiave esterna</w:t>
      </w:r>
    </w:p>
    <w:p w14:paraId="7CD9A3BD" w14:textId="77777777" w:rsidR="0012581E" w:rsidRPr="0012581E" w:rsidRDefault="0012581E" w:rsidP="006E2554">
      <w:pPr>
        <w:rPr>
          <w:caps/>
        </w:rPr>
      </w:pPr>
    </w:p>
    <w:p w14:paraId="36F3D8D9" w14:textId="77777777" w:rsidR="003103ED" w:rsidRPr="0012581E" w:rsidRDefault="003103ED" w:rsidP="003103ED">
      <w:pPr>
        <w:rPr>
          <w:caps/>
        </w:rPr>
      </w:pPr>
      <w:r w:rsidRPr="0012581E">
        <w:rPr>
          <w:caps/>
        </w:rPr>
        <w:t>CREATE TABLE public.meetingfisico</w:t>
      </w:r>
    </w:p>
    <w:p w14:paraId="43D2C2E4" w14:textId="77777777" w:rsidR="003103ED" w:rsidRPr="0012581E" w:rsidRDefault="003103ED" w:rsidP="003103ED">
      <w:pPr>
        <w:rPr>
          <w:caps/>
        </w:rPr>
      </w:pPr>
      <w:r w:rsidRPr="0012581E">
        <w:rPr>
          <w:caps/>
        </w:rPr>
        <w:t>(</w:t>
      </w:r>
    </w:p>
    <w:p w14:paraId="078B784D" w14:textId="77777777" w:rsidR="003103ED" w:rsidRPr="0012581E" w:rsidRDefault="003103ED" w:rsidP="003103ED">
      <w:pPr>
        <w:rPr>
          <w:caps/>
        </w:rPr>
      </w:pPr>
      <w:r w:rsidRPr="0012581E">
        <w:rPr>
          <w:caps/>
        </w:rPr>
        <w:t xml:space="preserve">    codmf integer NOT NULL DEFAULT nextval('meetingfisico_codmf_seq</w:t>
      </w:r>
      <w:proofErr w:type="gramStart"/>
      <w:r w:rsidRPr="0012581E">
        <w:rPr>
          <w:caps/>
        </w:rPr>
        <w:t>'::</w:t>
      </w:r>
      <w:proofErr w:type="gramEnd"/>
      <w:r w:rsidRPr="0012581E">
        <w:rPr>
          <w:caps/>
        </w:rPr>
        <w:t>regclass),</w:t>
      </w:r>
    </w:p>
    <w:p w14:paraId="0C92E2CA" w14:textId="77777777" w:rsidR="003103ED" w:rsidRPr="0012581E" w:rsidRDefault="003103ED" w:rsidP="003103ED">
      <w:pPr>
        <w:rPr>
          <w:caps/>
        </w:rPr>
      </w:pPr>
      <w:r w:rsidRPr="0012581E">
        <w:rPr>
          <w:caps/>
        </w:rPr>
        <w:t xml:space="preserve">    datamf date NOT NULL,</w:t>
      </w:r>
    </w:p>
    <w:p w14:paraId="7A13176D" w14:textId="77777777" w:rsidR="003103ED" w:rsidRPr="0012581E" w:rsidRDefault="003103ED" w:rsidP="003103ED">
      <w:pPr>
        <w:rPr>
          <w:caps/>
        </w:rPr>
      </w:pPr>
      <w:r w:rsidRPr="0012581E">
        <w:rPr>
          <w:caps/>
        </w:rPr>
        <w:t xml:space="preserve">    orai time without time zone NOT NULL,</w:t>
      </w:r>
    </w:p>
    <w:p w14:paraId="4976ABB4" w14:textId="77777777" w:rsidR="003103ED" w:rsidRPr="0012581E" w:rsidRDefault="003103ED" w:rsidP="003103ED">
      <w:pPr>
        <w:rPr>
          <w:caps/>
        </w:rPr>
      </w:pPr>
      <w:r w:rsidRPr="0012581E">
        <w:rPr>
          <w:caps/>
        </w:rPr>
        <w:t xml:space="preserve">    oraf time without time zone NOT NULL,</w:t>
      </w:r>
    </w:p>
    <w:p w14:paraId="68A60303" w14:textId="731DFD69" w:rsidR="003103ED" w:rsidRPr="0012581E" w:rsidRDefault="003103ED" w:rsidP="003103ED">
      <w:pPr>
        <w:rPr>
          <w:caps/>
        </w:rPr>
      </w:pPr>
      <w:r w:rsidRPr="0012581E">
        <w:rPr>
          <w:caps/>
        </w:rPr>
        <w:t xml:space="preserve">    nomesala character varying</w:t>
      </w:r>
      <w:r w:rsidR="0012581E">
        <w:rPr>
          <w:caps/>
        </w:rPr>
        <w:t xml:space="preserve"> </w:t>
      </w:r>
      <w:r w:rsidRPr="0012581E">
        <w:rPr>
          <w:caps/>
        </w:rPr>
        <w:t>(20),</w:t>
      </w:r>
    </w:p>
    <w:p w14:paraId="43CE7623" w14:textId="77777777" w:rsidR="003103ED" w:rsidRPr="0012581E" w:rsidRDefault="003103ED" w:rsidP="003103ED">
      <w:pPr>
        <w:rPr>
          <w:caps/>
        </w:rPr>
      </w:pPr>
      <w:r w:rsidRPr="0012581E">
        <w:rPr>
          <w:caps/>
        </w:rPr>
        <w:t xml:space="preserve">    CONSTRAINT meetingfisico_pkey PRIMARY KEY (codmf),</w:t>
      </w:r>
    </w:p>
    <w:p w14:paraId="6296F3B4" w14:textId="77777777" w:rsidR="003103ED" w:rsidRPr="0012581E" w:rsidRDefault="003103ED" w:rsidP="003103ED">
      <w:pPr>
        <w:rPr>
          <w:caps/>
        </w:rPr>
      </w:pPr>
      <w:r w:rsidRPr="0012581E">
        <w:rPr>
          <w:caps/>
        </w:rPr>
        <w:t xml:space="preserve">    CONSTRAINT fk_salameeting FOREIGN KEY (nomesala)</w:t>
      </w:r>
    </w:p>
    <w:p w14:paraId="54103C2C" w14:textId="54C41A9C" w:rsidR="003103ED" w:rsidRPr="0012581E" w:rsidRDefault="003103ED" w:rsidP="003103ED">
      <w:pPr>
        <w:rPr>
          <w:caps/>
        </w:rPr>
      </w:pPr>
      <w:r w:rsidRPr="0012581E">
        <w:rPr>
          <w:caps/>
        </w:rPr>
        <w:t xml:space="preserve">        REFERENCES public.salameeting (nomesala) </w:t>
      </w:r>
    </w:p>
    <w:p w14:paraId="0DE14086" w14:textId="77777777" w:rsidR="003103ED" w:rsidRPr="0012581E" w:rsidRDefault="003103ED" w:rsidP="003103ED">
      <w:pPr>
        <w:rPr>
          <w:caps/>
        </w:rPr>
      </w:pPr>
      <w:r w:rsidRPr="0012581E">
        <w:rPr>
          <w:caps/>
        </w:rPr>
        <w:t xml:space="preserve">        ON UPDATE CASCADE</w:t>
      </w:r>
    </w:p>
    <w:p w14:paraId="157514AC" w14:textId="77777777" w:rsidR="003103ED" w:rsidRPr="0012581E" w:rsidRDefault="003103ED" w:rsidP="003103ED">
      <w:pPr>
        <w:rPr>
          <w:caps/>
        </w:rPr>
      </w:pPr>
      <w:r w:rsidRPr="0012581E">
        <w:rPr>
          <w:caps/>
        </w:rPr>
        <w:t xml:space="preserve">        ON DELETE NO ACTION</w:t>
      </w:r>
    </w:p>
    <w:p w14:paraId="2DAAD646" w14:textId="47A6C29B" w:rsidR="003103ED" w:rsidRPr="0012581E" w:rsidRDefault="003103ED" w:rsidP="003103ED">
      <w:pPr>
        <w:rPr>
          <w:caps/>
        </w:rPr>
      </w:pPr>
      <w:r w:rsidRPr="0012581E">
        <w:rPr>
          <w:caps/>
        </w:rPr>
        <w:t>)</w:t>
      </w:r>
    </w:p>
    <w:p w14:paraId="374AB5A6" w14:textId="76942E9D" w:rsidR="003103ED" w:rsidRDefault="003103ED" w:rsidP="003103ED">
      <w:pPr>
        <w:rPr>
          <w:caps/>
        </w:rPr>
      </w:pPr>
    </w:p>
    <w:p w14:paraId="31E8FA85" w14:textId="77777777" w:rsidR="0012581E" w:rsidRDefault="0012581E" w:rsidP="0012581E">
      <w:r>
        <w:t>/**</w:t>
      </w:r>
    </w:p>
    <w:p w14:paraId="51DF809B" w14:textId="2B879C63" w:rsidR="0012581E" w:rsidRDefault="0012581E" w:rsidP="0012581E">
      <w:r w:rsidRPr="0012581E">
        <w:t xml:space="preserve"> * TABELLA: </w:t>
      </w:r>
      <w:r>
        <w:t>MeetingTelematico</w:t>
      </w:r>
    </w:p>
    <w:p w14:paraId="06558E4F" w14:textId="77777777" w:rsidR="0012581E" w:rsidRDefault="0012581E" w:rsidP="0012581E">
      <w:r w:rsidRPr="0012581E">
        <w:t xml:space="preserve"> * Crea la tabella e implementa i vincoli pi</w:t>
      </w:r>
      <w:r>
        <w:t xml:space="preserve">ù </w:t>
      </w:r>
      <w:r w:rsidRPr="0012581E">
        <w:t>semplici.</w:t>
      </w:r>
    </w:p>
    <w:p w14:paraId="1B411191" w14:textId="77777777" w:rsidR="0012581E" w:rsidRDefault="0012581E" w:rsidP="0012581E">
      <w:r>
        <w:t>*/</w:t>
      </w:r>
    </w:p>
    <w:p w14:paraId="2A4BA93D" w14:textId="09951EF6" w:rsidR="0012581E" w:rsidRDefault="0012581E" w:rsidP="0012581E">
      <w:r>
        <w:rPr>
          <w:caps/>
        </w:rPr>
        <w:t xml:space="preserve"> --C</w:t>
      </w:r>
      <w:r>
        <w:t>rea la tabella Meeting</w:t>
      </w:r>
      <w:r w:rsidR="00AC73DE">
        <w:t>Telematico</w:t>
      </w:r>
      <w:r>
        <w:t>, vincolo di chiave primaria e vincolo di chiave esterna</w:t>
      </w:r>
    </w:p>
    <w:p w14:paraId="2DCD23F3" w14:textId="77777777" w:rsidR="0012581E" w:rsidRPr="0012581E" w:rsidRDefault="0012581E" w:rsidP="003103ED">
      <w:pPr>
        <w:rPr>
          <w:caps/>
        </w:rPr>
      </w:pPr>
    </w:p>
    <w:p w14:paraId="2AD49663" w14:textId="77777777" w:rsidR="003103ED" w:rsidRPr="0012581E" w:rsidRDefault="003103ED" w:rsidP="003103ED">
      <w:pPr>
        <w:rPr>
          <w:caps/>
        </w:rPr>
      </w:pPr>
      <w:r w:rsidRPr="0012581E">
        <w:rPr>
          <w:caps/>
        </w:rPr>
        <w:t>CREATE TABLE public.meetingtelematico</w:t>
      </w:r>
    </w:p>
    <w:p w14:paraId="389A1993" w14:textId="77777777" w:rsidR="003103ED" w:rsidRPr="0012581E" w:rsidRDefault="003103ED" w:rsidP="003103ED">
      <w:pPr>
        <w:rPr>
          <w:caps/>
        </w:rPr>
      </w:pPr>
      <w:r w:rsidRPr="0012581E">
        <w:rPr>
          <w:caps/>
        </w:rPr>
        <w:t>(</w:t>
      </w:r>
    </w:p>
    <w:p w14:paraId="0AD3EC6E" w14:textId="77777777" w:rsidR="003103ED" w:rsidRPr="0012581E" w:rsidRDefault="003103ED" w:rsidP="003103ED">
      <w:pPr>
        <w:rPr>
          <w:caps/>
        </w:rPr>
      </w:pPr>
      <w:r w:rsidRPr="0012581E">
        <w:rPr>
          <w:caps/>
        </w:rPr>
        <w:t xml:space="preserve">    codmt integer NOT NULL DEFAULT nextval('meetingtelematico_codmt_seq</w:t>
      </w:r>
      <w:proofErr w:type="gramStart"/>
      <w:r w:rsidRPr="0012581E">
        <w:rPr>
          <w:caps/>
        </w:rPr>
        <w:t>'::</w:t>
      </w:r>
      <w:proofErr w:type="gramEnd"/>
      <w:r w:rsidRPr="0012581E">
        <w:rPr>
          <w:caps/>
        </w:rPr>
        <w:t>regclass),</w:t>
      </w:r>
    </w:p>
    <w:p w14:paraId="7F21EB22" w14:textId="77777777" w:rsidR="003103ED" w:rsidRPr="0012581E" w:rsidRDefault="003103ED" w:rsidP="003103ED">
      <w:pPr>
        <w:rPr>
          <w:caps/>
        </w:rPr>
      </w:pPr>
      <w:r w:rsidRPr="0012581E">
        <w:rPr>
          <w:caps/>
        </w:rPr>
        <w:t xml:space="preserve">    datamt date NOT NULL,</w:t>
      </w:r>
    </w:p>
    <w:p w14:paraId="534679E0" w14:textId="77777777" w:rsidR="003103ED" w:rsidRPr="0012581E" w:rsidRDefault="003103ED" w:rsidP="003103ED">
      <w:pPr>
        <w:rPr>
          <w:caps/>
        </w:rPr>
      </w:pPr>
      <w:r w:rsidRPr="0012581E">
        <w:rPr>
          <w:caps/>
        </w:rPr>
        <w:t xml:space="preserve">    orai time without time zone NOT NULL,</w:t>
      </w:r>
    </w:p>
    <w:p w14:paraId="51BE7066" w14:textId="77777777" w:rsidR="003103ED" w:rsidRPr="0012581E" w:rsidRDefault="003103ED" w:rsidP="003103ED">
      <w:pPr>
        <w:rPr>
          <w:caps/>
        </w:rPr>
      </w:pPr>
      <w:r w:rsidRPr="0012581E">
        <w:rPr>
          <w:caps/>
        </w:rPr>
        <w:t xml:space="preserve">    oraf time without time zone NOT NULL,</w:t>
      </w:r>
    </w:p>
    <w:p w14:paraId="11EAD3B9" w14:textId="608F9E14" w:rsidR="003103ED" w:rsidRPr="0012581E" w:rsidRDefault="003103ED" w:rsidP="003103ED">
      <w:pPr>
        <w:rPr>
          <w:caps/>
        </w:rPr>
      </w:pPr>
      <w:r w:rsidRPr="0012581E">
        <w:rPr>
          <w:caps/>
        </w:rPr>
        <w:t xml:space="preserve">    nomepiattaforma character varying</w:t>
      </w:r>
      <w:r w:rsidR="0012581E">
        <w:rPr>
          <w:caps/>
        </w:rPr>
        <w:t xml:space="preserve"> </w:t>
      </w:r>
      <w:r w:rsidRPr="0012581E">
        <w:rPr>
          <w:caps/>
        </w:rPr>
        <w:t>(20) NOT NULL,</w:t>
      </w:r>
    </w:p>
    <w:p w14:paraId="78C90B70" w14:textId="77777777" w:rsidR="003103ED" w:rsidRPr="0012581E" w:rsidRDefault="003103ED" w:rsidP="003103ED">
      <w:pPr>
        <w:rPr>
          <w:caps/>
        </w:rPr>
      </w:pPr>
      <w:r w:rsidRPr="0012581E">
        <w:rPr>
          <w:caps/>
        </w:rPr>
        <w:t xml:space="preserve">    CONSTRAINT meetingtelematico_pkey PRIMARY KEY (codmt),</w:t>
      </w:r>
    </w:p>
    <w:p w14:paraId="53C8C079" w14:textId="77777777" w:rsidR="003103ED" w:rsidRPr="0012581E" w:rsidRDefault="003103ED" w:rsidP="003103ED">
      <w:pPr>
        <w:rPr>
          <w:caps/>
        </w:rPr>
      </w:pPr>
      <w:r w:rsidRPr="0012581E">
        <w:rPr>
          <w:caps/>
        </w:rPr>
        <w:t xml:space="preserve">    CONSTRAINT fk_piattaformameeting FOREIGN KEY (nomepiattaforma)</w:t>
      </w:r>
    </w:p>
    <w:p w14:paraId="578CB44D" w14:textId="17122118" w:rsidR="003103ED" w:rsidRPr="0012581E" w:rsidRDefault="003103ED" w:rsidP="003103ED">
      <w:pPr>
        <w:rPr>
          <w:caps/>
        </w:rPr>
      </w:pPr>
      <w:r w:rsidRPr="0012581E">
        <w:rPr>
          <w:caps/>
        </w:rPr>
        <w:t xml:space="preserve">        REFERENCES public.piattaformameeting (nomepiattaforma) </w:t>
      </w:r>
    </w:p>
    <w:p w14:paraId="4BEDDFB7" w14:textId="77777777" w:rsidR="003103ED" w:rsidRPr="0012581E" w:rsidRDefault="003103ED" w:rsidP="003103ED">
      <w:pPr>
        <w:rPr>
          <w:caps/>
        </w:rPr>
      </w:pPr>
      <w:r w:rsidRPr="0012581E">
        <w:rPr>
          <w:caps/>
        </w:rPr>
        <w:t xml:space="preserve">        ON UPDATE CASCADE</w:t>
      </w:r>
    </w:p>
    <w:p w14:paraId="7FAC3EFA" w14:textId="77777777" w:rsidR="003103ED" w:rsidRPr="0012581E" w:rsidRDefault="003103ED" w:rsidP="003103ED">
      <w:pPr>
        <w:rPr>
          <w:caps/>
        </w:rPr>
      </w:pPr>
      <w:r w:rsidRPr="0012581E">
        <w:rPr>
          <w:caps/>
        </w:rPr>
        <w:t xml:space="preserve">        ON DELETE NO ACTION</w:t>
      </w:r>
    </w:p>
    <w:p w14:paraId="2E3605E8" w14:textId="38D18082" w:rsidR="003103ED" w:rsidRDefault="003103ED" w:rsidP="003103ED">
      <w:pPr>
        <w:rPr>
          <w:caps/>
        </w:rPr>
      </w:pPr>
      <w:r w:rsidRPr="0012581E">
        <w:rPr>
          <w:caps/>
        </w:rPr>
        <w:t>)</w:t>
      </w:r>
    </w:p>
    <w:p w14:paraId="583BDD75" w14:textId="0BABB05E" w:rsidR="00AC73DE" w:rsidRDefault="00AC73DE" w:rsidP="003103ED">
      <w:pPr>
        <w:rPr>
          <w:caps/>
        </w:rPr>
      </w:pPr>
    </w:p>
    <w:p w14:paraId="1BBB6A04" w14:textId="77777777" w:rsidR="004C78DA" w:rsidRDefault="004C78DA" w:rsidP="00AC73DE"/>
    <w:p w14:paraId="23A69BC3" w14:textId="77777777" w:rsidR="004C78DA" w:rsidRDefault="004C78DA" w:rsidP="00AC73DE"/>
    <w:p w14:paraId="57F04932" w14:textId="77777777" w:rsidR="004C78DA" w:rsidRDefault="004C78DA" w:rsidP="00AC73DE"/>
    <w:p w14:paraId="5FEBEE9F" w14:textId="77777777" w:rsidR="001B5AE3" w:rsidRDefault="001B5AE3" w:rsidP="00AC73DE"/>
    <w:p w14:paraId="2833C3A5" w14:textId="6E30C469" w:rsidR="00AC73DE" w:rsidRDefault="00AC73DE" w:rsidP="00AC73DE">
      <w:r>
        <w:lastRenderedPageBreak/>
        <w:t>/**</w:t>
      </w:r>
    </w:p>
    <w:p w14:paraId="64E551E7" w14:textId="42D8EF6B" w:rsidR="00AC73DE" w:rsidRDefault="00AC73DE" w:rsidP="00AC73DE">
      <w:r w:rsidRPr="0012581E">
        <w:t xml:space="preserve"> * TABELLA: </w:t>
      </w:r>
      <w:r>
        <w:t>PartecipanteMeetingFisico</w:t>
      </w:r>
    </w:p>
    <w:p w14:paraId="4C83F744" w14:textId="77777777" w:rsidR="00AC73DE" w:rsidRDefault="00AC73DE" w:rsidP="00AC73DE">
      <w:r w:rsidRPr="0012581E">
        <w:t xml:space="preserve"> * Crea la tabella e implementa i vincoli pi</w:t>
      </w:r>
      <w:r>
        <w:t xml:space="preserve">ù </w:t>
      </w:r>
      <w:r w:rsidRPr="0012581E">
        <w:t>semplici.</w:t>
      </w:r>
    </w:p>
    <w:p w14:paraId="7DB1B834" w14:textId="77777777" w:rsidR="00AC73DE" w:rsidRDefault="00AC73DE" w:rsidP="00AC73DE">
      <w:r>
        <w:t>*/</w:t>
      </w:r>
    </w:p>
    <w:p w14:paraId="25F48E31" w14:textId="129258D2" w:rsidR="00AC73DE" w:rsidRDefault="00AC73DE" w:rsidP="00AC73DE">
      <w:r>
        <w:rPr>
          <w:caps/>
        </w:rPr>
        <w:t xml:space="preserve"> --C</w:t>
      </w:r>
      <w:r>
        <w:t xml:space="preserve">rea la tabella PartecipanteMeetingFisico, </w:t>
      </w:r>
      <w:proofErr w:type="spellStart"/>
      <w:r>
        <w:t>UnicitàPartecipanteF</w:t>
      </w:r>
      <w:proofErr w:type="spellEnd"/>
      <w:r>
        <w:t xml:space="preserve"> e vincoli di chiave esterna.</w:t>
      </w:r>
    </w:p>
    <w:p w14:paraId="5499B7FA" w14:textId="77777777" w:rsidR="00AC73DE" w:rsidRPr="0012581E" w:rsidRDefault="00AC73DE" w:rsidP="003103ED">
      <w:pPr>
        <w:rPr>
          <w:caps/>
        </w:rPr>
      </w:pPr>
    </w:p>
    <w:p w14:paraId="6D457E38" w14:textId="1E080FB9" w:rsidR="003103ED" w:rsidRPr="0012581E" w:rsidRDefault="003103ED" w:rsidP="003103ED">
      <w:pPr>
        <w:rPr>
          <w:caps/>
        </w:rPr>
      </w:pPr>
    </w:p>
    <w:p w14:paraId="06545EF7" w14:textId="77777777" w:rsidR="006E2554" w:rsidRPr="0012581E" w:rsidRDefault="006E2554" w:rsidP="006E2554">
      <w:pPr>
        <w:rPr>
          <w:caps/>
        </w:rPr>
      </w:pPr>
      <w:r w:rsidRPr="0012581E">
        <w:rPr>
          <w:caps/>
        </w:rPr>
        <w:t>CREATE TABLE public.partecipantemeetingfisico</w:t>
      </w:r>
    </w:p>
    <w:p w14:paraId="6DCBDF3A" w14:textId="77777777" w:rsidR="006E2554" w:rsidRPr="0012581E" w:rsidRDefault="006E2554" w:rsidP="006E2554">
      <w:pPr>
        <w:rPr>
          <w:caps/>
        </w:rPr>
      </w:pPr>
      <w:r w:rsidRPr="0012581E">
        <w:rPr>
          <w:caps/>
        </w:rPr>
        <w:t>(</w:t>
      </w:r>
    </w:p>
    <w:p w14:paraId="413FA86F" w14:textId="00B045B4" w:rsidR="006E2554" w:rsidRPr="0012581E" w:rsidRDefault="006E2554" w:rsidP="006E2554">
      <w:pPr>
        <w:rPr>
          <w:caps/>
        </w:rPr>
      </w:pPr>
      <w:r w:rsidRPr="0012581E">
        <w:rPr>
          <w:caps/>
        </w:rPr>
        <w:t xml:space="preserve">    codf character</w:t>
      </w:r>
      <w:r w:rsidR="0012581E">
        <w:rPr>
          <w:caps/>
        </w:rPr>
        <w:t xml:space="preserve"> </w:t>
      </w:r>
      <w:r w:rsidRPr="0012581E">
        <w:rPr>
          <w:caps/>
        </w:rPr>
        <w:t>(16),</w:t>
      </w:r>
    </w:p>
    <w:p w14:paraId="422D879C" w14:textId="77777777" w:rsidR="006E2554" w:rsidRPr="0012581E" w:rsidRDefault="006E2554" w:rsidP="006E2554">
      <w:pPr>
        <w:rPr>
          <w:caps/>
        </w:rPr>
      </w:pPr>
      <w:r w:rsidRPr="0012581E">
        <w:rPr>
          <w:caps/>
        </w:rPr>
        <w:t xml:space="preserve">    codmf integer,</w:t>
      </w:r>
    </w:p>
    <w:p w14:paraId="67B84AFB" w14:textId="77777777" w:rsidR="006E2554" w:rsidRPr="0012581E" w:rsidRDefault="006E2554" w:rsidP="006E2554">
      <w:pPr>
        <w:rPr>
          <w:caps/>
        </w:rPr>
      </w:pPr>
      <w:r w:rsidRPr="0012581E">
        <w:rPr>
          <w:caps/>
        </w:rPr>
        <w:t xml:space="preserve">    CONSTRAINT "unicitàpartecipantef" UNIQUE (codf, codmf),</w:t>
      </w:r>
    </w:p>
    <w:p w14:paraId="24215AD3" w14:textId="77777777" w:rsidR="006E2554" w:rsidRPr="0012581E" w:rsidRDefault="006E2554" w:rsidP="006E2554">
      <w:pPr>
        <w:rPr>
          <w:caps/>
        </w:rPr>
      </w:pPr>
      <w:r w:rsidRPr="0012581E">
        <w:rPr>
          <w:caps/>
        </w:rPr>
        <w:t xml:space="preserve">    CONSTRAINT fk1_pmf FOREIGN KEY (codf)</w:t>
      </w:r>
    </w:p>
    <w:p w14:paraId="2EA609C0" w14:textId="2831D872" w:rsidR="006E2554" w:rsidRPr="0012581E" w:rsidRDefault="006E2554" w:rsidP="006E2554">
      <w:pPr>
        <w:rPr>
          <w:caps/>
        </w:rPr>
      </w:pPr>
      <w:r w:rsidRPr="0012581E">
        <w:rPr>
          <w:caps/>
        </w:rPr>
        <w:t xml:space="preserve">        REFERENCES public.dipendente (codf) </w:t>
      </w:r>
    </w:p>
    <w:p w14:paraId="32D0CDF6" w14:textId="77777777" w:rsidR="006E2554" w:rsidRPr="0012581E" w:rsidRDefault="006E2554" w:rsidP="006E2554">
      <w:pPr>
        <w:rPr>
          <w:caps/>
        </w:rPr>
      </w:pPr>
      <w:r w:rsidRPr="0012581E">
        <w:rPr>
          <w:caps/>
        </w:rPr>
        <w:t xml:space="preserve">        ON UPDATE CASCADE</w:t>
      </w:r>
    </w:p>
    <w:p w14:paraId="0F7A2D96" w14:textId="77777777" w:rsidR="006E2554" w:rsidRPr="0012581E" w:rsidRDefault="006E2554" w:rsidP="006E2554">
      <w:pPr>
        <w:rPr>
          <w:caps/>
        </w:rPr>
      </w:pPr>
      <w:r w:rsidRPr="0012581E">
        <w:rPr>
          <w:caps/>
        </w:rPr>
        <w:t xml:space="preserve">        ON DELETE CASCADE,</w:t>
      </w:r>
    </w:p>
    <w:p w14:paraId="5D339773" w14:textId="77777777" w:rsidR="006E2554" w:rsidRPr="0012581E" w:rsidRDefault="006E2554" w:rsidP="006E2554">
      <w:pPr>
        <w:rPr>
          <w:caps/>
        </w:rPr>
      </w:pPr>
      <w:r w:rsidRPr="0012581E">
        <w:rPr>
          <w:caps/>
        </w:rPr>
        <w:t xml:space="preserve">    CONSTRAINT fk2_pmf FOREIGN KEY (codmf)</w:t>
      </w:r>
    </w:p>
    <w:p w14:paraId="1F460D51" w14:textId="699F8803" w:rsidR="006E2554" w:rsidRPr="0012581E" w:rsidRDefault="006E2554" w:rsidP="006E2554">
      <w:pPr>
        <w:rPr>
          <w:caps/>
        </w:rPr>
      </w:pPr>
      <w:r w:rsidRPr="0012581E">
        <w:rPr>
          <w:caps/>
        </w:rPr>
        <w:t xml:space="preserve">        REFERENCES public.meetingfisico (codmf) </w:t>
      </w:r>
    </w:p>
    <w:p w14:paraId="5D799D89" w14:textId="77777777" w:rsidR="006E2554" w:rsidRPr="0012581E" w:rsidRDefault="006E2554" w:rsidP="006E2554">
      <w:pPr>
        <w:rPr>
          <w:caps/>
        </w:rPr>
      </w:pPr>
      <w:r w:rsidRPr="0012581E">
        <w:rPr>
          <w:caps/>
        </w:rPr>
        <w:t xml:space="preserve">        ON UPDATE CASCADE</w:t>
      </w:r>
    </w:p>
    <w:p w14:paraId="1D9D8B0E" w14:textId="77777777" w:rsidR="006E2554" w:rsidRPr="0012581E" w:rsidRDefault="006E2554" w:rsidP="006E2554">
      <w:pPr>
        <w:rPr>
          <w:caps/>
        </w:rPr>
      </w:pPr>
      <w:r w:rsidRPr="0012581E">
        <w:rPr>
          <w:caps/>
        </w:rPr>
        <w:t xml:space="preserve">        ON DELETE CASCADE</w:t>
      </w:r>
    </w:p>
    <w:p w14:paraId="69FD1455" w14:textId="2EE15EEF" w:rsidR="004F73AC" w:rsidRDefault="006E2554" w:rsidP="006E2554">
      <w:pPr>
        <w:rPr>
          <w:caps/>
        </w:rPr>
      </w:pPr>
      <w:r w:rsidRPr="0012581E">
        <w:rPr>
          <w:caps/>
        </w:rPr>
        <w:t>)</w:t>
      </w:r>
    </w:p>
    <w:p w14:paraId="1703B026" w14:textId="03895390" w:rsidR="00AC73DE" w:rsidRDefault="00AC73DE" w:rsidP="006E2554">
      <w:pPr>
        <w:rPr>
          <w:caps/>
        </w:rPr>
      </w:pPr>
    </w:p>
    <w:p w14:paraId="210326EC" w14:textId="77777777" w:rsidR="00AC73DE" w:rsidRDefault="00AC73DE" w:rsidP="00AC73DE">
      <w:r>
        <w:t>/**</w:t>
      </w:r>
    </w:p>
    <w:p w14:paraId="10F8F159" w14:textId="503B5E12" w:rsidR="00AC73DE" w:rsidRDefault="00AC73DE" w:rsidP="00AC73DE">
      <w:r w:rsidRPr="0012581E">
        <w:t xml:space="preserve"> * TABELLA: </w:t>
      </w:r>
      <w:r>
        <w:t>PartecipanteMeetingTelematico</w:t>
      </w:r>
    </w:p>
    <w:p w14:paraId="394F8CFE" w14:textId="77777777" w:rsidR="00AC73DE" w:rsidRDefault="00AC73DE" w:rsidP="00AC73DE">
      <w:r w:rsidRPr="0012581E">
        <w:t xml:space="preserve"> * Crea la tabella e implementa i vincoli pi</w:t>
      </w:r>
      <w:r>
        <w:t xml:space="preserve">ù </w:t>
      </w:r>
      <w:r w:rsidRPr="0012581E">
        <w:t>semplici.</w:t>
      </w:r>
    </w:p>
    <w:p w14:paraId="3BE0C5D0" w14:textId="77777777" w:rsidR="00AC73DE" w:rsidRDefault="00AC73DE" w:rsidP="00AC73DE">
      <w:r>
        <w:t>*/</w:t>
      </w:r>
    </w:p>
    <w:p w14:paraId="391198BA" w14:textId="26104EB3" w:rsidR="00AC73DE" w:rsidRDefault="00AC73DE" w:rsidP="00AC73DE">
      <w:r>
        <w:rPr>
          <w:caps/>
        </w:rPr>
        <w:t xml:space="preserve"> --C</w:t>
      </w:r>
      <w:r>
        <w:t xml:space="preserve">rea la tabella PartecipanteMeetingTelematico, </w:t>
      </w:r>
      <w:proofErr w:type="spellStart"/>
      <w:r>
        <w:t>UnicitàPartecipanteT</w:t>
      </w:r>
      <w:proofErr w:type="spellEnd"/>
      <w:r>
        <w:t xml:space="preserve"> e vincoli di chiave esterna.</w:t>
      </w:r>
    </w:p>
    <w:p w14:paraId="46575FCD" w14:textId="77777777" w:rsidR="00AC73DE" w:rsidRPr="0012581E" w:rsidRDefault="00AC73DE" w:rsidP="006E2554">
      <w:pPr>
        <w:rPr>
          <w:caps/>
        </w:rPr>
      </w:pPr>
    </w:p>
    <w:p w14:paraId="2D12CA5F" w14:textId="77777777" w:rsidR="003103ED" w:rsidRPr="0012581E" w:rsidRDefault="003103ED" w:rsidP="003103ED">
      <w:pPr>
        <w:rPr>
          <w:caps/>
        </w:rPr>
      </w:pPr>
      <w:r w:rsidRPr="0012581E">
        <w:rPr>
          <w:caps/>
        </w:rPr>
        <w:t>CREATE TABLE public.partecipantemeetingtelematico</w:t>
      </w:r>
    </w:p>
    <w:p w14:paraId="44EA580F" w14:textId="77777777" w:rsidR="003103ED" w:rsidRPr="0012581E" w:rsidRDefault="003103ED" w:rsidP="003103ED">
      <w:pPr>
        <w:rPr>
          <w:caps/>
        </w:rPr>
      </w:pPr>
      <w:r w:rsidRPr="0012581E">
        <w:rPr>
          <w:caps/>
        </w:rPr>
        <w:t>(</w:t>
      </w:r>
    </w:p>
    <w:p w14:paraId="6D40FE1B" w14:textId="056EB51B" w:rsidR="003103ED" w:rsidRPr="0012581E" w:rsidRDefault="003103ED" w:rsidP="003103ED">
      <w:pPr>
        <w:rPr>
          <w:caps/>
        </w:rPr>
      </w:pPr>
      <w:r w:rsidRPr="0012581E">
        <w:rPr>
          <w:caps/>
        </w:rPr>
        <w:t xml:space="preserve">    codf character</w:t>
      </w:r>
      <w:r w:rsidR="0012581E">
        <w:rPr>
          <w:caps/>
        </w:rPr>
        <w:t xml:space="preserve"> </w:t>
      </w:r>
      <w:r w:rsidRPr="0012581E">
        <w:rPr>
          <w:caps/>
        </w:rPr>
        <w:t>(16,</w:t>
      </w:r>
    </w:p>
    <w:p w14:paraId="716136A9" w14:textId="77777777" w:rsidR="003103ED" w:rsidRPr="0012581E" w:rsidRDefault="003103ED" w:rsidP="003103ED">
      <w:pPr>
        <w:rPr>
          <w:caps/>
        </w:rPr>
      </w:pPr>
      <w:r w:rsidRPr="0012581E">
        <w:rPr>
          <w:caps/>
        </w:rPr>
        <w:t xml:space="preserve">    codmt integer,</w:t>
      </w:r>
    </w:p>
    <w:p w14:paraId="397ADE1E" w14:textId="77777777" w:rsidR="003103ED" w:rsidRPr="0012581E" w:rsidRDefault="003103ED" w:rsidP="003103ED">
      <w:pPr>
        <w:rPr>
          <w:caps/>
        </w:rPr>
      </w:pPr>
      <w:r w:rsidRPr="0012581E">
        <w:rPr>
          <w:caps/>
        </w:rPr>
        <w:t xml:space="preserve">    CONSTRAINT "unicitàpartecipantet" UNIQUE (codf, codmt),</w:t>
      </w:r>
    </w:p>
    <w:p w14:paraId="39A7EDF4" w14:textId="77777777" w:rsidR="003103ED" w:rsidRPr="0012581E" w:rsidRDefault="003103ED" w:rsidP="003103ED">
      <w:pPr>
        <w:rPr>
          <w:caps/>
        </w:rPr>
      </w:pPr>
      <w:r w:rsidRPr="0012581E">
        <w:rPr>
          <w:caps/>
        </w:rPr>
        <w:t xml:space="preserve">    CONSTRAINT fk1_mt FOREIGN KEY (codf)</w:t>
      </w:r>
    </w:p>
    <w:p w14:paraId="7A60874C" w14:textId="7D8CE18C" w:rsidR="003103ED" w:rsidRPr="0012581E" w:rsidRDefault="003103ED" w:rsidP="003103ED">
      <w:pPr>
        <w:rPr>
          <w:caps/>
        </w:rPr>
      </w:pPr>
      <w:r w:rsidRPr="0012581E">
        <w:rPr>
          <w:caps/>
        </w:rPr>
        <w:t xml:space="preserve">        REFERENCES public.dipendente (codf) </w:t>
      </w:r>
    </w:p>
    <w:p w14:paraId="643370C2" w14:textId="77777777" w:rsidR="003103ED" w:rsidRPr="0012581E" w:rsidRDefault="003103ED" w:rsidP="003103ED">
      <w:pPr>
        <w:rPr>
          <w:caps/>
        </w:rPr>
      </w:pPr>
      <w:r w:rsidRPr="0012581E">
        <w:rPr>
          <w:caps/>
        </w:rPr>
        <w:t xml:space="preserve">        ON UPDATE CASCADE</w:t>
      </w:r>
    </w:p>
    <w:p w14:paraId="2479AFF3" w14:textId="77777777" w:rsidR="003103ED" w:rsidRPr="0012581E" w:rsidRDefault="003103ED" w:rsidP="003103ED">
      <w:pPr>
        <w:rPr>
          <w:caps/>
        </w:rPr>
      </w:pPr>
      <w:r w:rsidRPr="0012581E">
        <w:rPr>
          <w:caps/>
        </w:rPr>
        <w:t xml:space="preserve">        ON DELETE CASCADE,</w:t>
      </w:r>
    </w:p>
    <w:p w14:paraId="6B5FBF36" w14:textId="77777777" w:rsidR="003103ED" w:rsidRPr="0012581E" w:rsidRDefault="003103ED" w:rsidP="003103ED">
      <w:pPr>
        <w:rPr>
          <w:caps/>
        </w:rPr>
      </w:pPr>
      <w:r w:rsidRPr="0012581E">
        <w:rPr>
          <w:caps/>
        </w:rPr>
        <w:t xml:space="preserve">    CONSTRAINT fk2_mt FOREIGN KEY (codmt)</w:t>
      </w:r>
    </w:p>
    <w:p w14:paraId="533774D3" w14:textId="20B5A9AD" w:rsidR="003103ED" w:rsidRPr="0012581E" w:rsidRDefault="003103ED" w:rsidP="003103ED">
      <w:pPr>
        <w:rPr>
          <w:caps/>
        </w:rPr>
      </w:pPr>
      <w:r w:rsidRPr="0012581E">
        <w:rPr>
          <w:caps/>
        </w:rPr>
        <w:t xml:space="preserve">        REFERENCES public.meetingtelematico (codmt) </w:t>
      </w:r>
    </w:p>
    <w:p w14:paraId="1189A663" w14:textId="77777777" w:rsidR="003103ED" w:rsidRPr="0012581E" w:rsidRDefault="003103ED" w:rsidP="003103ED">
      <w:pPr>
        <w:rPr>
          <w:caps/>
        </w:rPr>
      </w:pPr>
      <w:r w:rsidRPr="0012581E">
        <w:rPr>
          <w:caps/>
        </w:rPr>
        <w:t xml:space="preserve">        ON UPDATE CASCADE</w:t>
      </w:r>
    </w:p>
    <w:p w14:paraId="68C0CE5F" w14:textId="77777777" w:rsidR="003103ED" w:rsidRPr="0012581E" w:rsidRDefault="003103ED" w:rsidP="003103ED">
      <w:pPr>
        <w:rPr>
          <w:caps/>
        </w:rPr>
      </w:pPr>
      <w:r w:rsidRPr="0012581E">
        <w:rPr>
          <w:caps/>
        </w:rPr>
        <w:t xml:space="preserve">        ON DELETE CASCADE</w:t>
      </w:r>
    </w:p>
    <w:p w14:paraId="6F95F63E" w14:textId="5AA7FCDF" w:rsidR="003103ED" w:rsidRDefault="003103ED" w:rsidP="003103ED">
      <w:pPr>
        <w:rPr>
          <w:caps/>
        </w:rPr>
      </w:pPr>
      <w:r w:rsidRPr="0012581E">
        <w:rPr>
          <w:caps/>
        </w:rPr>
        <w:t>)</w:t>
      </w:r>
    </w:p>
    <w:p w14:paraId="799CDAAA" w14:textId="117D9BEE" w:rsidR="00AC73DE" w:rsidRDefault="00AC73DE" w:rsidP="003103ED">
      <w:pPr>
        <w:rPr>
          <w:caps/>
        </w:rPr>
      </w:pPr>
    </w:p>
    <w:p w14:paraId="528FACA9" w14:textId="77777777" w:rsidR="004C78DA" w:rsidRDefault="004C78DA" w:rsidP="00AC73DE"/>
    <w:p w14:paraId="5C6EE8D4" w14:textId="77777777" w:rsidR="004C78DA" w:rsidRDefault="004C78DA" w:rsidP="00AC73DE"/>
    <w:p w14:paraId="280A9C06" w14:textId="77777777" w:rsidR="004C78DA" w:rsidRDefault="004C78DA" w:rsidP="00AC73DE"/>
    <w:p w14:paraId="1F6F3722" w14:textId="77777777" w:rsidR="004C78DA" w:rsidRDefault="004C78DA" w:rsidP="00AC73DE"/>
    <w:p w14:paraId="6B055E68" w14:textId="77777777" w:rsidR="004C78DA" w:rsidRDefault="004C78DA" w:rsidP="00AC73DE"/>
    <w:p w14:paraId="4DA979D6" w14:textId="77777777" w:rsidR="004C78DA" w:rsidRDefault="004C78DA" w:rsidP="00AC73DE"/>
    <w:p w14:paraId="02AD7D79" w14:textId="77777777" w:rsidR="004C78DA" w:rsidRDefault="004C78DA" w:rsidP="00AC73DE"/>
    <w:p w14:paraId="79699146" w14:textId="77777777" w:rsidR="004C78DA" w:rsidRDefault="004C78DA" w:rsidP="00AC73DE"/>
    <w:p w14:paraId="61BB3F91" w14:textId="77777777" w:rsidR="004C78DA" w:rsidRDefault="004C78DA" w:rsidP="00AC73DE"/>
    <w:p w14:paraId="143568DC" w14:textId="77777777" w:rsidR="004C78DA" w:rsidRDefault="004C78DA" w:rsidP="00AC73DE"/>
    <w:p w14:paraId="270533A2" w14:textId="77777777" w:rsidR="004C78DA" w:rsidRDefault="004C78DA" w:rsidP="00AC73DE"/>
    <w:p w14:paraId="7CFB52B1" w14:textId="77777777" w:rsidR="004C78DA" w:rsidRDefault="004C78DA" w:rsidP="00AC73DE"/>
    <w:p w14:paraId="45258A4B" w14:textId="0D9A8C0C" w:rsidR="00AC73DE" w:rsidRDefault="00AC73DE" w:rsidP="00AC73DE">
      <w:r>
        <w:lastRenderedPageBreak/>
        <w:t>/**</w:t>
      </w:r>
    </w:p>
    <w:p w14:paraId="4C3725E7" w14:textId="52AEE6F7" w:rsidR="00AC73DE" w:rsidRDefault="00AC73DE" w:rsidP="00AC73DE">
      <w:r w:rsidRPr="0012581E">
        <w:t xml:space="preserve"> * TABELLA: </w:t>
      </w:r>
      <w:r>
        <w:t>PartecipanteProgetto</w:t>
      </w:r>
    </w:p>
    <w:p w14:paraId="7AB5F3C5" w14:textId="77777777" w:rsidR="00AC73DE" w:rsidRDefault="00AC73DE" w:rsidP="00AC73DE">
      <w:r w:rsidRPr="0012581E">
        <w:t xml:space="preserve"> * Crea la tabella e implementa i vincoli pi</w:t>
      </w:r>
      <w:r>
        <w:t xml:space="preserve">ù </w:t>
      </w:r>
      <w:r w:rsidRPr="0012581E">
        <w:t>semplici.</w:t>
      </w:r>
    </w:p>
    <w:p w14:paraId="3155B924" w14:textId="77777777" w:rsidR="00AC73DE" w:rsidRDefault="00AC73DE" w:rsidP="00AC73DE">
      <w:r>
        <w:t>*/</w:t>
      </w:r>
    </w:p>
    <w:p w14:paraId="40AC5532" w14:textId="623DEC62" w:rsidR="00AC73DE" w:rsidRDefault="00AC73DE" w:rsidP="00AC73DE">
      <w:r>
        <w:rPr>
          <w:caps/>
        </w:rPr>
        <w:t xml:space="preserve"> --C</w:t>
      </w:r>
      <w:r>
        <w:t xml:space="preserve">rea la tabella PartecipanteProgetto, </w:t>
      </w:r>
      <w:proofErr w:type="spellStart"/>
      <w:r>
        <w:t>UnicoRuolo</w:t>
      </w:r>
      <w:proofErr w:type="spellEnd"/>
      <w:r>
        <w:t xml:space="preserve"> e vincoli di chiave esterna.</w:t>
      </w:r>
    </w:p>
    <w:p w14:paraId="1AD3A9CB" w14:textId="77777777" w:rsidR="00AC73DE" w:rsidRPr="0012581E" w:rsidRDefault="00AC73DE" w:rsidP="003103ED">
      <w:pPr>
        <w:rPr>
          <w:caps/>
        </w:rPr>
      </w:pPr>
    </w:p>
    <w:p w14:paraId="5952D045" w14:textId="590CDD4D" w:rsidR="003103ED" w:rsidRPr="0012581E" w:rsidRDefault="003103ED" w:rsidP="003103ED">
      <w:pPr>
        <w:rPr>
          <w:caps/>
        </w:rPr>
      </w:pPr>
    </w:p>
    <w:p w14:paraId="1AFB7337" w14:textId="77777777" w:rsidR="006E2554" w:rsidRPr="0012581E" w:rsidRDefault="006E2554" w:rsidP="006E2554">
      <w:pPr>
        <w:rPr>
          <w:caps/>
        </w:rPr>
      </w:pPr>
      <w:r w:rsidRPr="0012581E">
        <w:rPr>
          <w:caps/>
        </w:rPr>
        <w:t>CREATE TABLE public.partecipanteprogetto</w:t>
      </w:r>
    </w:p>
    <w:p w14:paraId="3B7FC485" w14:textId="77777777" w:rsidR="006E2554" w:rsidRPr="0012581E" w:rsidRDefault="006E2554" w:rsidP="006E2554">
      <w:pPr>
        <w:rPr>
          <w:caps/>
        </w:rPr>
      </w:pPr>
      <w:r w:rsidRPr="0012581E">
        <w:rPr>
          <w:caps/>
        </w:rPr>
        <w:t>(</w:t>
      </w:r>
    </w:p>
    <w:p w14:paraId="2FA2FD5B" w14:textId="03266E75" w:rsidR="006E2554" w:rsidRPr="0012581E" w:rsidRDefault="006E2554" w:rsidP="006E2554">
      <w:pPr>
        <w:rPr>
          <w:caps/>
        </w:rPr>
      </w:pPr>
      <w:r w:rsidRPr="0012581E">
        <w:rPr>
          <w:caps/>
        </w:rPr>
        <w:t xml:space="preserve">    codf character</w:t>
      </w:r>
      <w:r w:rsidR="0012581E">
        <w:rPr>
          <w:caps/>
        </w:rPr>
        <w:t xml:space="preserve"> </w:t>
      </w:r>
      <w:r w:rsidRPr="0012581E">
        <w:rPr>
          <w:caps/>
        </w:rPr>
        <w:t>(16),</w:t>
      </w:r>
    </w:p>
    <w:p w14:paraId="1ADE5A23" w14:textId="77777777" w:rsidR="006E2554" w:rsidRPr="0012581E" w:rsidRDefault="006E2554" w:rsidP="006E2554">
      <w:pPr>
        <w:rPr>
          <w:caps/>
        </w:rPr>
      </w:pPr>
      <w:r w:rsidRPr="0012581E">
        <w:rPr>
          <w:caps/>
        </w:rPr>
        <w:t xml:space="preserve">    codp integer,</w:t>
      </w:r>
    </w:p>
    <w:p w14:paraId="5F34AE87" w14:textId="74682C77" w:rsidR="006E2554" w:rsidRPr="0012581E" w:rsidRDefault="006E2554" w:rsidP="006E2554">
      <w:pPr>
        <w:rPr>
          <w:caps/>
        </w:rPr>
      </w:pPr>
      <w:r w:rsidRPr="0012581E">
        <w:rPr>
          <w:caps/>
        </w:rPr>
        <w:t xml:space="preserve">    ruolo character varying</w:t>
      </w:r>
      <w:r w:rsidR="0012581E">
        <w:rPr>
          <w:caps/>
        </w:rPr>
        <w:t xml:space="preserve"> </w:t>
      </w:r>
      <w:r w:rsidRPr="0012581E">
        <w:rPr>
          <w:caps/>
        </w:rPr>
        <w:t>(30) NOT NULL,</w:t>
      </w:r>
    </w:p>
    <w:p w14:paraId="03186BA1" w14:textId="77777777" w:rsidR="006E2554" w:rsidRPr="0012581E" w:rsidRDefault="006E2554" w:rsidP="006E2554">
      <w:pPr>
        <w:rPr>
          <w:caps/>
        </w:rPr>
      </w:pPr>
      <w:r w:rsidRPr="0012581E">
        <w:rPr>
          <w:caps/>
        </w:rPr>
        <w:t xml:space="preserve">    CONSTRAINT unicoruolo UNIQUE (codf, codp),</w:t>
      </w:r>
    </w:p>
    <w:p w14:paraId="5AE5B942" w14:textId="77777777" w:rsidR="006E2554" w:rsidRPr="0012581E" w:rsidRDefault="006E2554" w:rsidP="006E2554">
      <w:pPr>
        <w:rPr>
          <w:caps/>
        </w:rPr>
      </w:pPr>
      <w:r w:rsidRPr="0012581E">
        <w:rPr>
          <w:caps/>
        </w:rPr>
        <w:t xml:space="preserve">    CONSTRAINT fk1_parpro FOREIGN KEY (codf)</w:t>
      </w:r>
    </w:p>
    <w:p w14:paraId="3A00F48B" w14:textId="77777777" w:rsidR="006E2554" w:rsidRPr="0012581E" w:rsidRDefault="006E2554" w:rsidP="006E2554">
      <w:pPr>
        <w:rPr>
          <w:caps/>
        </w:rPr>
      </w:pPr>
      <w:r w:rsidRPr="0012581E">
        <w:rPr>
          <w:caps/>
        </w:rPr>
        <w:t xml:space="preserve">        REFERENCES public.dipendente (codf) </w:t>
      </w:r>
    </w:p>
    <w:p w14:paraId="51B241A0" w14:textId="77777777" w:rsidR="006E2554" w:rsidRPr="0012581E" w:rsidRDefault="006E2554" w:rsidP="006E2554">
      <w:pPr>
        <w:rPr>
          <w:caps/>
        </w:rPr>
      </w:pPr>
      <w:r w:rsidRPr="0012581E">
        <w:rPr>
          <w:caps/>
        </w:rPr>
        <w:t xml:space="preserve">        ON UPDATE CASCADE</w:t>
      </w:r>
    </w:p>
    <w:p w14:paraId="3E8C7BC1" w14:textId="77777777" w:rsidR="006E2554" w:rsidRPr="0012581E" w:rsidRDefault="006E2554" w:rsidP="006E2554">
      <w:pPr>
        <w:rPr>
          <w:caps/>
        </w:rPr>
      </w:pPr>
      <w:r w:rsidRPr="0012581E">
        <w:rPr>
          <w:caps/>
        </w:rPr>
        <w:t xml:space="preserve">        ON DELETE NO ACTION,</w:t>
      </w:r>
    </w:p>
    <w:p w14:paraId="2E7472C8" w14:textId="77777777" w:rsidR="006E2554" w:rsidRPr="0012581E" w:rsidRDefault="006E2554" w:rsidP="006E2554">
      <w:pPr>
        <w:rPr>
          <w:caps/>
        </w:rPr>
      </w:pPr>
      <w:r w:rsidRPr="0012581E">
        <w:rPr>
          <w:caps/>
        </w:rPr>
        <w:t xml:space="preserve">    CONSTRAINT fk2_parpro FOREIGN KEY (codp)</w:t>
      </w:r>
    </w:p>
    <w:p w14:paraId="44642A10" w14:textId="77777777" w:rsidR="006E2554" w:rsidRPr="0012581E" w:rsidRDefault="006E2554" w:rsidP="006E2554">
      <w:pPr>
        <w:rPr>
          <w:caps/>
        </w:rPr>
      </w:pPr>
      <w:r w:rsidRPr="0012581E">
        <w:rPr>
          <w:caps/>
        </w:rPr>
        <w:t xml:space="preserve">        REFERENCES public.progetto (codp) </w:t>
      </w:r>
    </w:p>
    <w:p w14:paraId="51AE859F" w14:textId="77777777" w:rsidR="006E2554" w:rsidRPr="0012581E" w:rsidRDefault="006E2554" w:rsidP="006E2554">
      <w:pPr>
        <w:rPr>
          <w:caps/>
        </w:rPr>
      </w:pPr>
      <w:r w:rsidRPr="0012581E">
        <w:rPr>
          <w:caps/>
        </w:rPr>
        <w:t xml:space="preserve">        ON UPDATE CASCADE</w:t>
      </w:r>
    </w:p>
    <w:p w14:paraId="2F490E7D" w14:textId="77777777" w:rsidR="006E2554" w:rsidRPr="0012581E" w:rsidRDefault="006E2554" w:rsidP="006E2554">
      <w:pPr>
        <w:rPr>
          <w:caps/>
        </w:rPr>
      </w:pPr>
      <w:r w:rsidRPr="0012581E">
        <w:rPr>
          <w:caps/>
        </w:rPr>
        <w:t xml:space="preserve">        ON DELETE CASCADE</w:t>
      </w:r>
    </w:p>
    <w:p w14:paraId="5010F3E8" w14:textId="20BD9034" w:rsidR="003103ED" w:rsidRPr="0012581E" w:rsidRDefault="006E2554" w:rsidP="006E2554">
      <w:pPr>
        <w:rPr>
          <w:caps/>
        </w:rPr>
      </w:pPr>
      <w:r w:rsidRPr="0012581E">
        <w:rPr>
          <w:caps/>
        </w:rPr>
        <w:t>)</w:t>
      </w:r>
    </w:p>
    <w:p w14:paraId="15A2EF99" w14:textId="00FD5851" w:rsidR="006E2554" w:rsidRDefault="006E2554" w:rsidP="003103ED">
      <w:pPr>
        <w:rPr>
          <w:caps/>
        </w:rPr>
      </w:pPr>
    </w:p>
    <w:p w14:paraId="1231C038" w14:textId="19A7DEF1" w:rsidR="00AC73DE" w:rsidRDefault="00AC73DE" w:rsidP="003103ED">
      <w:pPr>
        <w:rPr>
          <w:caps/>
        </w:rPr>
      </w:pPr>
    </w:p>
    <w:p w14:paraId="5820842D" w14:textId="727B9284" w:rsidR="00AC73DE" w:rsidRDefault="00AC73DE" w:rsidP="003103ED">
      <w:pPr>
        <w:rPr>
          <w:caps/>
        </w:rPr>
      </w:pPr>
    </w:p>
    <w:p w14:paraId="4CE11B89" w14:textId="77777777" w:rsidR="00AC73DE" w:rsidRDefault="00AC73DE" w:rsidP="00AC73DE">
      <w:r>
        <w:t>/**</w:t>
      </w:r>
    </w:p>
    <w:p w14:paraId="72EA29B6" w14:textId="7B3E1965" w:rsidR="00AC73DE" w:rsidRDefault="00AC73DE" w:rsidP="00AC73DE">
      <w:r w:rsidRPr="0012581E">
        <w:t xml:space="preserve"> * TABELLA: </w:t>
      </w:r>
      <w:r>
        <w:t>PiattaformaMeeting</w:t>
      </w:r>
    </w:p>
    <w:p w14:paraId="1C4F2E3F" w14:textId="77777777" w:rsidR="00AC73DE" w:rsidRDefault="00AC73DE" w:rsidP="00AC73DE">
      <w:r w:rsidRPr="0012581E">
        <w:t xml:space="preserve"> * Crea la tabella e implementa i vincoli pi</w:t>
      </w:r>
      <w:r>
        <w:t xml:space="preserve">ù </w:t>
      </w:r>
      <w:r w:rsidRPr="0012581E">
        <w:t>semplici.</w:t>
      </w:r>
    </w:p>
    <w:p w14:paraId="24ADD592" w14:textId="77777777" w:rsidR="00AC73DE" w:rsidRDefault="00AC73DE" w:rsidP="00AC73DE">
      <w:r>
        <w:t>*/</w:t>
      </w:r>
    </w:p>
    <w:p w14:paraId="3BE6FBBC" w14:textId="5F6CBAC0" w:rsidR="00AC73DE" w:rsidRDefault="00AC73DE" w:rsidP="00AC73DE">
      <w:r>
        <w:rPr>
          <w:caps/>
        </w:rPr>
        <w:t xml:space="preserve"> --C</w:t>
      </w:r>
      <w:r>
        <w:t>rea la tabella PiattaformaMeeting e vincolo di chiave primaria.</w:t>
      </w:r>
    </w:p>
    <w:p w14:paraId="0339BCBB" w14:textId="6FC0A75A" w:rsidR="00AC73DE" w:rsidRPr="0012581E" w:rsidRDefault="00AC73DE" w:rsidP="003103ED">
      <w:pPr>
        <w:rPr>
          <w:caps/>
        </w:rPr>
      </w:pPr>
    </w:p>
    <w:p w14:paraId="0FAB8EE4" w14:textId="2351D69C" w:rsidR="003103ED" w:rsidRPr="0012581E" w:rsidRDefault="003103ED" w:rsidP="003103ED">
      <w:pPr>
        <w:rPr>
          <w:caps/>
        </w:rPr>
      </w:pPr>
      <w:r w:rsidRPr="0012581E">
        <w:rPr>
          <w:caps/>
        </w:rPr>
        <w:t>CREATE TABLE public.piattaformameeting</w:t>
      </w:r>
    </w:p>
    <w:p w14:paraId="4395819B" w14:textId="77777777" w:rsidR="003103ED" w:rsidRPr="0012581E" w:rsidRDefault="003103ED" w:rsidP="003103ED">
      <w:pPr>
        <w:rPr>
          <w:caps/>
        </w:rPr>
      </w:pPr>
      <w:r w:rsidRPr="0012581E">
        <w:rPr>
          <w:caps/>
        </w:rPr>
        <w:t>(</w:t>
      </w:r>
    </w:p>
    <w:p w14:paraId="5999DF0D" w14:textId="5B7EC75F" w:rsidR="003103ED" w:rsidRPr="0012581E" w:rsidRDefault="003103ED" w:rsidP="003103ED">
      <w:pPr>
        <w:rPr>
          <w:caps/>
        </w:rPr>
      </w:pPr>
      <w:r w:rsidRPr="0012581E">
        <w:rPr>
          <w:caps/>
        </w:rPr>
        <w:t xml:space="preserve">    nomepiattaforma character varying</w:t>
      </w:r>
      <w:r w:rsidR="0012581E">
        <w:rPr>
          <w:caps/>
        </w:rPr>
        <w:t xml:space="preserve"> </w:t>
      </w:r>
      <w:r w:rsidRPr="0012581E">
        <w:rPr>
          <w:caps/>
        </w:rPr>
        <w:t>(20) NOT NULL,</w:t>
      </w:r>
    </w:p>
    <w:p w14:paraId="7F0EDFAB" w14:textId="77777777" w:rsidR="003103ED" w:rsidRPr="0012581E" w:rsidRDefault="003103ED" w:rsidP="003103ED">
      <w:pPr>
        <w:rPr>
          <w:caps/>
        </w:rPr>
      </w:pPr>
      <w:r w:rsidRPr="0012581E">
        <w:rPr>
          <w:caps/>
        </w:rPr>
        <w:t xml:space="preserve">    nmaxdispositivi integer NOT NULL,</w:t>
      </w:r>
    </w:p>
    <w:p w14:paraId="78A79D2D" w14:textId="77777777" w:rsidR="003103ED" w:rsidRPr="0012581E" w:rsidRDefault="003103ED" w:rsidP="003103ED">
      <w:pPr>
        <w:rPr>
          <w:caps/>
        </w:rPr>
      </w:pPr>
      <w:r w:rsidRPr="0012581E">
        <w:rPr>
          <w:caps/>
        </w:rPr>
        <w:t xml:space="preserve">    CONSTRAINT piattaformameeting_pkey PRIMARY KEY (nomepiattaforma)</w:t>
      </w:r>
    </w:p>
    <w:p w14:paraId="3A092DA0" w14:textId="7C6A04F3" w:rsidR="003103ED" w:rsidRPr="0012581E" w:rsidRDefault="003103ED" w:rsidP="003103ED">
      <w:pPr>
        <w:rPr>
          <w:caps/>
        </w:rPr>
      </w:pPr>
      <w:r w:rsidRPr="0012581E">
        <w:rPr>
          <w:caps/>
        </w:rPr>
        <w:t>)</w:t>
      </w:r>
    </w:p>
    <w:p w14:paraId="0A4CDD5C" w14:textId="4D5EB925" w:rsidR="003103ED" w:rsidRDefault="003103ED" w:rsidP="003103ED">
      <w:pPr>
        <w:rPr>
          <w:caps/>
        </w:rPr>
      </w:pPr>
    </w:p>
    <w:p w14:paraId="6C5219DA" w14:textId="77777777" w:rsidR="004C78DA" w:rsidRDefault="004C78DA" w:rsidP="00AC73DE"/>
    <w:p w14:paraId="0D11F381" w14:textId="77777777" w:rsidR="004C78DA" w:rsidRDefault="004C78DA" w:rsidP="00AC73DE"/>
    <w:p w14:paraId="08432495" w14:textId="77777777" w:rsidR="004C78DA" w:rsidRDefault="004C78DA" w:rsidP="00AC73DE"/>
    <w:p w14:paraId="13CE3F83" w14:textId="77777777" w:rsidR="004C78DA" w:rsidRDefault="004C78DA" w:rsidP="00AC73DE"/>
    <w:p w14:paraId="136BE689" w14:textId="77777777" w:rsidR="004C78DA" w:rsidRDefault="004C78DA" w:rsidP="00AC73DE"/>
    <w:p w14:paraId="668D31C6" w14:textId="77777777" w:rsidR="004C78DA" w:rsidRDefault="004C78DA" w:rsidP="00AC73DE"/>
    <w:p w14:paraId="1D1DA1D1" w14:textId="77777777" w:rsidR="004C78DA" w:rsidRDefault="004C78DA" w:rsidP="00AC73DE"/>
    <w:p w14:paraId="5D4EE2B8" w14:textId="77777777" w:rsidR="004C78DA" w:rsidRDefault="004C78DA" w:rsidP="00AC73DE"/>
    <w:p w14:paraId="1887C3A7" w14:textId="77777777" w:rsidR="004C78DA" w:rsidRDefault="004C78DA" w:rsidP="00AC73DE"/>
    <w:p w14:paraId="0C39E6E2" w14:textId="77777777" w:rsidR="004C78DA" w:rsidRDefault="004C78DA" w:rsidP="00AC73DE"/>
    <w:p w14:paraId="5894CE64" w14:textId="77777777" w:rsidR="004C78DA" w:rsidRDefault="004C78DA" w:rsidP="00AC73DE"/>
    <w:p w14:paraId="7D997444" w14:textId="77777777" w:rsidR="001B5AE3" w:rsidRDefault="001B5AE3">
      <w:r>
        <w:br w:type="page"/>
      </w:r>
    </w:p>
    <w:p w14:paraId="5F5F9D58" w14:textId="792E3AFA" w:rsidR="00AC73DE" w:rsidRDefault="00AC73DE" w:rsidP="00AC73DE">
      <w:r>
        <w:lastRenderedPageBreak/>
        <w:t>/**</w:t>
      </w:r>
    </w:p>
    <w:p w14:paraId="72243486" w14:textId="5E152678" w:rsidR="00AC73DE" w:rsidRDefault="00AC73DE" w:rsidP="00AC73DE">
      <w:r w:rsidRPr="0012581E">
        <w:t xml:space="preserve"> * TABELLA: </w:t>
      </w:r>
      <w:r>
        <w:t>Progetto</w:t>
      </w:r>
    </w:p>
    <w:p w14:paraId="71FFE6AC" w14:textId="77777777" w:rsidR="00AC73DE" w:rsidRDefault="00AC73DE" w:rsidP="00AC73DE">
      <w:r w:rsidRPr="0012581E">
        <w:t xml:space="preserve"> * Crea la tabella e implementa i vincoli pi</w:t>
      </w:r>
      <w:r>
        <w:t xml:space="preserve">ù </w:t>
      </w:r>
      <w:r w:rsidRPr="0012581E">
        <w:t>semplici.</w:t>
      </w:r>
    </w:p>
    <w:p w14:paraId="01414734" w14:textId="77777777" w:rsidR="00AC73DE" w:rsidRDefault="00AC73DE" w:rsidP="00AC73DE">
      <w:r>
        <w:t>*/</w:t>
      </w:r>
    </w:p>
    <w:p w14:paraId="40554CF7" w14:textId="4B6C3005" w:rsidR="00AC73DE" w:rsidRDefault="00AC73DE" w:rsidP="00AC73DE">
      <w:r>
        <w:rPr>
          <w:caps/>
        </w:rPr>
        <w:t xml:space="preserve"> --C</w:t>
      </w:r>
      <w:r>
        <w:t>rea la tabella Progetto e vincolo di chiave primaria.</w:t>
      </w:r>
    </w:p>
    <w:p w14:paraId="45F1914A" w14:textId="77777777" w:rsidR="00AC73DE" w:rsidRPr="0012581E" w:rsidRDefault="00AC73DE" w:rsidP="003103ED">
      <w:pPr>
        <w:rPr>
          <w:caps/>
        </w:rPr>
      </w:pPr>
    </w:p>
    <w:p w14:paraId="4B2B31B3" w14:textId="77777777" w:rsidR="003103ED" w:rsidRPr="0012581E" w:rsidRDefault="003103ED" w:rsidP="003103ED">
      <w:pPr>
        <w:rPr>
          <w:caps/>
        </w:rPr>
      </w:pPr>
      <w:r w:rsidRPr="0012581E">
        <w:rPr>
          <w:caps/>
        </w:rPr>
        <w:t>CREATE TABLE public.progetto</w:t>
      </w:r>
    </w:p>
    <w:p w14:paraId="531E870E" w14:textId="77777777" w:rsidR="003103ED" w:rsidRPr="0012581E" w:rsidRDefault="003103ED" w:rsidP="003103ED">
      <w:pPr>
        <w:rPr>
          <w:caps/>
        </w:rPr>
      </w:pPr>
      <w:r w:rsidRPr="0012581E">
        <w:rPr>
          <w:caps/>
        </w:rPr>
        <w:t>(</w:t>
      </w:r>
    </w:p>
    <w:p w14:paraId="552FF48F" w14:textId="77777777" w:rsidR="003103ED" w:rsidRPr="0012581E" w:rsidRDefault="003103ED" w:rsidP="003103ED">
      <w:pPr>
        <w:rPr>
          <w:caps/>
        </w:rPr>
      </w:pPr>
      <w:r w:rsidRPr="0012581E">
        <w:rPr>
          <w:caps/>
        </w:rPr>
        <w:t xml:space="preserve">    codp integer NOT NULL DEFAULT nextval('progetto_codp_seq</w:t>
      </w:r>
      <w:proofErr w:type="gramStart"/>
      <w:r w:rsidRPr="0012581E">
        <w:rPr>
          <w:caps/>
        </w:rPr>
        <w:t>'::</w:t>
      </w:r>
      <w:proofErr w:type="gramEnd"/>
      <w:r w:rsidRPr="0012581E">
        <w:rPr>
          <w:caps/>
        </w:rPr>
        <w:t>regclass),</w:t>
      </w:r>
    </w:p>
    <w:p w14:paraId="2BC5EEF0" w14:textId="76650379" w:rsidR="003103ED" w:rsidRPr="0012581E" w:rsidRDefault="003103ED" w:rsidP="003103ED">
      <w:pPr>
        <w:rPr>
          <w:caps/>
        </w:rPr>
      </w:pPr>
      <w:r w:rsidRPr="0012581E">
        <w:rPr>
          <w:caps/>
        </w:rPr>
        <w:t xml:space="preserve">    nomeprogetto character varying</w:t>
      </w:r>
      <w:r w:rsidR="0012581E">
        <w:rPr>
          <w:caps/>
        </w:rPr>
        <w:t xml:space="preserve"> </w:t>
      </w:r>
      <w:r w:rsidRPr="0012581E">
        <w:rPr>
          <w:caps/>
        </w:rPr>
        <w:t>(30) NOT NULL,</w:t>
      </w:r>
    </w:p>
    <w:p w14:paraId="636C309F" w14:textId="1C43380A" w:rsidR="003103ED" w:rsidRPr="0012581E" w:rsidRDefault="003103ED" w:rsidP="003103ED">
      <w:pPr>
        <w:rPr>
          <w:caps/>
        </w:rPr>
      </w:pPr>
      <w:r w:rsidRPr="0012581E">
        <w:rPr>
          <w:caps/>
        </w:rPr>
        <w:t xml:space="preserve">    tipologia character varying</w:t>
      </w:r>
      <w:r w:rsidR="0012581E">
        <w:rPr>
          <w:caps/>
        </w:rPr>
        <w:t xml:space="preserve"> </w:t>
      </w:r>
      <w:r w:rsidRPr="0012581E">
        <w:rPr>
          <w:caps/>
        </w:rPr>
        <w:t>(30) NOT NULL,</w:t>
      </w:r>
    </w:p>
    <w:p w14:paraId="48922FE2" w14:textId="77777777" w:rsidR="003103ED" w:rsidRPr="0012581E" w:rsidRDefault="003103ED" w:rsidP="003103ED">
      <w:pPr>
        <w:rPr>
          <w:caps/>
        </w:rPr>
      </w:pPr>
      <w:r w:rsidRPr="0012581E">
        <w:rPr>
          <w:caps/>
        </w:rPr>
        <w:t xml:space="preserve">    datai date NOT NULL,</w:t>
      </w:r>
    </w:p>
    <w:p w14:paraId="2B43CF10" w14:textId="77777777" w:rsidR="003103ED" w:rsidRPr="0012581E" w:rsidRDefault="003103ED" w:rsidP="003103ED">
      <w:pPr>
        <w:rPr>
          <w:caps/>
        </w:rPr>
      </w:pPr>
      <w:r w:rsidRPr="0012581E">
        <w:rPr>
          <w:caps/>
        </w:rPr>
        <w:t xml:space="preserve">    dataf date,</w:t>
      </w:r>
    </w:p>
    <w:p w14:paraId="636B6A1C" w14:textId="59C98D81" w:rsidR="003103ED" w:rsidRPr="0012581E" w:rsidRDefault="003103ED" w:rsidP="003103ED">
      <w:pPr>
        <w:rPr>
          <w:caps/>
        </w:rPr>
      </w:pPr>
      <w:r w:rsidRPr="0012581E">
        <w:rPr>
          <w:caps/>
        </w:rPr>
        <w:t xml:space="preserve">    nomecliente character varying</w:t>
      </w:r>
      <w:r w:rsidR="0012581E">
        <w:rPr>
          <w:caps/>
        </w:rPr>
        <w:t xml:space="preserve"> </w:t>
      </w:r>
      <w:r w:rsidRPr="0012581E">
        <w:rPr>
          <w:caps/>
        </w:rPr>
        <w:t xml:space="preserve">(20) </w:t>
      </w:r>
    </w:p>
    <w:p w14:paraId="2AD29116" w14:textId="6A72105D" w:rsidR="003103ED" w:rsidRPr="0012581E" w:rsidRDefault="003103ED" w:rsidP="003103ED">
      <w:pPr>
        <w:rPr>
          <w:caps/>
        </w:rPr>
      </w:pPr>
      <w:r w:rsidRPr="0012581E">
        <w:rPr>
          <w:caps/>
        </w:rPr>
        <w:t xml:space="preserve">    descrizione character varying</w:t>
      </w:r>
      <w:r w:rsidR="0012581E">
        <w:rPr>
          <w:caps/>
        </w:rPr>
        <w:t xml:space="preserve"> </w:t>
      </w:r>
      <w:r w:rsidRPr="0012581E">
        <w:rPr>
          <w:caps/>
        </w:rPr>
        <w:t xml:space="preserve">(400) </w:t>
      </w:r>
    </w:p>
    <w:p w14:paraId="6B14B575" w14:textId="6D68D9A2" w:rsidR="003103ED" w:rsidRPr="0012581E" w:rsidRDefault="003103ED" w:rsidP="003103ED">
      <w:pPr>
        <w:rPr>
          <w:caps/>
        </w:rPr>
      </w:pPr>
      <w:r w:rsidRPr="0012581E">
        <w:rPr>
          <w:caps/>
        </w:rPr>
        <w:t xml:space="preserve">    status character varying</w:t>
      </w:r>
      <w:r w:rsidR="0012581E">
        <w:rPr>
          <w:caps/>
        </w:rPr>
        <w:t xml:space="preserve"> </w:t>
      </w:r>
      <w:r w:rsidRPr="0012581E">
        <w:rPr>
          <w:caps/>
        </w:rPr>
        <w:t>(10) DEFAULT 'IN CORSO</w:t>
      </w:r>
      <w:proofErr w:type="gramStart"/>
      <w:r w:rsidRPr="0012581E">
        <w:rPr>
          <w:caps/>
        </w:rPr>
        <w:t>'::</w:t>
      </w:r>
      <w:proofErr w:type="gramEnd"/>
      <w:r w:rsidRPr="0012581E">
        <w:rPr>
          <w:caps/>
        </w:rPr>
        <w:t>character varying,</w:t>
      </w:r>
    </w:p>
    <w:p w14:paraId="148239C0" w14:textId="77777777" w:rsidR="003103ED" w:rsidRPr="0012581E" w:rsidRDefault="003103ED" w:rsidP="003103ED">
      <w:pPr>
        <w:rPr>
          <w:caps/>
        </w:rPr>
      </w:pPr>
      <w:r w:rsidRPr="0012581E">
        <w:rPr>
          <w:caps/>
        </w:rPr>
        <w:t xml:space="preserve">    CONSTRAINT progetto_pkey PRIMARY KEY (codp)</w:t>
      </w:r>
    </w:p>
    <w:p w14:paraId="1B14D617" w14:textId="107AFA60" w:rsidR="003103ED" w:rsidRDefault="003103ED" w:rsidP="003103ED">
      <w:pPr>
        <w:rPr>
          <w:caps/>
        </w:rPr>
      </w:pPr>
      <w:r w:rsidRPr="0012581E">
        <w:rPr>
          <w:caps/>
        </w:rPr>
        <w:t>)</w:t>
      </w:r>
    </w:p>
    <w:p w14:paraId="58E3DE16" w14:textId="38CBC816" w:rsidR="00AC73DE" w:rsidRDefault="00AC73DE" w:rsidP="003103ED">
      <w:pPr>
        <w:rPr>
          <w:caps/>
        </w:rPr>
      </w:pPr>
    </w:p>
    <w:p w14:paraId="167E2995" w14:textId="77777777" w:rsidR="00AC73DE" w:rsidRDefault="00AC73DE" w:rsidP="00AC73DE">
      <w:r>
        <w:t>/**</w:t>
      </w:r>
    </w:p>
    <w:p w14:paraId="010DF4B3" w14:textId="6988C115" w:rsidR="00AC73DE" w:rsidRDefault="00AC73DE" w:rsidP="00AC73DE">
      <w:r w:rsidRPr="0012581E">
        <w:t xml:space="preserve"> * TABELLA:</w:t>
      </w:r>
      <w:r>
        <w:t xml:space="preserve"> Residenza</w:t>
      </w:r>
    </w:p>
    <w:p w14:paraId="0F713A04" w14:textId="77777777" w:rsidR="00AC73DE" w:rsidRDefault="00AC73DE" w:rsidP="00AC73DE">
      <w:r w:rsidRPr="0012581E">
        <w:t xml:space="preserve"> * Crea la tabella e implementa i vincoli pi</w:t>
      </w:r>
      <w:r>
        <w:t xml:space="preserve">ù </w:t>
      </w:r>
      <w:r w:rsidRPr="0012581E">
        <w:t>semplici.</w:t>
      </w:r>
    </w:p>
    <w:p w14:paraId="05CB6DC5" w14:textId="77777777" w:rsidR="00AC73DE" w:rsidRDefault="00AC73DE" w:rsidP="00AC73DE">
      <w:r>
        <w:t>*/</w:t>
      </w:r>
    </w:p>
    <w:p w14:paraId="683ED407" w14:textId="7B6C73FD" w:rsidR="00AC73DE" w:rsidRDefault="00AC73DE" w:rsidP="00AC73DE">
      <w:r>
        <w:rPr>
          <w:caps/>
        </w:rPr>
        <w:t xml:space="preserve"> --C</w:t>
      </w:r>
      <w:r>
        <w:t>rea la tabella Residenza e vincolo di chiave esterna.</w:t>
      </w:r>
    </w:p>
    <w:p w14:paraId="7CC7C283" w14:textId="77777777" w:rsidR="00AC73DE" w:rsidRPr="0012581E" w:rsidRDefault="00AC73DE" w:rsidP="003103ED">
      <w:pPr>
        <w:rPr>
          <w:caps/>
        </w:rPr>
      </w:pPr>
    </w:p>
    <w:p w14:paraId="608B2CBA" w14:textId="563FBD47" w:rsidR="003103ED" w:rsidRPr="0012581E" w:rsidRDefault="003103ED" w:rsidP="003103ED">
      <w:pPr>
        <w:rPr>
          <w:caps/>
        </w:rPr>
      </w:pPr>
    </w:p>
    <w:p w14:paraId="290D7FDC" w14:textId="77777777" w:rsidR="006E2554" w:rsidRPr="0012581E" w:rsidRDefault="006E2554" w:rsidP="006E2554">
      <w:pPr>
        <w:rPr>
          <w:caps/>
        </w:rPr>
      </w:pPr>
      <w:r w:rsidRPr="0012581E">
        <w:rPr>
          <w:caps/>
        </w:rPr>
        <w:t>CREATE TABLE public.residenza</w:t>
      </w:r>
    </w:p>
    <w:p w14:paraId="05EEF451" w14:textId="77777777" w:rsidR="006E2554" w:rsidRPr="0012581E" w:rsidRDefault="006E2554" w:rsidP="006E2554">
      <w:pPr>
        <w:rPr>
          <w:caps/>
        </w:rPr>
      </w:pPr>
      <w:r w:rsidRPr="0012581E">
        <w:rPr>
          <w:caps/>
        </w:rPr>
        <w:t>(</w:t>
      </w:r>
    </w:p>
    <w:p w14:paraId="3B1F6F4A" w14:textId="34EAAB02" w:rsidR="006E2554" w:rsidRPr="0012581E" w:rsidRDefault="006E2554" w:rsidP="006E2554">
      <w:pPr>
        <w:rPr>
          <w:caps/>
        </w:rPr>
      </w:pPr>
      <w:r w:rsidRPr="0012581E">
        <w:rPr>
          <w:caps/>
        </w:rPr>
        <w:t xml:space="preserve">    codf character</w:t>
      </w:r>
      <w:r w:rsidR="0012581E">
        <w:rPr>
          <w:caps/>
        </w:rPr>
        <w:t xml:space="preserve"> </w:t>
      </w:r>
      <w:r w:rsidRPr="0012581E">
        <w:rPr>
          <w:caps/>
        </w:rPr>
        <w:t>(16),</w:t>
      </w:r>
    </w:p>
    <w:p w14:paraId="3FFD35A3" w14:textId="29AF42CC" w:rsidR="006E2554" w:rsidRPr="0012581E" w:rsidRDefault="006E2554" w:rsidP="006E2554">
      <w:pPr>
        <w:rPr>
          <w:caps/>
        </w:rPr>
      </w:pPr>
      <w:r w:rsidRPr="0012581E">
        <w:rPr>
          <w:caps/>
        </w:rPr>
        <w:t xml:space="preserve">    provincia character</w:t>
      </w:r>
      <w:r w:rsidR="0012581E">
        <w:rPr>
          <w:caps/>
        </w:rPr>
        <w:t xml:space="preserve"> </w:t>
      </w:r>
      <w:r w:rsidRPr="0012581E">
        <w:rPr>
          <w:caps/>
        </w:rPr>
        <w:t>(2),</w:t>
      </w:r>
    </w:p>
    <w:p w14:paraId="6FFF7A31" w14:textId="43A24222" w:rsidR="006E2554" w:rsidRPr="0012581E" w:rsidRDefault="006E2554" w:rsidP="006E2554">
      <w:pPr>
        <w:rPr>
          <w:caps/>
        </w:rPr>
      </w:pPr>
      <w:r w:rsidRPr="0012581E">
        <w:rPr>
          <w:caps/>
        </w:rPr>
        <w:t xml:space="preserve">    cap character</w:t>
      </w:r>
      <w:r w:rsidR="0012581E">
        <w:rPr>
          <w:caps/>
        </w:rPr>
        <w:t xml:space="preserve"> </w:t>
      </w:r>
      <w:r w:rsidRPr="0012581E">
        <w:rPr>
          <w:caps/>
        </w:rPr>
        <w:t>(5),</w:t>
      </w:r>
    </w:p>
    <w:p w14:paraId="36FF8AAF" w14:textId="4E7C2CB4" w:rsidR="006E2554" w:rsidRPr="0012581E" w:rsidRDefault="006E2554" w:rsidP="006E2554">
      <w:pPr>
        <w:rPr>
          <w:caps/>
        </w:rPr>
      </w:pPr>
      <w:r w:rsidRPr="0012581E">
        <w:rPr>
          <w:caps/>
        </w:rPr>
        <w:t xml:space="preserve">    via character varying</w:t>
      </w:r>
      <w:r w:rsidR="0012581E">
        <w:rPr>
          <w:caps/>
        </w:rPr>
        <w:t xml:space="preserve"> </w:t>
      </w:r>
      <w:r w:rsidRPr="0012581E">
        <w:rPr>
          <w:caps/>
        </w:rPr>
        <w:t>(15),</w:t>
      </w:r>
    </w:p>
    <w:p w14:paraId="0478302C" w14:textId="4ACA506C" w:rsidR="006E2554" w:rsidRPr="0012581E" w:rsidRDefault="006E2554" w:rsidP="006E2554">
      <w:pPr>
        <w:rPr>
          <w:caps/>
        </w:rPr>
      </w:pPr>
      <w:r w:rsidRPr="0012581E">
        <w:rPr>
          <w:caps/>
        </w:rPr>
        <w:t xml:space="preserve">    ncivico character varying</w:t>
      </w:r>
      <w:r w:rsidR="0012581E">
        <w:rPr>
          <w:caps/>
        </w:rPr>
        <w:t xml:space="preserve"> </w:t>
      </w:r>
      <w:r w:rsidRPr="0012581E">
        <w:rPr>
          <w:caps/>
        </w:rPr>
        <w:t>(6),</w:t>
      </w:r>
    </w:p>
    <w:p w14:paraId="11DCBE3C" w14:textId="0CCBDDB2" w:rsidR="006E2554" w:rsidRPr="0012581E" w:rsidRDefault="006E2554" w:rsidP="006E2554">
      <w:pPr>
        <w:rPr>
          <w:caps/>
        </w:rPr>
      </w:pPr>
      <w:r w:rsidRPr="0012581E">
        <w:rPr>
          <w:caps/>
        </w:rPr>
        <w:t xml:space="preserve">    "città" character varying</w:t>
      </w:r>
      <w:r w:rsidR="0012581E">
        <w:rPr>
          <w:caps/>
        </w:rPr>
        <w:t xml:space="preserve"> </w:t>
      </w:r>
      <w:r w:rsidRPr="0012581E">
        <w:rPr>
          <w:caps/>
        </w:rPr>
        <w:t>(15),</w:t>
      </w:r>
    </w:p>
    <w:p w14:paraId="5C7ACAC1" w14:textId="77777777" w:rsidR="006E2554" w:rsidRPr="0012581E" w:rsidRDefault="006E2554" w:rsidP="006E2554">
      <w:pPr>
        <w:rPr>
          <w:caps/>
        </w:rPr>
      </w:pPr>
      <w:r w:rsidRPr="0012581E">
        <w:rPr>
          <w:caps/>
        </w:rPr>
        <w:t xml:space="preserve">    CONSTRAINT fk_residenza FOREIGN KEY (codf)</w:t>
      </w:r>
    </w:p>
    <w:p w14:paraId="6DC12879" w14:textId="77777777" w:rsidR="006E2554" w:rsidRPr="0012581E" w:rsidRDefault="006E2554" w:rsidP="006E2554">
      <w:pPr>
        <w:rPr>
          <w:caps/>
        </w:rPr>
      </w:pPr>
      <w:r w:rsidRPr="0012581E">
        <w:rPr>
          <w:caps/>
        </w:rPr>
        <w:t xml:space="preserve">        REFERENCES public.dipendente (codf) </w:t>
      </w:r>
    </w:p>
    <w:p w14:paraId="263AAC69" w14:textId="77777777" w:rsidR="006E2554" w:rsidRPr="0012581E" w:rsidRDefault="006E2554" w:rsidP="006E2554">
      <w:pPr>
        <w:rPr>
          <w:caps/>
        </w:rPr>
      </w:pPr>
      <w:r w:rsidRPr="0012581E">
        <w:rPr>
          <w:caps/>
        </w:rPr>
        <w:t xml:space="preserve">        ON UPDATE CASCADE</w:t>
      </w:r>
    </w:p>
    <w:p w14:paraId="33F4F4C3" w14:textId="77777777" w:rsidR="006E2554" w:rsidRPr="0012581E" w:rsidRDefault="006E2554" w:rsidP="006E2554">
      <w:pPr>
        <w:rPr>
          <w:caps/>
        </w:rPr>
      </w:pPr>
      <w:r w:rsidRPr="0012581E">
        <w:rPr>
          <w:caps/>
        </w:rPr>
        <w:t xml:space="preserve">        ON DELETE CASCADE</w:t>
      </w:r>
    </w:p>
    <w:p w14:paraId="0A4AB254" w14:textId="7CA25D1D" w:rsidR="003103ED" w:rsidRDefault="006E2554" w:rsidP="006E2554">
      <w:pPr>
        <w:rPr>
          <w:caps/>
        </w:rPr>
      </w:pPr>
      <w:r w:rsidRPr="0012581E">
        <w:rPr>
          <w:caps/>
        </w:rPr>
        <w:t>)</w:t>
      </w:r>
    </w:p>
    <w:p w14:paraId="7BDB28DA" w14:textId="21BB3533" w:rsidR="00AC73DE" w:rsidRDefault="00AC73DE" w:rsidP="006E2554">
      <w:pPr>
        <w:rPr>
          <w:caps/>
        </w:rPr>
      </w:pPr>
    </w:p>
    <w:p w14:paraId="50FA9BA0" w14:textId="77777777" w:rsidR="00AC73DE" w:rsidRDefault="00AC73DE" w:rsidP="00AC73DE"/>
    <w:p w14:paraId="2C7ED642" w14:textId="77777777" w:rsidR="00AC73DE" w:rsidRDefault="00AC73DE" w:rsidP="00AC73DE"/>
    <w:p w14:paraId="34790335" w14:textId="39311EFE" w:rsidR="00AC73DE" w:rsidRDefault="00AC73DE" w:rsidP="00AC73DE">
      <w:r>
        <w:t>/**</w:t>
      </w:r>
    </w:p>
    <w:p w14:paraId="217CDB5A" w14:textId="5EA55AE0" w:rsidR="00AC73DE" w:rsidRDefault="00AC73DE" w:rsidP="00AC73DE">
      <w:r w:rsidRPr="0012581E">
        <w:t xml:space="preserve"> * TABELLA: </w:t>
      </w:r>
      <w:r>
        <w:t>SalaMeeting</w:t>
      </w:r>
    </w:p>
    <w:p w14:paraId="4DF7D008" w14:textId="77777777" w:rsidR="00AC73DE" w:rsidRDefault="00AC73DE" w:rsidP="00AC73DE">
      <w:r w:rsidRPr="0012581E">
        <w:t xml:space="preserve"> * Crea la tabella e implementa i vincoli pi</w:t>
      </w:r>
      <w:r>
        <w:t xml:space="preserve">ù </w:t>
      </w:r>
      <w:r w:rsidRPr="0012581E">
        <w:t>semplici.</w:t>
      </w:r>
    </w:p>
    <w:p w14:paraId="36F48F8F" w14:textId="77777777" w:rsidR="00AC73DE" w:rsidRDefault="00AC73DE" w:rsidP="00AC73DE">
      <w:r>
        <w:t>*/</w:t>
      </w:r>
    </w:p>
    <w:p w14:paraId="5F3433D1" w14:textId="60E1B161" w:rsidR="00AC73DE" w:rsidRDefault="00AC73DE" w:rsidP="00AC73DE">
      <w:r>
        <w:rPr>
          <w:caps/>
        </w:rPr>
        <w:t xml:space="preserve"> --C</w:t>
      </w:r>
      <w:r>
        <w:t>rea la tabella SalaMeeting e vincolo di chiave primaria.</w:t>
      </w:r>
    </w:p>
    <w:p w14:paraId="25F49EB3" w14:textId="70B4D514" w:rsidR="00AC73DE" w:rsidRPr="0012581E" w:rsidRDefault="00AC73DE" w:rsidP="006E2554">
      <w:pPr>
        <w:rPr>
          <w:caps/>
        </w:rPr>
      </w:pPr>
      <w:r>
        <w:rPr>
          <w:caps/>
        </w:rPr>
        <w:t xml:space="preserve"> </w:t>
      </w:r>
    </w:p>
    <w:p w14:paraId="38AC09E6" w14:textId="77777777" w:rsidR="003103ED" w:rsidRPr="0012581E" w:rsidRDefault="003103ED" w:rsidP="003103ED">
      <w:pPr>
        <w:rPr>
          <w:caps/>
        </w:rPr>
      </w:pPr>
      <w:r w:rsidRPr="0012581E">
        <w:rPr>
          <w:caps/>
        </w:rPr>
        <w:t>CREATE TABLE public.salameeting</w:t>
      </w:r>
    </w:p>
    <w:p w14:paraId="3B047FFE" w14:textId="77777777" w:rsidR="003103ED" w:rsidRPr="0012581E" w:rsidRDefault="003103ED" w:rsidP="003103ED">
      <w:pPr>
        <w:rPr>
          <w:caps/>
        </w:rPr>
      </w:pPr>
      <w:r w:rsidRPr="0012581E">
        <w:rPr>
          <w:caps/>
        </w:rPr>
        <w:t>(</w:t>
      </w:r>
    </w:p>
    <w:p w14:paraId="36AEF908" w14:textId="0404A326" w:rsidR="003103ED" w:rsidRPr="0012581E" w:rsidRDefault="003103ED" w:rsidP="003103ED">
      <w:pPr>
        <w:rPr>
          <w:caps/>
        </w:rPr>
      </w:pPr>
      <w:r w:rsidRPr="0012581E">
        <w:rPr>
          <w:caps/>
        </w:rPr>
        <w:t xml:space="preserve">    nomesala character varying</w:t>
      </w:r>
      <w:r w:rsidR="0012581E">
        <w:rPr>
          <w:caps/>
        </w:rPr>
        <w:t xml:space="preserve"> </w:t>
      </w:r>
      <w:r w:rsidRPr="0012581E">
        <w:rPr>
          <w:caps/>
        </w:rPr>
        <w:t>(20) NOT NULL,</w:t>
      </w:r>
    </w:p>
    <w:p w14:paraId="719485DD" w14:textId="77777777" w:rsidR="003103ED" w:rsidRPr="0012581E" w:rsidRDefault="003103ED" w:rsidP="003103ED">
      <w:pPr>
        <w:rPr>
          <w:caps/>
        </w:rPr>
      </w:pPr>
      <w:r w:rsidRPr="0012581E">
        <w:rPr>
          <w:caps/>
        </w:rPr>
        <w:t xml:space="preserve">    nposti integer NOT NULL,</w:t>
      </w:r>
    </w:p>
    <w:p w14:paraId="69E066F2" w14:textId="77777777" w:rsidR="003103ED" w:rsidRPr="0012581E" w:rsidRDefault="003103ED" w:rsidP="003103ED">
      <w:pPr>
        <w:rPr>
          <w:caps/>
        </w:rPr>
      </w:pPr>
      <w:r w:rsidRPr="0012581E">
        <w:rPr>
          <w:caps/>
        </w:rPr>
        <w:t xml:space="preserve">    CONSTRAINT salameeting_pkey PRIMARY KEY (nomesala)</w:t>
      </w:r>
    </w:p>
    <w:p w14:paraId="3B5543E0" w14:textId="60DA2EE6" w:rsidR="003103ED" w:rsidRPr="0012581E" w:rsidRDefault="003103ED" w:rsidP="003103ED">
      <w:pPr>
        <w:rPr>
          <w:caps/>
        </w:rPr>
      </w:pPr>
      <w:r w:rsidRPr="0012581E">
        <w:rPr>
          <w:caps/>
        </w:rPr>
        <w:t>)</w:t>
      </w:r>
    </w:p>
    <w:p w14:paraId="74FAC3D0" w14:textId="79141BEA" w:rsidR="003103ED" w:rsidRPr="004D189D" w:rsidRDefault="004C78DA" w:rsidP="004D189D">
      <w:pPr>
        <w:pStyle w:val="Titolo2"/>
        <w:rPr>
          <w:rFonts w:ascii="Georgia" w:hAnsi="Georgia"/>
          <w:b/>
          <w:bCs/>
          <w:i w:val="0"/>
          <w:iCs/>
          <w:color w:val="123869" w:themeColor="accent1"/>
        </w:rPr>
      </w:pPr>
      <w:bookmarkStart w:id="19" w:name="_Toc66202683"/>
      <w:r w:rsidRPr="004D189D">
        <w:rPr>
          <w:rFonts w:ascii="Georgia" w:hAnsi="Georgia"/>
          <w:b/>
          <w:bCs/>
          <w:i w:val="0"/>
          <w:iCs/>
          <w:color w:val="123869" w:themeColor="accent1"/>
          <w:sz w:val="44"/>
          <w:szCs w:val="32"/>
        </w:rPr>
        <w:lastRenderedPageBreak/>
        <w:t>5.2 Viste</w:t>
      </w:r>
      <w:bookmarkEnd w:id="19"/>
    </w:p>
    <w:p w14:paraId="0B742DF8" w14:textId="03144329" w:rsidR="00AC73DE" w:rsidRDefault="00AC73DE" w:rsidP="004F73AC"/>
    <w:p w14:paraId="3B613AFC" w14:textId="1532F8EF" w:rsidR="00AC73DE" w:rsidRPr="004C78DA" w:rsidRDefault="004C78DA" w:rsidP="004C78DA">
      <w:pPr>
        <w:pStyle w:val="Titolo3"/>
        <w:rPr>
          <w:rFonts w:ascii="Georgia" w:hAnsi="Georgia"/>
        </w:rPr>
      </w:pPr>
      <w:bookmarkStart w:id="20" w:name="_Toc66202684"/>
      <w:r w:rsidRPr="004C78DA">
        <w:rPr>
          <w:rFonts w:ascii="Georgia" w:hAnsi="Georgia"/>
        </w:rPr>
        <w:t>5.2.1</w:t>
      </w:r>
      <w:r w:rsidR="00AC73DE" w:rsidRPr="004C78DA">
        <w:rPr>
          <w:rFonts w:ascii="Georgia" w:hAnsi="Georgia"/>
        </w:rPr>
        <w:t xml:space="preserve"> </w:t>
      </w:r>
      <w:proofErr w:type="spellStart"/>
      <w:r w:rsidR="00AC73DE" w:rsidRPr="004C78DA">
        <w:rPr>
          <w:rFonts w:ascii="Georgia" w:hAnsi="Georgia"/>
        </w:rPr>
        <w:t>Dipendenti_Dei_MeetingF</w:t>
      </w:r>
      <w:bookmarkEnd w:id="20"/>
      <w:proofErr w:type="spellEnd"/>
    </w:p>
    <w:p w14:paraId="47129703" w14:textId="77777777" w:rsidR="008E63C9" w:rsidRDefault="008E63C9" w:rsidP="004F73AC"/>
    <w:p w14:paraId="72AC6858" w14:textId="2F381B31" w:rsidR="00AC73DE" w:rsidRPr="004C78DA" w:rsidRDefault="00AC73DE" w:rsidP="004F73AC">
      <w:pPr>
        <w:rPr>
          <w:i/>
          <w:iCs/>
        </w:rPr>
      </w:pPr>
      <w:r>
        <w:t xml:space="preserve">  </w:t>
      </w:r>
      <w:r w:rsidR="008E63C9" w:rsidRPr="004C78DA">
        <w:rPr>
          <w:i/>
          <w:iCs/>
          <w:sz w:val="32"/>
          <w:szCs w:val="32"/>
        </w:rPr>
        <w:t xml:space="preserve">La vista mostra per </w:t>
      </w:r>
      <w:proofErr w:type="gramStart"/>
      <w:r w:rsidR="008E63C9" w:rsidRPr="004C78DA">
        <w:rPr>
          <w:i/>
          <w:iCs/>
          <w:sz w:val="32"/>
          <w:szCs w:val="32"/>
        </w:rPr>
        <w:t>ogni meeting</w:t>
      </w:r>
      <w:proofErr w:type="gramEnd"/>
      <w:r w:rsidR="008E63C9" w:rsidRPr="004C78DA">
        <w:rPr>
          <w:i/>
          <w:iCs/>
          <w:sz w:val="32"/>
          <w:szCs w:val="32"/>
        </w:rPr>
        <w:t xml:space="preserve"> fisico i dipendenti che ne prendono parte.</w:t>
      </w:r>
    </w:p>
    <w:p w14:paraId="1677FD1F" w14:textId="77777777" w:rsidR="008E63C9" w:rsidRPr="00AC73DE" w:rsidRDefault="008E63C9" w:rsidP="004F73AC"/>
    <w:p w14:paraId="16EAA3AA" w14:textId="77777777" w:rsidR="003103ED" w:rsidRPr="0012581E" w:rsidRDefault="003103ED" w:rsidP="003103ED">
      <w:pPr>
        <w:rPr>
          <w:caps/>
        </w:rPr>
      </w:pPr>
      <w:r w:rsidRPr="0012581E">
        <w:rPr>
          <w:caps/>
        </w:rPr>
        <w:t>CREATE OR REPLACE VIEW public.dipendenti_dei_meetingf</w:t>
      </w:r>
    </w:p>
    <w:p w14:paraId="42956D73" w14:textId="77777777" w:rsidR="003103ED" w:rsidRPr="0012581E" w:rsidRDefault="003103ED" w:rsidP="003103ED">
      <w:pPr>
        <w:rPr>
          <w:caps/>
        </w:rPr>
      </w:pPr>
      <w:r w:rsidRPr="0012581E">
        <w:rPr>
          <w:caps/>
        </w:rPr>
        <w:t xml:space="preserve"> AS</w:t>
      </w:r>
    </w:p>
    <w:p w14:paraId="7994B38F" w14:textId="77777777" w:rsidR="003103ED" w:rsidRPr="0012581E" w:rsidRDefault="003103ED" w:rsidP="003103ED">
      <w:pPr>
        <w:rPr>
          <w:caps/>
        </w:rPr>
      </w:pPr>
      <w:r w:rsidRPr="0012581E">
        <w:rPr>
          <w:caps/>
        </w:rPr>
        <w:t xml:space="preserve"> SELECT meetingfisico.codmf,</w:t>
      </w:r>
    </w:p>
    <w:p w14:paraId="58B96C89" w14:textId="77777777" w:rsidR="003103ED" w:rsidRPr="0012581E" w:rsidRDefault="003103ED" w:rsidP="003103ED">
      <w:pPr>
        <w:rPr>
          <w:caps/>
        </w:rPr>
      </w:pPr>
      <w:r w:rsidRPr="0012581E">
        <w:rPr>
          <w:caps/>
        </w:rPr>
        <w:t xml:space="preserve">    meetingfisico.datamf,</w:t>
      </w:r>
    </w:p>
    <w:p w14:paraId="5C8599B6" w14:textId="77777777" w:rsidR="003103ED" w:rsidRPr="0012581E" w:rsidRDefault="003103ED" w:rsidP="003103ED">
      <w:pPr>
        <w:rPr>
          <w:caps/>
        </w:rPr>
      </w:pPr>
      <w:r w:rsidRPr="0012581E">
        <w:rPr>
          <w:caps/>
        </w:rPr>
        <w:t xml:space="preserve">    meetingfisico.nomesala,</w:t>
      </w:r>
    </w:p>
    <w:p w14:paraId="0C66C212" w14:textId="77777777" w:rsidR="003103ED" w:rsidRPr="0012581E" w:rsidRDefault="003103ED" w:rsidP="003103ED">
      <w:pPr>
        <w:rPr>
          <w:caps/>
        </w:rPr>
      </w:pPr>
      <w:r w:rsidRPr="0012581E">
        <w:rPr>
          <w:caps/>
        </w:rPr>
        <w:t xml:space="preserve">    partecipantemeetingfisico.codf</w:t>
      </w:r>
    </w:p>
    <w:p w14:paraId="5D2FF60B" w14:textId="77777777" w:rsidR="003103ED" w:rsidRPr="0012581E" w:rsidRDefault="003103ED" w:rsidP="003103ED">
      <w:pPr>
        <w:rPr>
          <w:caps/>
        </w:rPr>
      </w:pPr>
      <w:r w:rsidRPr="0012581E">
        <w:rPr>
          <w:caps/>
        </w:rPr>
        <w:t xml:space="preserve">   FROM meetingfisico</w:t>
      </w:r>
    </w:p>
    <w:p w14:paraId="011003EB" w14:textId="34A7FFDF" w:rsidR="003103ED" w:rsidRPr="0012581E" w:rsidRDefault="003103ED" w:rsidP="003103ED">
      <w:pPr>
        <w:rPr>
          <w:caps/>
        </w:rPr>
      </w:pPr>
      <w:r w:rsidRPr="0012581E">
        <w:rPr>
          <w:caps/>
        </w:rPr>
        <w:t xml:space="preserve">     JOIN partecipantemeetingfisico USING (codmf);</w:t>
      </w:r>
    </w:p>
    <w:p w14:paraId="7E11988F" w14:textId="77777777" w:rsidR="008E63C9" w:rsidRDefault="008E63C9" w:rsidP="003103ED">
      <w:pPr>
        <w:rPr>
          <w:caps/>
        </w:rPr>
      </w:pPr>
    </w:p>
    <w:p w14:paraId="7EE020CA" w14:textId="00698591" w:rsidR="008E63C9" w:rsidRPr="004C78DA" w:rsidRDefault="004C78DA" w:rsidP="004C78DA">
      <w:pPr>
        <w:pStyle w:val="Titolo3"/>
        <w:rPr>
          <w:rFonts w:ascii="Georgia" w:hAnsi="Georgia"/>
        </w:rPr>
      </w:pPr>
      <w:bookmarkStart w:id="21" w:name="_Toc66202685"/>
      <w:r w:rsidRPr="004C78DA">
        <w:rPr>
          <w:rFonts w:ascii="Georgia" w:hAnsi="Georgia"/>
        </w:rPr>
        <w:t xml:space="preserve">5.2.2 </w:t>
      </w:r>
      <w:proofErr w:type="spellStart"/>
      <w:r w:rsidR="008E63C9" w:rsidRPr="004C78DA">
        <w:rPr>
          <w:rFonts w:ascii="Georgia" w:hAnsi="Georgia"/>
        </w:rPr>
        <w:t>Dipendenti_Dei_MeetingT</w:t>
      </w:r>
      <w:bookmarkEnd w:id="21"/>
      <w:proofErr w:type="spellEnd"/>
    </w:p>
    <w:p w14:paraId="7756E7AE" w14:textId="77777777" w:rsidR="008E63C9" w:rsidRDefault="008E63C9" w:rsidP="008E63C9"/>
    <w:p w14:paraId="5C02F99E" w14:textId="421AC2C4" w:rsidR="008E63C9" w:rsidRPr="004C78DA" w:rsidRDefault="008E63C9" w:rsidP="008E63C9">
      <w:pPr>
        <w:rPr>
          <w:i/>
          <w:iCs/>
        </w:rPr>
      </w:pPr>
      <w:r>
        <w:t xml:space="preserve">  </w:t>
      </w:r>
      <w:r w:rsidRPr="004C78DA">
        <w:rPr>
          <w:i/>
          <w:iCs/>
          <w:sz w:val="32"/>
          <w:szCs w:val="32"/>
        </w:rPr>
        <w:t xml:space="preserve">La vista mostra per </w:t>
      </w:r>
      <w:proofErr w:type="gramStart"/>
      <w:r w:rsidRPr="004C78DA">
        <w:rPr>
          <w:i/>
          <w:iCs/>
          <w:sz w:val="32"/>
          <w:szCs w:val="32"/>
        </w:rPr>
        <w:t>ogni meeting</w:t>
      </w:r>
      <w:proofErr w:type="gramEnd"/>
      <w:r w:rsidRPr="004C78DA">
        <w:rPr>
          <w:i/>
          <w:iCs/>
          <w:sz w:val="32"/>
          <w:szCs w:val="32"/>
        </w:rPr>
        <w:t xml:space="preserve"> telematico i dipendenti che ne prendono parte.</w:t>
      </w:r>
    </w:p>
    <w:p w14:paraId="71059989" w14:textId="77777777" w:rsidR="008E63C9" w:rsidRDefault="008E63C9" w:rsidP="003103ED">
      <w:pPr>
        <w:rPr>
          <w:caps/>
        </w:rPr>
      </w:pPr>
    </w:p>
    <w:p w14:paraId="050E02CB" w14:textId="041692AD" w:rsidR="003103ED" w:rsidRPr="0012581E" w:rsidRDefault="003103ED" w:rsidP="003103ED">
      <w:pPr>
        <w:rPr>
          <w:caps/>
        </w:rPr>
      </w:pPr>
      <w:r w:rsidRPr="0012581E">
        <w:rPr>
          <w:caps/>
        </w:rPr>
        <w:t>CREATE OR REPLACE VIEW public.dipendenti_dei_meetingt</w:t>
      </w:r>
    </w:p>
    <w:p w14:paraId="058DCA3D" w14:textId="77777777" w:rsidR="003103ED" w:rsidRPr="0012581E" w:rsidRDefault="003103ED" w:rsidP="003103ED">
      <w:pPr>
        <w:rPr>
          <w:caps/>
        </w:rPr>
      </w:pPr>
      <w:r w:rsidRPr="0012581E">
        <w:rPr>
          <w:caps/>
        </w:rPr>
        <w:t xml:space="preserve"> AS</w:t>
      </w:r>
    </w:p>
    <w:p w14:paraId="2B944B3F" w14:textId="77777777" w:rsidR="003103ED" w:rsidRPr="0012581E" w:rsidRDefault="003103ED" w:rsidP="003103ED">
      <w:pPr>
        <w:rPr>
          <w:caps/>
        </w:rPr>
      </w:pPr>
      <w:r w:rsidRPr="0012581E">
        <w:rPr>
          <w:caps/>
        </w:rPr>
        <w:t xml:space="preserve"> SELECT meetingtelematico.codmt,</w:t>
      </w:r>
    </w:p>
    <w:p w14:paraId="7317757E" w14:textId="77777777" w:rsidR="003103ED" w:rsidRPr="0012581E" w:rsidRDefault="003103ED" w:rsidP="003103ED">
      <w:pPr>
        <w:rPr>
          <w:caps/>
        </w:rPr>
      </w:pPr>
      <w:r w:rsidRPr="0012581E">
        <w:rPr>
          <w:caps/>
        </w:rPr>
        <w:t xml:space="preserve">    meetingtelematico.datamt,</w:t>
      </w:r>
    </w:p>
    <w:p w14:paraId="66035928" w14:textId="77777777" w:rsidR="003103ED" w:rsidRPr="0012581E" w:rsidRDefault="003103ED" w:rsidP="003103ED">
      <w:pPr>
        <w:rPr>
          <w:caps/>
        </w:rPr>
      </w:pPr>
      <w:r w:rsidRPr="0012581E">
        <w:rPr>
          <w:caps/>
        </w:rPr>
        <w:t xml:space="preserve">    meetingtelematico.nomepiattaforma,</w:t>
      </w:r>
    </w:p>
    <w:p w14:paraId="2980536F" w14:textId="77777777" w:rsidR="003103ED" w:rsidRPr="0012581E" w:rsidRDefault="003103ED" w:rsidP="003103ED">
      <w:pPr>
        <w:rPr>
          <w:caps/>
        </w:rPr>
      </w:pPr>
      <w:r w:rsidRPr="0012581E">
        <w:rPr>
          <w:caps/>
        </w:rPr>
        <w:t xml:space="preserve">    partecipantemeetingtelematico.codf</w:t>
      </w:r>
    </w:p>
    <w:p w14:paraId="3B0DA57D" w14:textId="77777777" w:rsidR="003103ED" w:rsidRPr="0012581E" w:rsidRDefault="003103ED" w:rsidP="003103ED">
      <w:pPr>
        <w:rPr>
          <w:caps/>
        </w:rPr>
      </w:pPr>
      <w:r w:rsidRPr="0012581E">
        <w:rPr>
          <w:caps/>
        </w:rPr>
        <w:t xml:space="preserve">   FROM meetingtelematico</w:t>
      </w:r>
    </w:p>
    <w:p w14:paraId="375A1F34" w14:textId="17AEB2D2" w:rsidR="003103ED" w:rsidRDefault="003103ED" w:rsidP="003103ED">
      <w:pPr>
        <w:rPr>
          <w:caps/>
        </w:rPr>
      </w:pPr>
      <w:r w:rsidRPr="0012581E">
        <w:rPr>
          <w:caps/>
        </w:rPr>
        <w:t xml:space="preserve">     JOIN partecipantemeetingtelematico USING (codmt);</w:t>
      </w:r>
    </w:p>
    <w:p w14:paraId="240EEA86" w14:textId="6B47CE0D" w:rsidR="008E63C9" w:rsidRDefault="008E63C9" w:rsidP="003103ED">
      <w:pPr>
        <w:rPr>
          <w:caps/>
        </w:rPr>
      </w:pPr>
    </w:p>
    <w:p w14:paraId="667F0452" w14:textId="26A717B4" w:rsidR="008E63C9" w:rsidRPr="004C78DA" w:rsidRDefault="004C78DA" w:rsidP="004C78DA">
      <w:pPr>
        <w:pStyle w:val="Titolo3"/>
        <w:rPr>
          <w:rFonts w:ascii="Georgia" w:hAnsi="Georgia"/>
        </w:rPr>
      </w:pPr>
      <w:bookmarkStart w:id="22" w:name="_Toc66202686"/>
      <w:r w:rsidRPr="004C78DA">
        <w:rPr>
          <w:rFonts w:ascii="Georgia" w:hAnsi="Georgia"/>
        </w:rPr>
        <w:t xml:space="preserve">5.2.3 </w:t>
      </w:r>
      <w:proofErr w:type="spellStart"/>
      <w:r w:rsidR="008E63C9" w:rsidRPr="004C78DA">
        <w:rPr>
          <w:rFonts w:ascii="Georgia" w:hAnsi="Georgia"/>
        </w:rPr>
        <w:t>Dipendenti_Dei_Progetti</w:t>
      </w:r>
      <w:bookmarkEnd w:id="22"/>
      <w:proofErr w:type="spellEnd"/>
    </w:p>
    <w:p w14:paraId="31D5B394" w14:textId="77777777" w:rsidR="008E63C9" w:rsidRDefault="008E63C9" w:rsidP="008E63C9"/>
    <w:p w14:paraId="6E56FCEB" w14:textId="2FCA1154" w:rsidR="008E63C9" w:rsidRPr="004C78DA" w:rsidRDefault="008E63C9" w:rsidP="008E63C9">
      <w:pPr>
        <w:rPr>
          <w:i/>
          <w:iCs/>
          <w:sz w:val="32"/>
          <w:szCs w:val="32"/>
        </w:rPr>
      </w:pPr>
      <w:r w:rsidRPr="004C78DA">
        <w:rPr>
          <w:i/>
          <w:iCs/>
          <w:sz w:val="32"/>
          <w:szCs w:val="32"/>
        </w:rPr>
        <w:t xml:space="preserve">  La vista mostra per ogni progetto i dipendenti che ne prendono parte.</w:t>
      </w:r>
    </w:p>
    <w:p w14:paraId="3CB8AB7B" w14:textId="2F0178AB" w:rsidR="008E63C9" w:rsidRPr="0012581E" w:rsidRDefault="008E63C9" w:rsidP="003103ED">
      <w:pPr>
        <w:rPr>
          <w:caps/>
        </w:rPr>
      </w:pPr>
    </w:p>
    <w:p w14:paraId="7EC5F1B4" w14:textId="0AD67E6E" w:rsidR="003103ED" w:rsidRPr="0012581E" w:rsidRDefault="003103ED" w:rsidP="003103ED">
      <w:pPr>
        <w:rPr>
          <w:caps/>
        </w:rPr>
      </w:pPr>
    </w:p>
    <w:p w14:paraId="7DCFE1BF" w14:textId="77777777" w:rsidR="003103ED" w:rsidRPr="0012581E" w:rsidRDefault="003103ED" w:rsidP="003103ED">
      <w:pPr>
        <w:rPr>
          <w:caps/>
        </w:rPr>
      </w:pPr>
      <w:r w:rsidRPr="0012581E">
        <w:rPr>
          <w:caps/>
        </w:rPr>
        <w:t>CREATE OR REPLACE VIEW public.dipendenti_dei_progetti</w:t>
      </w:r>
    </w:p>
    <w:p w14:paraId="2B145745" w14:textId="77777777" w:rsidR="003103ED" w:rsidRPr="0012581E" w:rsidRDefault="003103ED" w:rsidP="003103ED">
      <w:pPr>
        <w:rPr>
          <w:caps/>
        </w:rPr>
      </w:pPr>
      <w:r w:rsidRPr="0012581E">
        <w:rPr>
          <w:caps/>
        </w:rPr>
        <w:t xml:space="preserve"> AS</w:t>
      </w:r>
    </w:p>
    <w:p w14:paraId="4664C7B6" w14:textId="77777777" w:rsidR="003103ED" w:rsidRPr="0012581E" w:rsidRDefault="003103ED" w:rsidP="003103ED">
      <w:pPr>
        <w:rPr>
          <w:caps/>
        </w:rPr>
      </w:pPr>
      <w:r w:rsidRPr="0012581E">
        <w:rPr>
          <w:caps/>
        </w:rPr>
        <w:t xml:space="preserve"> SELECT progetto.nomeprogetto,</w:t>
      </w:r>
    </w:p>
    <w:p w14:paraId="234E5C33" w14:textId="77777777" w:rsidR="003103ED" w:rsidRPr="0012581E" w:rsidRDefault="003103ED" w:rsidP="003103ED">
      <w:pPr>
        <w:rPr>
          <w:caps/>
        </w:rPr>
      </w:pPr>
      <w:r w:rsidRPr="0012581E">
        <w:rPr>
          <w:caps/>
        </w:rPr>
        <w:t xml:space="preserve">    progetto.tipologia,</w:t>
      </w:r>
    </w:p>
    <w:p w14:paraId="1033C428" w14:textId="77777777" w:rsidR="003103ED" w:rsidRPr="0012581E" w:rsidRDefault="003103ED" w:rsidP="003103ED">
      <w:pPr>
        <w:rPr>
          <w:caps/>
        </w:rPr>
      </w:pPr>
      <w:r w:rsidRPr="0012581E">
        <w:rPr>
          <w:caps/>
        </w:rPr>
        <w:t xml:space="preserve">    partecipanteprogetto.ruolo,</w:t>
      </w:r>
    </w:p>
    <w:p w14:paraId="2CF8EBC7" w14:textId="77777777" w:rsidR="003103ED" w:rsidRPr="0012581E" w:rsidRDefault="003103ED" w:rsidP="003103ED">
      <w:pPr>
        <w:rPr>
          <w:caps/>
        </w:rPr>
      </w:pPr>
      <w:r w:rsidRPr="0012581E">
        <w:rPr>
          <w:caps/>
        </w:rPr>
        <w:t xml:space="preserve">    partecipanteprogetto.codf</w:t>
      </w:r>
    </w:p>
    <w:p w14:paraId="647A0270" w14:textId="77777777" w:rsidR="003103ED" w:rsidRPr="0012581E" w:rsidRDefault="003103ED" w:rsidP="003103ED">
      <w:pPr>
        <w:rPr>
          <w:caps/>
        </w:rPr>
      </w:pPr>
      <w:r w:rsidRPr="0012581E">
        <w:rPr>
          <w:caps/>
        </w:rPr>
        <w:t xml:space="preserve">   FROM progetto</w:t>
      </w:r>
    </w:p>
    <w:p w14:paraId="61BCF523" w14:textId="54556940" w:rsidR="003103ED" w:rsidRPr="0012581E" w:rsidRDefault="003103ED" w:rsidP="003103ED">
      <w:pPr>
        <w:rPr>
          <w:caps/>
        </w:rPr>
      </w:pPr>
      <w:r w:rsidRPr="0012581E">
        <w:rPr>
          <w:caps/>
        </w:rPr>
        <w:t xml:space="preserve">     JOIN partecipanteprogetto USING (codp);</w:t>
      </w:r>
    </w:p>
    <w:p w14:paraId="6BB3ABBE" w14:textId="71082216" w:rsidR="003103ED" w:rsidRDefault="003103ED" w:rsidP="003103ED">
      <w:pPr>
        <w:rPr>
          <w:caps/>
        </w:rPr>
      </w:pPr>
    </w:p>
    <w:p w14:paraId="7907682E" w14:textId="77777777" w:rsidR="004C78DA" w:rsidRDefault="004C78DA" w:rsidP="004C78DA">
      <w:pPr>
        <w:pStyle w:val="Titolo3"/>
        <w:rPr>
          <w:rFonts w:ascii="Georgia" w:hAnsi="Georgia"/>
        </w:rPr>
      </w:pPr>
    </w:p>
    <w:p w14:paraId="78878508" w14:textId="77777777" w:rsidR="004C78DA" w:rsidRDefault="004C78DA" w:rsidP="004C78DA">
      <w:pPr>
        <w:pStyle w:val="Titolo3"/>
        <w:rPr>
          <w:rFonts w:ascii="Georgia" w:hAnsi="Georgia"/>
        </w:rPr>
      </w:pPr>
    </w:p>
    <w:p w14:paraId="54D9BCB0" w14:textId="77777777" w:rsidR="001B5AE3" w:rsidRDefault="001B5AE3">
      <w:pPr>
        <w:rPr>
          <w:rFonts w:ascii="Georgia" w:eastAsiaTheme="majorEastAsia" w:hAnsi="Georgia" w:cstheme="majorBidi"/>
          <w:b/>
          <w:color w:val="123869" w:themeColor="accent1"/>
          <w:sz w:val="36"/>
        </w:rPr>
      </w:pPr>
      <w:bookmarkStart w:id="23" w:name="_Toc66202687"/>
      <w:r>
        <w:rPr>
          <w:rFonts w:ascii="Georgia" w:hAnsi="Georgia"/>
        </w:rPr>
        <w:br w:type="page"/>
      </w:r>
    </w:p>
    <w:p w14:paraId="60108CA4" w14:textId="030E40D4" w:rsidR="008E63C9" w:rsidRPr="004C78DA" w:rsidRDefault="004C78DA" w:rsidP="004D189D">
      <w:pPr>
        <w:pStyle w:val="Titolo3"/>
        <w:rPr>
          <w:rFonts w:ascii="Georgia" w:hAnsi="Georgia"/>
        </w:rPr>
      </w:pPr>
      <w:r w:rsidRPr="004C78DA">
        <w:rPr>
          <w:rFonts w:ascii="Georgia" w:hAnsi="Georgia"/>
        </w:rPr>
        <w:lastRenderedPageBreak/>
        <w:t xml:space="preserve">5.2.4 </w:t>
      </w:r>
      <w:proofErr w:type="spellStart"/>
      <w:r w:rsidR="008E63C9" w:rsidRPr="004C78DA">
        <w:rPr>
          <w:rFonts w:ascii="Georgia" w:hAnsi="Georgia"/>
        </w:rPr>
        <w:t>Progetti_Per_Tipologia</w:t>
      </w:r>
      <w:bookmarkEnd w:id="23"/>
      <w:proofErr w:type="spellEnd"/>
    </w:p>
    <w:p w14:paraId="24FFC12B" w14:textId="77777777" w:rsidR="008E63C9" w:rsidRPr="008E63C9" w:rsidRDefault="008E63C9" w:rsidP="003103ED"/>
    <w:p w14:paraId="1A9BFB98" w14:textId="3FD2903A" w:rsidR="008E63C9" w:rsidRPr="004C78DA" w:rsidRDefault="008E63C9" w:rsidP="003103ED">
      <w:pPr>
        <w:rPr>
          <w:i/>
          <w:iCs/>
          <w:sz w:val="32"/>
          <w:szCs w:val="32"/>
        </w:rPr>
      </w:pPr>
      <w:r w:rsidRPr="004C78DA">
        <w:rPr>
          <w:i/>
          <w:iCs/>
          <w:sz w:val="32"/>
          <w:szCs w:val="32"/>
        </w:rPr>
        <w:t>La vista mostra i dipendenti che prendono parte ai progetti divisi per tipologia.</w:t>
      </w:r>
    </w:p>
    <w:p w14:paraId="19190CAE" w14:textId="77777777" w:rsidR="008E63C9" w:rsidRDefault="008E63C9" w:rsidP="003103ED">
      <w:pPr>
        <w:rPr>
          <w:caps/>
        </w:rPr>
      </w:pPr>
    </w:p>
    <w:p w14:paraId="5C125DEA" w14:textId="76078227" w:rsidR="003103ED" w:rsidRPr="0012581E" w:rsidRDefault="003103ED" w:rsidP="003103ED">
      <w:pPr>
        <w:rPr>
          <w:caps/>
        </w:rPr>
      </w:pPr>
      <w:r w:rsidRPr="0012581E">
        <w:rPr>
          <w:caps/>
        </w:rPr>
        <w:t>CREATE OR REPLACE VIEW public.progetti_per_tipologia</w:t>
      </w:r>
    </w:p>
    <w:p w14:paraId="47A9D3D7" w14:textId="77777777" w:rsidR="003103ED" w:rsidRPr="0012581E" w:rsidRDefault="003103ED" w:rsidP="003103ED">
      <w:pPr>
        <w:rPr>
          <w:caps/>
        </w:rPr>
      </w:pPr>
      <w:r w:rsidRPr="0012581E">
        <w:rPr>
          <w:caps/>
        </w:rPr>
        <w:t xml:space="preserve"> AS</w:t>
      </w:r>
    </w:p>
    <w:p w14:paraId="5930C648" w14:textId="77777777" w:rsidR="003103ED" w:rsidRPr="0012581E" w:rsidRDefault="003103ED" w:rsidP="003103ED">
      <w:pPr>
        <w:rPr>
          <w:caps/>
        </w:rPr>
      </w:pPr>
      <w:r w:rsidRPr="0012581E">
        <w:rPr>
          <w:caps/>
        </w:rPr>
        <w:t xml:space="preserve"> SELECT progetto.codp,</w:t>
      </w:r>
    </w:p>
    <w:p w14:paraId="3F339691" w14:textId="77777777" w:rsidR="003103ED" w:rsidRPr="0012581E" w:rsidRDefault="003103ED" w:rsidP="003103ED">
      <w:pPr>
        <w:rPr>
          <w:caps/>
        </w:rPr>
      </w:pPr>
      <w:r w:rsidRPr="0012581E">
        <w:rPr>
          <w:caps/>
        </w:rPr>
        <w:t xml:space="preserve">    sq.codf,</w:t>
      </w:r>
    </w:p>
    <w:p w14:paraId="39240D6C" w14:textId="77777777" w:rsidR="003103ED" w:rsidRPr="0012581E" w:rsidRDefault="003103ED" w:rsidP="003103ED">
      <w:pPr>
        <w:rPr>
          <w:caps/>
        </w:rPr>
      </w:pPr>
      <w:r w:rsidRPr="0012581E">
        <w:rPr>
          <w:caps/>
        </w:rPr>
        <w:t xml:space="preserve">    progetto.tipologia,</w:t>
      </w:r>
    </w:p>
    <w:p w14:paraId="3723AC6C" w14:textId="77777777" w:rsidR="003103ED" w:rsidRPr="0012581E" w:rsidRDefault="003103ED" w:rsidP="003103ED">
      <w:pPr>
        <w:rPr>
          <w:caps/>
        </w:rPr>
      </w:pPr>
      <w:r w:rsidRPr="0012581E">
        <w:rPr>
          <w:caps/>
        </w:rPr>
        <w:t xml:space="preserve">    sq.nome,</w:t>
      </w:r>
    </w:p>
    <w:p w14:paraId="6E9A69F2" w14:textId="77777777" w:rsidR="003103ED" w:rsidRPr="0012581E" w:rsidRDefault="003103ED" w:rsidP="003103ED">
      <w:pPr>
        <w:rPr>
          <w:caps/>
        </w:rPr>
      </w:pPr>
      <w:r w:rsidRPr="0012581E">
        <w:rPr>
          <w:caps/>
        </w:rPr>
        <w:t xml:space="preserve">    </w:t>
      </w:r>
      <w:proofErr w:type="gramStart"/>
      <w:r w:rsidRPr="0012581E">
        <w:rPr>
          <w:caps/>
        </w:rPr>
        <w:t>sq.cognome</w:t>
      </w:r>
      <w:proofErr w:type="gramEnd"/>
      <w:r w:rsidRPr="0012581E">
        <w:rPr>
          <w:caps/>
        </w:rPr>
        <w:t>,</w:t>
      </w:r>
    </w:p>
    <w:p w14:paraId="34DF6A64" w14:textId="77777777" w:rsidR="003103ED" w:rsidRPr="0012581E" w:rsidRDefault="003103ED" w:rsidP="003103ED">
      <w:pPr>
        <w:rPr>
          <w:caps/>
        </w:rPr>
      </w:pPr>
      <w:r w:rsidRPr="0012581E">
        <w:rPr>
          <w:caps/>
        </w:rPr>
        <w:t xml:space="preserve">    </w:t>
      </w:r>
      <w:proofErr w:type="gramStart"/>
      <w:r w:rsidRPr="0012581E">
        <w:rPr>
          <w:caps/>
        </w:rPr>
        <w:t>sq.valutazione</w:t>
      </w:r>
      <w:proofErr w:type="gramEnd"/>
      <w:r w:rsidRPr="0012581E">
        <w:rPr>
          <w:caps/>
        </w:rPr>
        <w:t>,</w:t>
      </w:r>
    </w:p>
    <w:p w14:paraId="7A01535E" w14:textId="77777777" w:rsidR="003103ED" w:rsidRPr="0012581E" w:rsidRDefault="003103ED" w:rsidP="003103ED">
      <w:pPr>
        <w:rPr>
          <w:caps/>
        </w:rPr>
      </w:pPr>
      <w:r w:rsidRPr="0012581E">
        <w:rPr>
          <w:caps/>
        </w:rPr>
        <w:t xml:space="preserve">    </w:t>
      </w:r>
      <w:proofErr w:type="gramStart"/>
      <w:r w:rsidRPr="0012581E">
        <w:rPr>
          <w:caps/>
        </w:rPr>
        <w:t>sq.salario</w:t>
      </w:r>
      <w:proofErr w:type="gramEnd"/>
    </w:p>
    <w:p w14:paraId="1FE84392" w14:textId="77777777" w:rsidR="003103ED" w:rsidRPr="0012581E" w:rsidRDefault="003103ED" w:rsidP="003103ED">
      <w:pPr>
        <w:rPr>
          <w:caps/>
        </w:rPr>
      </w:pPr>
      <w:r w:rsidRPr="0012581E">
        <w:rPr>
          <w:caps/>
        </w:rPr>
        <w:t xml:space="preserve">   FROM progetto</w:t>
      </w:r>
    </w:p>
    <w:p w14:paraId="2C750CC9" w14:textId="77777777" w:rsidR="003103ED" w:rsidRPr="0012581E" w:rsidRDefault="003103ED" w:rsidP="003103ED">
      <w:pPr>
        <w:rPr>
          <w:caps/>
        </w:rPr>
      </w:pPr>
      <w:r w:rsidRPr="0012581E">
        <w:rPr>
          <w:caps/>
        </w:rPr>
        <w:t xml:space="preserve">     JOIN </w:t>
      </w:r>
      <w:proofErr w:type="gramStart"/>
      <w:r w:rsidRPr="0012581E">
        <w:rPr>
          <w:caps/>
        </w:rPr>
        <w:t>( SELECT</w:t>
      </w:r>
      <w:proofErr w:type="gramEnd"/>
      <w:r w:rsidRPr="0012581E">
        <w:rPr>
          <w:caps/>
        </w:rPr>
        <w:t xml:space="preserve"> partecipanteprogetto.codp,</w:t>
      </w:r>
    </w:p>
    <w:p w14:paraId="21783F35" w14:textId="77777777" w:rsidR="003103ED" w:rsidRPr="0012581E" w:rsidRDefault="003103ED" w:rsidP="003103ED">
      <w:pPr>
        <w:rPr>
          <w:caps/>
        </w:rPr>
      </w:pPr>
      <w:r w:rsidRPr="0012581E">
        <w:rPr>
          <w:caps/>
        </w:rPr>
        <w:t xml:space="preserve">            partecipanteprogetto.codf,</w:t>
      </w:r>
    </w:p>
    <w:p w14:paraId="1D1D92F9" w14:textId="77777777" w:rsidR="003103ED" w:rsidRPr="0012581E" w:rsidRDefault="003103ED" w:rsidP="003103ED">
      <w:pPr>
        <w:rPr>
          <w:caps/>
        </w:rPr>
      </w:pPr>
      <w:r w:rsidRPr="0012581E">
        <w:rPr>
          <w:caps/>
        </w:rPr>
        <w:t xml:space="preserve">            dipendente.nome,</w:t>
      </w:r>
    </w:p>
    <w:p w14:paraId="129C0F36" w14:textId="77777777" w:rsidR="003103ED" w:rsidRPr="0012581E" w:rsidRDefault="003103ED" w:rsidP="003103ED">
      <w:pPr>
        <w:rPr>
          <w:caps/>
        </w:rPr>
      </w:pPr>
      <w:r w:rsidRPr="0012581E">
        <w:rPr>
          <w:caps/>
        </w:rPr>
        <w:t xml:space="preserve">            dipendente.cognome,</w:t>
      </w:r>
    </w:p>
    <w:p w14:paraId="0800394D" w14:textId="77777777" w:rsidR="003103ED" w:rsidRPr="0012581E" w:rsidRDefault="003103ED" w:rsidP="003103ED">
      <w:pPr>
        <w:rPr>
          <w:caps/>
        </w:rPr>
      </w:pPr>
      <w:r w:rsidRPr="0012581E">
        <w:rPr>
          <w:caps/>
        </w:rPr>
        <w:t xml:space="preserve">            dipendente.valutazione,</w:t>
      </w:r>
    </w:p>
    <w:p w14:paraId="0BA2F8AC" w14:textId="77777777" w:rsidR="003103ED" w:rsidRPr="0012581E" w:rsidRDefault="003103ED" w:rsidP="003103ED">
      <w:pPr>
        <w:rPr>
          <w:caps/>
        </w:rPr>
      </w:pPr>
      <w:r w:rsidRPr="0012581E">
        <w:rPr>
          <w:caps/>
        </w:rPr>
        <w:t xml:space="preserve">            dipendente.salario</w:t>
      </w:r>
    </w:p>
    <w:p w14:paraId="062A8CB8" w14:textId="77777777" w:rsidR="003103ED" w:rsidRPr="0012581E" w:rsidRDefault="003103ED" w:rsidP="003103ED">
      <w:pPr>
        <w:rPr>
          <w:caps/>
        </w:rPr>
      </w:pPr>
      <w:r w:rsidRPr="0012581E">
        <w:rPr>
          <w:caps/>
        </w:rPr>
        <w:t xml:space="preserve">           FROM partecipanteprogetto</w:t>
      </w:r>
    </w:p>
    <w:p w14:paraId="674AEA68" w14:textId="284CD0AD" w:rsidR="003103ED" w:rsidRPr="0012581E" w:rsidRDefault="003103ED" w:rsidP="003103ED">
      <w:pPr>
        <w:rPr>
          <w:caps/>
        </w:rPr>
      </w:pPr>
      <w:r w:rsidRPr="0012581E">
        <w:rPr>
          <w:caps/>
        </w:rPr>
        <w:t xml:space="preserve">             JOIN dipendente USING (codf)) sq USING (codp);</w:t>
      </w:r>
    </w:p>
    <w:p w14:paraId="25EE5737" w14:textId="43948EB4" w:rsidR="003103ED" w:rsidRDefault="003103ED" w:rsidP="003103ED"/>
    <w:p w14:paraId="3533724C" w14:textId="11B49E76" w:rsidR="003103ED" w:rsidRDefault="003103ED" w:rsidP="003103ED"/>
    <w:p w14:paraId="592FC7F8" w14:textId="19174A4A" w:rsidR="003103ED" w:rsidRDefault="003103ED" w:rsidP="003103ED"/>
    <w:p w14:paraId="2D89C084" w14:textId="18AB544F" w:rsidR="003103ED" w:rsidRDefault="003103ED" w:rsidP="003103ED"/>
    <w:p w14:paraId="7FCE11B1" w14:textId="158C7695" w:rsidR="003103ED" w:rsidRPr="004D189D" w:rsidRDefault="004C78DA" w:rsidP="004D189D">
      <w:pPr>
        <w:pStyle w:val="Titolo2"/>
        <w:rPr>
          <w:rFonts w:ascii="Georgia" w:hAnsi="Georgia"/>
          <w:b/>
          <w:bCs/>
          <w:i w:val="0"/>
          <w:iCs/>
          <w:color w:val="123869" w:themeColor="accent1"/>
          <w:sz w:val="44"/>
          <w:szCs w:val="32"/>
        </w:rPr>
      </w:pPr>
      <w:bookmarkStart w:id="24" w:name="_Toc66202688"/>
      <w:r w:rsidRPr="004D189D">
        <w:rPr>
          <w:rFonts w:ascii="Georgia" w:hAnsi="Georgia"/>
          <w:b/>
          <w:bCs/>
          <w:i w:val="0"/>
          <w:iCs/>
          <w:color w:val="123869" w:themeColor="accent1"/>
          <w:sz w:val="44"/>
          <w:szCs w:val="32"/>
        </w:rPr>
        <w:t xml:space="preserve">5.3 </w:t>
      </w:r>
      <w:r w:rsidR="008E63C9" w:rsidRPr="004D189D">
        <w:rPr>
          <w:rFonts w:ascii="Georgia" w:hAnsi="Georgia"/>
          <w:b/>
          <w:bCs/>
          <w:i w:val="0"/>
          <w:iCs/>
          <w:color w:val="123869" w:themeColor="accent1"/>
          <w:sz w:val="44"/>
          <w:szCs w:val="32"/>
        </w:rPr>
        <w:t>Procedure</w:t>
      </w:r>
      <w:bookmarkEnd w:id="24"/>
    </w:p>
    <w:p w14:paraId="02955825" w14:textId="34C77CD0" w:rsidR="003103ED" w:rsidRDefault="003103ED" w:rsidP="003103ED"/>
    <w:p w14:paraId="640BF66D" w14:textId="1063B20F" w:rsidR="008E63C9" w:rsidRPr="004C78DA" w:rsidRDefault="004C78DA" w:rsidP="004D189D">
      <w:pPr>
        <w:pStyle w:val="Titolo3"/>
        <w:rPr>
          <w:rFonts w:ascii="Georgia" w:hAnsi="Georgia"/>
        </w:rPr>
      </w:pPr>
      <w:bookmarkStart w:id="25" w:name="_Toc66202689"/>
      <w:r w:rsidRPr="004C78DA">
        <w:rPr>
          <w:rFonts w:ascii="Georgia" w:hAnsi="Georgia"/>
        </w:rPr>
        <w:t xml:space="preserve">5.3.1 </w:t>
      </w:r>
      <w:proofErr w:type="spellStart"/>
      <w:r w:rsidR="008E63C9" w:rsidRPr="004C78DA">
        <w:rPr>
          <w:rFonts w:ascii="Georgia" w:hAnsi="Georgia"/>
        </w:rPr>
        <w:t>Attiva_Dipendente</w:t>
      </w:r>
      <w:bookmarkEnd w:id="25"/>
      <w:proofErr w:type="spellEnd"/>
    </w:p>
    <w:p w14:paraId="51F9CD77" w14:textId="774C1E8D" w:rsidR="008E63C9" w:rsidRDefault="008E63C9" w:rsidP="003103ED"/>
    <w:p w14:paraId="3E3CFCA3" w14:textId="5BE1C102" w:rsidR="008E63C9" w:rsidRPr="004C78DA" w:rsidRDefault="008E63C9" w:rsidP="003103ED">
      <w:pPr>
        <w:rPr>
          <w:i/>
          <w:iCs/>
          <w:sz w:val="32"/>
          <w:szCs w:val="32"/>
        </w:rPr>
      </w:pPr>
      <w:r w:rsidRPr="004C78DA">
        <w:rPr>
          <w:i/>
          <w:iCs/>
          <w:sz w:val="32"/>
          <w:szCs w:val="32"/>
        </w:rPr>
        <w:t>La procedura cambia lo status del dipendente scelto in ATTIVO</w:t>
      </w:r>
      <w:r w:rsidR="004C78DA" w:rsidRPr="004C78DA">
        <w:rPr>
          <w:i/>
          <w:iCs/>
          <w:sz w:val="32"/>
          <w:szCs w:val="32"/>
        </w:rPr>
        <w:t>.</w:t>
      </w:r>
    </w:p>
    <w:p w14:paraId="192FF0AD" w14:textId="5F30D079" w:rsidR="003103ED" w:rsidRDefault="003103ED" w:rsidP="003103ED"/>
    <w:p w14:paraId="2ECF3948" w14:textId="77777777" w:rsidR="003103ED" w:rsidRDefault="003103ED" w:rsidP="003103ED">
      <w:r>
        <w:t xml:space="preserve">CREATE OR REPLACE PROCEDURE </w:t>
      </w:r>
      <w:proofErr w:type="spellStart"/>
      <w:proofErr w:type="gramStart"/>
      <w:r>
        <w:t>public.attiva</w:t>
      </w:r>
      <w:proofErr w:type="gramEnd"/>
      <w:r>
        <w:t>_dipendente</w:t>
      </w:r>
      <w:proofErr w:type="spellEnd"/>
      <w:r>
        <w:t>(</w:t>
      </w:r>
    </w:p>
    <w:p w14:paraId="5ED53913" w14:textId="77777777" w:rsidR="003103ED" w:rsidRDefault="003103ED" w:rsidP="003103ED">
      <w:r>
        <w:tab/>
      </w:r>
      <w:proofErr w:type="spellStart"/>
      <w:r>
        <w:t>codicef</w:t>
      </w:r>
      <w:proofErr w:type="spellEnd"/>
      <w:r>
        <w:t xml:space="preserve"> </w:t>
      </w:r>
      <w:proofErr w:type="spellStart"/>
      <w:r>
        <w:t>character</w:t>
      </w:r>
      <w:proofErr w:type="spellEnd"/>
      <w:r>
        <w:t>,</w:t>
      </w:r>
    </w:p>
    <w:p w14:paraId="34FB7767" w14:textId="77777777" w:rsidR="003103ED" w:rsidRDefault="003103ED" w:rsidP="003103ED">
      <w:r>
        <w:tab/>
      </w:r>
      <w:proofErr w:type="spellStart"/>
      <w:r>
        <w:t>nuovosalario</w:t>
      </w:r>
      <w:proofErr w:type="spellEnd"/>
      <w:r>
        <w:t xml:space="preserve"> </w:t>
      </w:r>
      <w:proofErr w:type="spellStart"/>
      <w:r>
        <w:t>numeric</w:t>
      </w:r>
      <w:proofErr w:type="spellEnd"/>
      <w:r>
        <w:t>)</w:t>
      </w:r>
    </w:p>
    <w:p w14:paraId="2E207AAB" w14:textId="77777777" w:rsidR="003103ED" w:rsidRDefault="003103ED" w:rsidP="003103ED">
      <w:r>
        <w:t>LANGUAGE '</w:t>
      </w:r>
      <w:proofErr w:type="spellStart"/>
      <w:r>
        <w:t>plpgsql</w:t>
      </w:r>
      <w:proofErr w:type="spellEnd"/>
      <w:r>
        <w:t>'</w:t>
      </w:r>
    </w:p>
    <w:p w14:paraId="2F0EBA34" w14:textId="77777777" w:rsidR="003103ED" w:rsidRDefault="003103ED" w:rsidP="003103ED">
      <w:r>
        <w:t>AS $BODY$</w:t>
      </w:r>
    </w:p>
    <w:p w14:paraId="630A2CB0" w14:textId="77777777" w:rsidR="003103ED" w:rsidRDefault="003103ED" w:rsidP="003103ED">
      <w:r>
        <w:t>BEGIN</w:t>
      </w:r>
    </w:p>
    <w:p w14:paraId="186146F0" w14:textId="77777777" w:rsidR="003103ED" w:rsidRDefault="003103ED" w:rsidP="003103ED">
      <w:r>
        <w:tab/>
      </w:r>
    </w:p>
    <w:p w14:paraId="66EB2759" w14:textId="77777777" w:rsidR="003103ED" w:rsidRDefault="003103ED" w:rsidP="003103ED">
      <w:r>
        <w:tab/>
        <w:t xml:space="preserve">UPDATE DIPENDENTE </w:t>
      </w:r>
    </w:p>
    <w:p w14:paraId="66516A14" w14:textId="77777777" w:rsidR="003103ED" w:rsidRDefault="003103ED" w:rsidP="003103ED">
      <w:r>
        <w:tab/>
        <w:t>SET status = '</w:t>
      </w:r>
      <w:proofErr w:type="spellStart"/>
      <w:r>
        <w:t>ATTIVO</w:t>
      </w:r>
      <w:proofErr w:type="gramStart"/>
      <w:r>
        <w:t>',salario</w:t>
      </w:r>
      <w:proofErr w:type="spellEnd"/>
      <w:proofErr w:type="gramEnd"/>
      <w:r>
        <w:t>=</w:t>
      </w:r>
      <w:proofErr w:type="spellStart"/>
      <w:r>
        <w:t>nuovosalario</w:t>
      </w:r>
      <w:proofErr w:type="spellEnd"/>
    </w:p>
    <w:p w14:paraId="5C5F7EEB" w14:textId="77777777" w:rsidR="003103ED" w:rsidRDefault="003103ED" w:rsidP="003103ED">
      <w:r>
        <w:tab/>
        <w:t xml:space="preserve">WHERE </w:t>
      </w:r>
      <w:proofErr w:type="spellStart"/>
      <w:r>
        <w:t>codF</w:t>
      </w:r>
      <w:proofErr w:type="spellEnd"/>
      <w:r>
        <w:t xml:space="preserve"> = </w:t>
      </w:r>
      <w:proofErr w:type="spellStart"/>
      <w:r>
        <w:t>codiceF</w:t>
      </w:r>
      <w:proofErr w:type="spellEnd"/>
      <w:r>
        <w:t>;</w:t>
      </w:r>
    </w:p>
    <w:p w14:paraId="5694EEA9" w14:textId="77777777" w:rsidR="003103ED" w:rsidRDefault="003103ED" w:rsidP="003103ED"/>
    <w:p w14:paraId="2A94BBD0" w14:textId="77777777" w:rsidR="003103ED" w:rsidRDefault="003103ED" w:rsidP="003103ED">
      <w:r>
        <w:t>END;</w:t>
      </w:r>
    </w:p>
    <w:p w14:paraId="6EBA9190" w14:textId="4107AF1F" w:rsidR="003103ED" w:rsidRDefault="003103ED" w:rsidP="003103ED">
      <w:r>
        <w:t>$BODY$;</w:t>
      </w:r>
    </w:p>
    <w:p w14:paraId="5ED60E47" w14:textId="54EEA7B6" w:rsidR="003103ED" w:rsidRDefault="003103ED" w:rsidP="003103ED"/>
    <w:p w14:paraId="69E4414C" w14:textId="77777777" w:rsidR="008E63C9" w:rsidRDefault="008E63C9" w:rsidP="008E63C9"/>
    <w:p w14:paraId="34CF0CB3" w14:textId="77777777" w:rsidR="008E63C9" w:rsidRDefault="008E63C9" w:rsidP="008E63C9"/>
    <w:p w14:paraId="1F2DA51F" w14:textId="77777777" w:rsidR="008E63C9" w:rsidRDefault="008E63C9" w:rsidP="008E63C9"/>
    <w:p w14:paraId="4D69DB1B" w14:textId="77777777" w:rsidR="008E63C9" w:rsidRDefault="008E63C9" w:rsidP="008E63C9"/>
    <w:p w14:paraId="470FCA99" w14:textId="77777777" w:rsidR="008E63C9" w:rsidRDefault="008E63C9" w:rsidP="008E63C9"/>
    <w:p w14:paraId="6D87846D" w14:textId="77777777" w:rsidR="008E63C9" w:rsidRDefault="008E63C9" w:rsidP="008E63C9"/>
    <w:p w14:paraId="1CFB08C6" w14:textId="52ABFD62" w:rsidR="008E63C9" w:rsidRPr="004C78DA" w:rsidRDefault="004C78DA" w:rsidP="004D189D">
      <w:pPr>
        <w:pStyle w:val="Titolo3"/>
        <w:rPr>
          <w:rFonts w:ascii="Georgia" w:hAnsi="Georgia"/>
        </w:rPr>
      </w:pPr>
      <w:bookmarkStart w:id="26" w:name="_Toc66202690"/>
      <w:r w:rsidRPr="004C78DA">
        <w:rPr>
          <w:rFonts w:ascii="Georgia" w:hAnsi="Georgia"/>
        </w:rPr>
        <w:t xml:space="preserve">5.3.2 </w:t>
      </w:r>
      <w:proofErr w:type="spellStart"/>
      <w:r w:rsidR="008E63C9" w:rsidRPr="004C78DA">
        <w:rPr>
          <w:rFonts w:ascii="Georgia" w:hAnsi="Georgia"/>
        </w:rPr>
        <w:t>Disattiva_Dipendente</w:t>
      </w:r>
      <w:bookmarkEnd w:id="26"/>
      <w:proofErr w:type="spellEnd"/>
    </w:p>
    <w:p w14:paraId="658C46E1" w14:textId="77777777" w:rsidR="008E63C9" w:rsidRDefault="008E63C9" w:rsidP="008E63C9"/>
    <w:p w14:paraId="5188135C" w14:textId="31F19BD9" w:rsidR="008E63C9" w:rsidRPr="004C78DA" w:rsidRDefault="008E63C9" w:rsidP="008E63C9">
      <w:pPr>
        <w:rPr>
          <w:i/>
          <w:iCs/>
          <w:sz w:val="32"/>
          <w:szCs w:val="32"/>
        </w:rPr>
      </w:pPr>
      <w:r w:rsidRPr="004C78DA">
        <w:rPr>
          <w:i/>
          <w:iCs/>
          <w:sz w:val="32"/>
          <w:szCs w:val="32"/>
        </w:rPr>
        <w:t>La procedura cambia lo status del dipendente scelto in NON ATTIVO</w:t>
      </w:r>
      <w:r w:rsidR="004C78DA">
        <w:rPr>
          <w:i/>
          <w:iCs/>
          <w:sz w:val="32"/>
          <w:szCs w:val="32"/>
        </w:rPr>
        <w:t>.</w:t>
      </w:r>
    </w:p>
    <w:p w14:paraId="62A4DCDD" w14:textId="69B9EBC4" w:rsidR="003103ED" w:rsidRDefault="003103ED" w:rsidP="003103ED"/>
    <w:p w14:paraId="32B3EA19" w14:textId="77777777" w:rsidR="003103ED" w:rsidRDefault="003103ED" w:rsidP="003103ED">
      <w:r>
        <w:t xml:space="preserve">CREATE OR REPLACE PROCEDURE </w:t>
      </w:r>
      <w:proofErr w:type="spellStart"/>
      <w:proofErr w:type="gramStart"/>
      <w:r>
        <w:t>public.disattiva</w:t>
      </w:r>
      <w:proofErr w:type="gramEnd"/>
      <w:r>
        <w:t>_dipendente</w:t>
      </w:r>
      <w:proofErr w:type="spellEnd"/>
      <w:r>
        <w:t>(</w:t>
      </w:r>
    </w:p>
    <w:p w14:paraId="3B28880A" w14:textId="77777777" w:rsidR="003103ED" w:rsidRDefault="003103ED" w:rsidP="003103ED">
      <w:r>
        <w:tab/>
      </w:r>
      <w:proofErr w:type="spellStart"/>
      <w:r>
        <w:t>codicef</w:t>
      </w:r>
      <w:proofErr w:type="spellEnd"/>
      <w:r>
        <w:t xml:space="preserve"> </w:t>
      </w:r>
      <w:proofErr w:type="spellStart"/>
      <w:r>
        <w:t>character</w:t>
      </w:r>
      <w:proofErr w:type="spellEnd"/>
      <w:r>
        <w:t>)</w:t>
      </w:r>
    </w:p>
    <w:p w14:paraId="1CF7C200" w14:textId="77777777" w:rsidR="003103ED" w:rsidRDefault="003103ED" w:rsidP="003103ED">
      <w:r>
        <w:t>LANGUAGE '</w:t>
      </w:r>
      <w:proofErr w:type="spellStart"/>
      <w:r>
        <w:t>plpgsql</w:t>
      </w:r>
      <w:proofErr w:type="spellEnd"/>
      <w:r>
        <w:t>'</w:t>
      </w:r>
    </w:p>
    <w:p w14:paraId="67DA2FB9" w14:textId="77777777" w:rsidR="003103ED" w:rsidRDefault="003103ED" w:rsidP="003103ED">
      <w:r>
        <w:t>AS $BODY$</w:t>
      </w:r>
    </w:p>
    <w:p w14:paraId="3865AF1D" w14:textId="77777777" w:rsidR="003103ED" w:rsidRDefault="003103ED" w:rsidP="003103ED">
      <w:r>
        <w:t>BEGIN</w:t>
      </w:r>
    </w:p>
    <w:p w14:paraId="2FFBBC62" w14:textId="77777777" w:rsidR="003103ED" w:rsidRDefault="003103ED" w:rsidP="003103ED">
      <w:r>
        <w:tab/>
      </w:r>
    </w:p>
    <w:p w14:paraId="6776D510" w14:textId="77777777" w:rsidR="003103ED" w:rsidRDefault="003103ED" w:rsidP="003103ED">
      <w:r>
        <w:tab/>
        <w:t xml:space="preserve">UPDATE DIPENDENTE </w:t>
      </w:r>
    </w:p>
    <w:p w14:paraId="54D8C25E" w14:textId="77777777" w:rsidR="003103ED" w:rsidRDefault="003103ED" w:rsidP="003103ED">
      <w:r>
        <w:tab/>
        <w:t>SET status = 'NON ATTIVO</w:t>
      </w:r>
      <w:proofErr w:type="gramStart"/>
      <w:r>
        <w:t>' ,salario</w:t>
      </w:r>
      <w:proofErr w:type="gramEnd"/>
      <w:r>
        <w:t xml:space="preserve"> = 0</w:t>
      </w:r>
    </w:p>
    <w:p w14:paraId="1AA57E25" w14:textId="77777777" w:rsidR="003103ED" w:rsidRDefault="003103ED" w:rsidP="003103ED">
      <w:r>
        <w:tab/>
        <w:t xml:space="preserve">WHERE </w:t>
      </w:r>
      <w:proofErr w:type="spellStart"/>
      <w:r>
        <w:t>codF</w:t>
      </w:r>
      <w:proofErr w:type="spellEnd"/>
      <w:r>
        <w:t xml:space="preserve"> = </w:t>
      </w:r>
      <w:proofErr w:type="spellStart"/>
      <w:r>
        <w:t>codiceF</w:t>
      </w:r>
      <w:proofErr w:type="spellEnd"/>
      <w:r>
        <w:t>;</w:t>
      </w:r>
    </w:p>
    <w:p w14:paraId="59E51DCB" w14:textId="77777777" w:rsidR="003103ED" w:rsidRDefault="003103ED" w:rsidP="003103ED"/>
    <w:p w14:paraId="45B4D21B" w14:textId="77777777" w:rsidR="003103ED" w:rsidRDefault="003103ED" w:rsidP="003103ED">
      <w:r>
        <w:t>END;</w:t>
      </w:r>
    </w:p>
    <w:p w14:paraId="1C96A41C" w14:textId="5C26EF82" w:rsidR="003103ED" w:rsidRDefault="003103ED" w:rsidP="003103ED">
      <w:r>
        <w:t>$BODY$;</w:t>
      </w:r>
    </w:p>
    <w:p w14:paraId="5CBF2E0F" w14:textId="02F0307A" w:rsidR="003103ED" w:rsidRDefault="003103ED" w:rsidP="003103ED"/>
    <w:p w14:paraId="53807AEE" w14:textId="0A9682D6" w:rsidR="008E63C9" w:rsidRPr="004C78DA" w:rsidRDefault="004C78DA" w:rsidP="004D189D">
      <w:pPr>
        <w:pStyle w:val="Titolo3"/>
        <w:rPr>
          <w:rFonts w:ascii="Georgia" w:hAnsi="Georgia"/>
        </w:rPr>
      </w:pPr>
      <w:bookmarkStart w:id="27" w:name="_Toc66202691"/>
      <w:r w:rsidRPr="004C78DA">
        <w:rPr>
          <w:rFonts w:ascii="Georgia" w:hAnsi="Georgia"/>
        </w:rPr>
        <w:t xml:space="preserve">5.3.3 </w:t>
      </w:r>
      <w:proofErr w:type="spellStart"/>
      <w:r w:rsidR="008E63C9" w:rsidRPr="004C78DA">
        <w:rPr>
          <w:rFonts w:ascii="Georgia" w:hAnsi="Georgia"/>
        </w:rPr>
        <w:t>Fine_Progetto</w:t>
      </w:r>
      <w:bookmarkEnd w:id="27"/>
      <w:proofErr w:type="spellEnd"/>
    </w:p>
    <w:p w14:paraId="303100C4" w14:textId="62F7269C" w:rsidR="008E63C9" w:rsidRDefault="008E63C9" w:rsidP="003103ED"/>
    <w:p w14:paraId="3E910C7C" w14:textId="7EB647E8" w:rsidR="008E63C9" w:rsidRPr="004C78DA" w:rsidRDefault="008E63C9" w:rsidP="003103ED">
      <w:pPr>
        <w:rPr>
          <w:i/>
          <w:iCs/>
          <w:sz w:val="32"/>
          <w:szCs w:val="32"/>
        </w:rPr>
      </w:pPr>
      <w:r w:rsidRPr="004C78DA">
        <w:rPr>
          <w:i/>
          <w:iCs/>
          <w:sz w:val="32"/>
          <w:szCs w:val="32"/>
        </w:rPr>
        <w:t>La procedura cambia lo status del progetto scelto in FINITO</w:t>
      </w:r>
      <w:r w:rsidR="004C78DA">
        <w:rPr>
          <w:i/>
          <w:iCs/>
          <w:sz w:val="32"/>
          <w:szCs w:val="32"/>
        </w:rPr>
        <w:t>.</w:t>
      </w:r>
    </w:p>
    <w:p w14:paraId="782FA679" w14:textId="57125C27" w:rsidR="003103ED" w:rsidRPr="004C78DA" w:rsidRDefault="003103ED" w:rsidP="003103ED">
      <w:pPr>
        <w:rPr>
          <w:i/>
          <w:iCs/>
          <w:sz w:val="32"/>
          <w:szCs w:val="32"/>
        </w:rPr>
      </w:pPr>
    </w:p>
    <w:p w14:paraId="2D7867BF" w14:textId="77777777" w:rsidR="003103ED" w:rsidRDefault="003103ED" w:rsidP="003103ED">
      <w:r>
        <w:t xml:space="preserve">CREATE OR REPLACE PROCEDURE </w:t>
      </w:r>
      <w:proofErr w:type="spellStart"/>
      <w:proofErr w:type="gramStart"/>
      <w:r>
        <w:t>public.fine</w:t>
      </w:r>
      <w:proofErr w:type="gramEnd"/>
      <w:r>
        <w:t>_progetto</w:t>
      </w:r>
      <w:proofErr w:type="spellEnd"/>
      <w:r>
        <w:t>(</w:t>
      </w:r>
    </w:p>
    <w:p w14:paraId="7F30C8F3" w14:textId="77777777" w:rsidR="003103ED" w:rsidRDefault="003103ED" w:rsidP="003103ED">
      <w:r>
        <w:tab/>
      </w:r>
      <w:proofErr w:type="spellStart"/>
      <w:r>
        <w:t>codicep</w:t>
      </w:r>
      <w:proofErr w:type="spellEnd"/>
      <w:r>
        <w:t xml:space="preserve"> </w:t>
      </w:r>
      <w:proofErr w:type="spellStart"/>
      <w:r>
        <w:t>integer</w:t>
      </w:r>
      <w:proofErr w:type="spellEnd"/>
      <w:r>
        <w:t>)</w:t>
      </w:r>
    </w:p>
    <w:p w14:paraId="0D9A05D2" w14:textId="77777777" w:rsidR="003103ED" w:rsidRDefault="003103ED" w:rsidP="003103ED">
      <w:r>
        <w:t>LANGUAGE '</w:t>
      </w:r>
      <w:proofErr w:type="spellStart"/>
      <w:r>
        <w:t>plpgsql</w:t>
      </w:r>
      <w:proofErr w:type="spellEnd"/>
      <w:r>
        <w:t>'</w:t>
      </w:r>
    </w:p>
    <w:p w14:paraId="68DE005C" w14:textId="77777777" w:rsidR="003103ED" w:rsidRDefault="003103ED" w:rsidP="003103ED">
      <w:r>
        <w:t>AS $BODY$</w:t>
      </w:r>
    </w:p>
    <w:p w14:paraId="27C0B6AB" w14:textId="77777777" w:rsidR="003103ED" w:rsidRDefault="003103ED" w:rsidP="003103ED">
      <w:r>
        <w:t>BEGIN</w:t>
      </w:r>
    </w:p>
    <w:p w14:paraId="272C9185" w14:textId="77777777" w:rsidR="003103ED" w:rsidRDefault="003103ED" w:rsidP="003103ED">
      <w:r>
        <w:tab/>
      </w:r>
    </w:p>
    <w:p w14:paraId="73D75529" w14:textId="77777777" w:rsidR="003103ED" w:rsidRDefault="003103ED" w:rsidP="003103ED">
      <w:r>
        <w:tab/>
        <w:t xml:space="preserve">UPDATE PROGETTO </w:t>
      </w:r>
    </w:p>
    <w:p w14:paraId="26EAE86D" w14:textId="77777777" w:rsidR="003103ED" w:rsidRDefault="003103ED" w:rsidP="003103ED">
      <w:r>
        <w:tab/>
        <w:t>SET status = 'FINITO'</w:t>
      </w:r>
    </w:p>
    <w:p w14:paraId="1CE3720B" w14:textId="77777777" w:rsidR="003103ED" w:rsidRDefault="003103ED" w:rsidP="003103ED">
      <w:r>
        <w:tab/>
        <w:t xml:space="preserve">WHERE </w:t>
      </w:r>
      <w:proofErr w:type="spellStart"/>
      <w:r>
        <w:t>codP</w:t>
      </w:r>
      <w:proofErr w:type="spellEnd"/>
      <w:r>
        <w:t xml:space="preserve"> = </w:t>
      </w:r>
      <w:proofErr w:type="spellStart"/>
      <w:r>
        <w:t>codiceP</w:t>
      </w:r>
      <w:proofErr w:type="spellEnd"/>
      <w:r>
        <w:t>;</w:t>
      </w:r>
    </w:p>
    <w:p w14:paraId="5C9ADEAB" w14:textId="77777777" w:rsidR="003103ED" w:rsidRDefault="003103ED" w:rsidP="003103ED"/>
    <w:p w14:paraId="3C5D3BAF" w14:textId="77777777" w:rsidR="003103ED" w:rsidRDefault="003103ED" w:rsidP="003103ED">
      <w:r>
        <w:t>END;</w:t>
      </w:r>
    </w:p>
    <w:p w14:paraId="76662918" w14:textId="03DA4E92" w:rsidR="003103ED" w:rsidRDefault="003103ED" w:rsidP="003103ED">
      <w:r>
        <w:t>$BODY$;</w:t>
      </w:r>
    </w:p>
    <w:p w14:paraId="6904F66D" w14:textId="7E6EA70F" w:rsidR="003103ED" w:rsidRDefault="003103ED" w:rsidP="003103ED"/>
    <w:p w14:paraId="760BE720" w14:textId="30EDBA5D" w:rsidR="003103ED" w:rsidRDefault="003103ED" w:rsidP="003103ED"/>
    <w:p w14:paraId="6D64AEAE" w14:textId="77777777" w:rsidR="001B5AE3" w:rsidRDefault="001B5AE3">
      <w:pPr>
        <w:rPr>
          <w:rFonts w:eastAsiaTheme="majorEastAsia" w:cstheme="majorBidi"/>
          <w:b/>
          <w:bCs/>
          <w:iCs/>
          <w:color w:val="123869" w:themeColor="accent1"/>
          <w:sz w:val="44"/>
          <w:szCs w:val="32"/>
        </w:rPr>
      </w:pPr>
      <w:bookmarkStart w:id="28" w:name="_Toc66202692"/>
      <w:r>
        <w:rPr>
          <w:b/>
          <w:bCs/>
          <w:i/>
          <w:iCs/>
          <w:color w:val="123869" w:themeColor="accent1"/>
          <w:sz w:val="44"/>
          <w:szCs w:val="32"/>
        </w:rPr>
        <w:br w:type="page"/>
      </w:r>
    </w:p>
    <w:p w14:paraId="2B134226" w14:textId="40288435" w:rsidR="008E63C9" w:rsidRPr="004D189D" w:rsidRDefault="004C78DA" w:rsidP="004D189D">
      <w:pPr>
        <w:pStyle w:val="Titolo2"/>
        <w:rPr>
          <w:b/>
          <w:bCs/>
          <w:i w:val="0"/>
          <w:iCs/>
          <w:color w:val="123869" w:themeColor="accent1"/>
          <w:sz w:val="44"/>
          <w:szCs w:val="32"/>
        </w:rPr>
      </w:pPr>
      <w:r w:rsidRPr="004D189D">
        <w:rPr>
          <w:b/>
          <w:bCs/>
          <w:i w:val="0"/>
          <w:iCs/>
          <w:color w:val="123869" w:themeColor="accent1"/>
          <w:sz w:val="44"/>
          <w:szCs w:val="32"/>
        </w:rPr>
        <w:lastRenderedPageBreak/>
        <w:t xml:space="preserve">5.4 </w:t>
      </w:r>
      <w:r w:rsidR="008E63C9" w:rsidRPr="004D189D">
        <w:rPr>
          <w:b/>
          <w:bCs/>
          <w:i w:val="0"/>
          <w:iCs/>
          <w:color w:val="123869" w:themeColor="accent1"/>
          <w:sz w:val="44"/>
          <w:szCs w:val="32"/>
        </w:rPr>
        <w:t>Sequenze</w:t>
      </w:r>
      <w:bookmarkEnd w:id="28"/>
    </w:p>
    <w:p w14:paraId="2AD543E2" w14:textId="5299F7DD" w:rsidR="008E63C9" w:rsidRDefault="008E63C9" w:rsidP="003103ED"/>
    <w:p w14:paraId="77C6AD0D" w14:textId="39FB14B4" w:rsidR="008E63C9" w:rsidRPr="004C78DA" w:rsidRDefault="008E63C9" w:rsidP="003103ED">
      <w:pPr>
        <w:rPr>
          <w:i/>
          <w:iCs/>
          <w:sz w:val="32"/>
          <w:szCs w:val="32"/>
        </w:rPr>
      </w:pPr>
      <w:r w:rsidRPr="004C78DA">
        <w:rPr>
          <w:i/>
          <w:iCs/>
          <w:sz w:val="32"/>
          <w:szCs w:val="32"/>
        </w:rPr>
        <w:t>Le seguenti sequenze sono state create in automatico in seguito all’inserimento degli attributi “CodP”</w:t>
      </w:r>
      <w:proofErr w:type="gramStart"/>
      <w:r w:rsidRPr="004C78DA">
        <w:rPr>
          <w:i/>
          <w:iCs/>
          <w:sz w:val="32"/>
          <w:szCs w:val="32"/>
        </w:rPr>
        <w:t>, ”CodMF</w:t>
      </w:r>
      <w:proofErr w:type="gramEnd"/>
      <w:r w:rsidRPr="004C78DA">
        <w:rPr>
          <w:i/>
          <w:iCs/>
          <w:sz w:val="32"/>
          <w:szCs w:val="32"/>
        </w:rPr>
        <w:t>”, ”CodMT” come tipo Serial</w:t>
      </w:r>
      <w:r w:rsidR="004C78DA" w:rsidRPr="004C78DA">
        <w:rPr>
          <w:i/>
          <w:iCs/>
          <w:sz w:val="32"/>
          <w:szCs w:val="32"/>
        </w:rPr>
        <w:t>.</w:t>
      </w:r>
    </w:p>
    <w:p w14:paraId="7987FAAC" w14:textId="77777777" w:rsidR="008E63C9" w:rsidRDefault="008E63C9" w:rsidP="003103ED"/>
    <w:p w14:paraId="7C3FD10C" w14:textId="77777777" w:rsidR="003103ED" w:rsidRDefault="003103ED" w:rsidP="003103ED">
      <w:r>
        <w:t xml:space="preserve">CREATE SEQUENCE </w:t>
      </w:r>
      <w:proofErr w:type="spellStart"/>
      <w:proofErr w:type="gramStart"/>
      <w:r>
        <w:t>public.meetingfisico</w:t>
      </w:r>
      <w:proofErr w:type="gramEnd"/>
      <w:r>
        <w:t>_codmf_seq</w:t>
      </w:r>
      <w:proofErr w:type="spellEnd"/>
    </w:p>
    <w:p w14:paraId="3743BD9C" w14:textId="77777777" w:rsidR="003103ED" w:rsidRDefault="003103ED" w:rsidP="003103ED">
      <w:r>
        <w:t xml:space="preserve">    INCREMENT 1</w:t>
      </w:r>
    </w:p>
    <w:p w14:paraId="3CCDD414" w14:textId="77777777" w:rsidR="003103ED" w:rsidRDefault="003103ED" w:rsidP="003103ED">
      <w:r>
        <w:t xml:space="preserve">    START 1</w:t>
      </w:r>
    </w:p>
    <w:p w14:paraId="3F4DC4E7" w14:textId="77777777" w:rsidR="003103ED" w:rsidRDefault="003103ED" w:rsidP="003103ED">
      <w:r>
        <w:t xml:space="preserve">    MINVALUE 1</w:t>
      </w:r>
    </w:p>
    <w:p w14:paraId="2587B041" w14:textId="77777777" w:rsidR="003103ED" w:rsidRDefault="003103ED" w:rsidP="003103ED">
      <w:r>
        <w:t xml:space="preserve">    MAXVALUE 2147483647</w:t>
      </w:r>
    </w:p>
    <w:p w14:paraId="6818A435" w14:textId="3F6773A2" w:rsidR="003103ED" w:rsidRDefault="003103ED" w:rsidP="003103ED">
      <w:r>
        <w:t xml:space="preserve">    CACHE 1;</w:t>
      </w:r>
    </w:p>
    <w:p w14:paraId="7ECBF28D" w14:textId="71251038" w:rsidR="003103ED" w:rsidRDefault="003103ED" w:rsidP="003103ED"/>
    <w:p w14:paraId="35EC1E12" w14:textId="3E4A5768" w:rsidR="003103ED" w:rsidRDefault="003103ED" w:rsidP="003103ED"/>
    <w:p w14:paraId="34211D69" w14:textId="77777777" w:rsidR="003103ED" w:rsidRDefault="003103ED" w:rsidP="003103ED">
      <w:r>
        <w:t xml:space="preserve">CREATE SEQUENCE </w:t>
      </w:r>
      <w:proofErr w:type="spellStart"/>
      <w:proofErr w:type="gramStart"/>
      <w:r>
        <w:t>public.meetingtelematico</w:t>
      </w:r>
      <w:proofErr w:type="gramEnd"/>
      <w:r>
        <w:t>_codmt_seq</w:t>
      </w:r>
      <w:proofErr w:type="spellEnd"/>
    </w:p>
    <w:p w14:paraId="75722427" w14:textId="77777777" w:rsidR="003103ED" w:rsidRDefault="003103ED" w:rsidP="003103ED">
      <w:r>
        <w:t xml:space="preserve">    INCREMENT 1</w:t>
      </w:r>
    </w:p>
    <w:p w14:paraId="36E1D24C" w14:textId="77777777" w:rsidR="003103ED" w:rsidRDefault="003103ED" w:rsidP="003103ED">
      <w:r>
        <w:t xml:space="preserve">    START 1</w:t>
      </w:r>
    </w:p>
    <w:p w14:paraId="104D7744" w14:textId="77777777" w:rsidR="003103ED" w:rsidRDefault="003103ED" w:rsidP="003103ED">
      <w:r>
        <w:t xml:space="preserve">    MINVALUE 1</w:t>
      </w:r>
    </w:p>
    <w:p w14:paraId="06E53463" w14:textId="77777777" w:rsidR="003103ED" w:rsidRDefault="003103ED" w:rsidP="003103ED">
      <w:r>
        <w:t xml:space="preserve">    MAXVALUE 2147483647</w:t>
      </w:r>
    </w:p>
    <w:p w14:paraId="4507F378" w14:textId="78E80D0C" w:rsidR="003103ED" w:rsidRDefault="003103ED" w:rsidP="003103ED">
      <w:r>
        <w:t xml:space="preserve">    CACHE 1;</w:t>
      </w:r>
    </w:p>
    <w:p w14:paraId="794970E1" w14:textId="117C5AC2" w:rsidR="003103ED" w:rsidRDefault="003103ED" w:rsidP="003103ED"/>
    <w:p w14:paraId="1A3132C3" w14:textId="77777777" w:rsidR="003103ED" w:rsidRDefault="003103ED" w:rsidP="003103ED">
      <w:r>
        <w:t xml:space="preserve">CREATE SEQUENCE </w:t>
      </w:r>
      <w:proofErr w:type="spellStart"/>
      <w:proofErr w:type="gramStart"/>
      <w:r>
        <w:t>public.progetto</w:t>
      </w:r>
      <w:proofErr w:type="gramEnd"/>
      <w:r>
        <w:t>_codp_seq</w:t>
      </w:r>
      <w:proofErr w:type="spellEnd"/>
    </w:p>
    <w:p w14:paraId="6C752779" w14:textId="77777777" w:rsidR="003103ED" w:rsidRDefault="003103ED" w:rsidP="003103ED">
      <w:r>
        <w:t xml:space="preserve">    INCREMENT 1</w:t>
      </w:r>
    </w:p>
    <w:p w14:paraId="6578357B" w14:textId="77777777" w:rsidR="003103ED" w:rsidRDefault="003103ED" w:rsidP="003103ED">
      <w:r>
        <w:t xml:space="preserve">    START 1</w:t>
      </w:r>
    </w:p>
    <w:p w14:paraId="4FA89882" w14:textId="77777777" w:rsidR="003103ED" w:rsidRDefault="003103ED" w:rsidP="003103ED">
      <w:r>
        <w:t xml:space="preserve">    MINVALUE 1</w:t>
      </w:r>
    </w:p>
    <w:p w14:paraId="11EF917D" w14:textId="77777777" w:rsidR="003103ED" w:rsidRDefault="003103ED" w:rsidP="003103ED">
      <w:r>
        <w:t xml:space="preserve">    MAXVALUE 2147483647</w:t>
      </w:r>
    </w:p>
    <w:p w14:paraId="6AB2710E" w14:textId="44F943C5" w:rsidR="003103ED" w:rsidRDefault="003103ED" w:rsidP="003103ED">
      <w:r>
        <w:t xml:space="preserve">    CACHE 1;</w:t>
      </w:r>
    </w:p>
    <w:p w14:paraId="29A9C0E6" w14:textId="7059F358" w:rsidR="003103ED" w:rsidRDefault="003103ED" w:rsidP="003103ED"/>
    <w:p w14:paraId="45D97539" w14:textId="3CDCA6DA" w:rsidR="003103ED" w:rsidRDefault="003103ED" w:rsidP="003103ED"/>
    <w:p w14:paraId="77F9C95E" w14:textId="44AF02A0" w:rsidR="008E63C9" w:rsidRPr="004C78DA" w:rsidRDefault="008E63C9" w:rsidP="004C78DA">
      <w:pPr>
        <w:pStyle w:val="Titolo3"/>
        <w:rPr>
          <w:rFonts w:asciiTheme="minorHAnsi" w:hAnsiTheme="minorHAnsi"/>
          <w:sz w:val="44"/>
          <w:szCs w:val="32"/>
        </w:rPr>
      </w:pPr>
    </w:p>
    <w:p w14:paraId="390B5CA1" w14:textId="77777777" w:rsidR="00EA12C1" w:rsidRDefault="00EA12C1" w:rsidP="004D189D">
      <w:pPr>
        <w:pStyle w:val="Titolo2"/>
        <w:rPr>
          <w:b/>
          <w:bCs/>
          <w:i w:val="0"/>
          <w:iCs/>
          <w:color w:val="123869" w:themeColor="accent1"/>
          <w:sz w:val="44"/>
          <w:szCs w:val="32"/>
        </w:rPr>
      </w:pPr>
    </w:p>
    <w:p w14:paraId="0EC69249" w14:textId="77777777" w:rsidR="00EA12C1" w:rsidRDefault="00EA12C1">
      <w:pPr>
        <w:rPr>
          <w:rFonts w:eastAsiaTheme="majorEastAsia" w:cstheme="majorBidi"/>
          <w:b/>
          <w:bCs/>
          <w:iCs/>
          <w:color w:val="123869" w:themeColor="accent1"/>
          <w:sz w:val="44"/>
          <w:szCs w:val="32"/>
        </w:rPr>
      </w:pPr>
      <w:r>
        <w:rPr>
          <w:b/>
          <w:bCs/>
          <w:i/>
          <w:iCs/>
          <w:color w:val="123869" w:themeColor="accent1"/>
          <w:sz w:val="44"/>
          <w:szCs w:val="32"/>
        </w:rPr>
        <w:br w:type="page"/>
      </w:r>
    </w:p>
    <w:p w14:paraId="09048820" w14:textId="28E25AEA" w:rsidR="008E63C9" w:rsidRPr="004D189D" w:rsidRDefault="004C78DA" w:rsidP="004D189D">
      <w:pPr>
        <w:pStyle w:val="Titolo2"/>
        <w:rPr>
          <w:b/>
          <w:bCs/>
          <w:i w:val="0"/>
          <w:iCs/>
          <w:color w:val="123869" w:themeColor="accent1"/>
          <w:sz w:val="44"/>
          <w:szCs w:val="32"/>
        </w:rPr>
      </w:pPr>
      <w:bookmarkStart w:id="29" w:name="_Toc66202693"/>
      <w:r w:rsidRPr="004D189D">
        <w:rPr>
          <w:b/>
          <w:bCs/>
          <w:i w:val="0"/>
          <w:iCs/>
          <w:color w:val="123869" w:themeColor="accent1"/>
          <w:sz w:val="44"/>
          <w:szCs w:val="32"/>
        </w:rPr>
        <w:lastRenderedPageBreak/>
        <w:t xml:space="preserve">5.5 </w:t>
      </w:r>
      <w:r w:rsidR="008E63C9" w:rsidRPr="004D189D">
        <w:rPr>
          <w:b/>
          <w:bCs/>
          <w:i w:val="0"/>
          <w:iCs/>
          <w:color w:val="123869" w:themeColor="accent1"/>
          <w:sz w:val="44"/>
          <w:szCs w:val="32"/>
        </w:rPr>
        <w:t>Trigger e Funzioni</w:t>
      </w:r>
      <w:bookmarkEnd w:id="29"/>
    </w:p>
    <w:p w14:paraId="4D3EB922" w14:textId="1B259B5C" w:rsidR="003103ED" w:rsidRPr="004C78DA" w:rsidRDefault="003103ED" w:rsidP="004C78DA">
      <w:pPr>
        <w:pStyle w:val="Titolo3"/>
        <w:rPr>
          <w:rFonts w:asciiTheme="minorHAnsi" w:hAnsiTheme="minorHAnsi"/>
          <w:sz w:val="44"/>
          <w:szCs w:val="32"/>
        </w:rPr>
      </w:pPr>
    </w:p>
    <w:p w14:paraId="0CC5D857" w14:textId="2399796F" w:rsidR="008E63C9" w:rsidRPr="004C78DA" w:rsidRDefault="008E63C9" w:rsidP="003103ED">
      <w:pPr>
        <w:rPr>
          <w:i/>
          <w:iCs/>
          <w:sz w:val="32"/>
          <w:szCs w:val="32"/>
        </w:rPr>
      </w:pPr>
      <w:r w:rsidRPr="004C78DA">
        <w:rPr>
          <w:i/>
          <w:iCs/>
          <w:sz w:val="32"/>
          <w:szCs w:val="32"/>
        </w:rPr>
        <w:t xml:space="preserve">Trigger che richiama la funzione per controllare che una sala non sia già occupata prima dell’’inserimento di </w:t>
      </w:r>
      <w:proofErr w:type="gramStart"/>
      <w:r w:rsidRPr="004C78DA">
        <w:rPr>
          <w:i/>
          <w:iCs/>
          <w:sz w:val="32"/>
          <w:szCs w:val="32"/>
        </w:rPr>
        <w:t>un nuovo</w:t>
      </w:r>
      <w:r w:rsidR="00C910EB" w:rsidRPr="004C78DA">
        <w:rPr>
          <w:i/>
          <w:iCs/>
          <w:sz w:val="32"/>
          <w:szCs w:val="32"/>
        </w:rPr>
        <w:t xml:space="preserve"> meeting</w:t>
      </w:r>
      <w:proofErr w:type="gramEnd"/>
      <w:r w:rsidR="00C910EB" w:rsidRPr="004C78DA">
        <w:rPr>
          <w:i/>
          <w:iCs/>
          <w:sz w:val="32"/>
          <w:szCs w:val="32"/>
        </w:rPr>
        <w:t xml:space="preserve"> Fisico.</w:t>
      </w:r>
    </w:p>
    <w:p w14:paraId="51D46732" w14:textId="77777777" w:rsidR="00C910EB" w:rsidRDefault="00C910EB" w:rsidP="003103ED"/>
    <w:p w14:paraId="183492A6" w14:textId="77777777" w:rsidR="00AF1AC9" w:rsidRDefault="00AF1AC9" w:rsidP="00AF1AC9">
      <w:r>
        <w:t xml:space="preserve">CREATE FUNCTION </w:t>
      </w:r>
      <w:proofErr w:type="spellStart"/>
      <w:r>
        <w:t>public."Controllo</w:t>
      </w:r>
      <w:proofErr w:type="spellEnd"/>
      <w:r>
        <w:t xml:space="preserve"> Sovrapposizione </w:t>
      </w:r>
      <w:proofErr w:type="spellStart"/>
      <w:r>
        <w:t>Meetinginuna</w:t>
      </w:r>
      <w:proofErr w:type="spellEnd"/>
      <w:r>
        <w:t xml:space="preserve"> Sala"()</w:t>
      </w:r>
    </w:p>
    <w:p w14:paraId="33EAB310" w14:textId="77777777" w:rsidR="00AF1AC9" w:rsidRDefault="00AF1AC9" w:rsidP="00AF1AC9">
      <w:r>
        <w:t xml:space="preserve">    RETURNS trigger</w:t>
      </w:r>
    </w:p>
    <w:p w14:paraId="4DE42E99" w14:textId="77777777" w:rsidR="00AF1AC9" w:rsidRDefault="00AF1AC9" w:rsidP="00AF1AC9">
      <w:r>
        <w:t xml:space="preserve">    LANGUAGE '</w:t>
      </w:r>
      <w:proofErr w:type="spellStart"/>
      <w:r>
        <w:t>plpgsql</w:t>
      </w:r>
      <w:proofErr w:type="spellEnd"/>
      <w:r>
        <w:t>'</w:t>
      </w:r>
    </w:p>
    <w:p w14:paraId="45DC8FDA" w14:textId="77777777" w:rsidR="00AF1AC9" w:rsidRDefault="00AF1AC9" w:rsidP="00AF1AC9">
      <w:r>
        <w:t xml:space="preserve">    COST 100</w:t>
      </w:r>
    </w:p>
    <w:p w14:paraId="39878A18" w14:textId="77777777" w:rsidR="00AF1AC9" w:rsidRDefault="00AF1AC9" w:rsidP="00AF1AC9">
      <w:r>
        <w:t xml:space="preserve">    VOLATILE NOT LEAKPROOF</w:t>
      </w:r>
    </w:p>
    <w:p w14:paraId="1FC983C7" w14:textId="77777777" w:rsidR="00AF1AC9" w:rsidRDefault="00AF1AC9" w:rsidP="00AF1AC9">
      <w:r>
        <w:t>AS $BODY$</w:t>
      </w:r>
    </w:p>
    <w:p w14:paraId="10D12098" w14:textId="77777777" w:rsidR="00AF1AC9" w:rsidRDefault="00AF1AC9" w:rsidP="00AF1AC9">
      <w:r>
        <w:t>BEGIN</w:t>
      </w:r>
    </w:p>
    <w:p w14:paraId="41DC1CA5" w14:textId="77777777" w:rsidR="00AF1AC9" w:rsidRDefault="00AF1AC9" w:rsidP="00AF1AC9">
      <w:r>
        <w:t xml:space="preserve">    IF EXISTS (SELECT *</w:t>
      </w:r>
    </w:p>
    <w:p w14:paraId="3443ACF9" w14:textId="77777777" w:rsidR="00AF1AC9" w:rsidRDefault="00AF1AC9" w:rsidP="00AF1AC9">
      <w:r>
        <w:tab/>
      </w:r>
      <w:r>
        <w:tab/>
        <w:t xml:space="preserve">   FROM MEETINGFISICO AS MF</w:t>
      </w:r>
    </w:p>
    <w:p w14:paraId="234FADCA" w14:textId="77777777" w:rsidR="00AF1AC9" w:rsidRDefault="00AF1AC9" w:rsidP="00AF1AC9">
      <w:r>
        <w:tab/>
      </w:r>
      <w:r>
        <w:tab/>
        <w:t xml:space="preserve">   WHERE </w:t>
      </w:r>
      <w:proofErr w:type="spellStart"/>
      <w:r>
        <w:t>NEW.nomeSala</w:t>
      </w:r>
      <w:proofErr w:type="spellEnd"/>
      <w:r>
        <w:t xml:space="preserve"> = </w:t>
      </w:r>
      <w:proofErr w:type="spellStart"/>
      <w:proofErr w:type="gramStart"/>
      <w:r>
        <w:t>MF.nomeSala</w:t>
      </w:r>
      <w:proofErr w:type="spellEnd"/>
      <w:proofErr w:type="gramEnd"/>
      <w:r>
        <w:t xml:space="preserve"> AND NEW.CODMF&lt;&gt;MF.CODMF AND </w:t>
      </w:r>
      <w:proofErr w:type="spellStart"/>
      <w:r>
        <w:t>NEW.dataMF</w:t>
      </w:r>
      <w:proofErr w:type="spellEnd"/>
      <w:r>
        <w:t xml:space="preserve"> = </w:t>
      </w:r>
      <w:proofErr w:type="spellStart"/>
      <w:r>
        <w:t>MF.dataMF</w:t>
      </w:r>
      <w:proofErr w:type="spellEnd"/>
      <w:r>
        <w:t xml:space="preserve"> AND</w:t>
      </w:r>
    </w:p>
    <w:p w14:paraId="42CAF659" w14:textId="77777777" w:rsidR="00AF1AC9" w:rsidRDefault="00AF1AC9" w:rsidP="00AF1AC9">
      <w:r>
        <w:tab/>
      </w:r>
      <w:r>
        <w:tab/>
        <w:t xml:space="preserve">   ((</w:t>
      </w:r>
      <w:proofErr w:type="spellStart"/>
      <w:r>
        <w:t>NEW.OraI</w:t>
      </w:r>
      <w:proofErr w:type="spellEnd"/>
      <w:r>
        <w:t xml:space="preserve"> BETWEEN </w:t>
      </w:r>
      <w:proofErr w:type="spellStart"/>
      <w:r>
        <w:t>MF.OraI</w:t>
      </w:r>
      <w:proofErr w:type="spellEnd"/>
      <w:r>
        <w:t xml:space="preserve"> AND </w:t>
      </w:r>
      <w:proofErr w:type="spellStart"/>
      <w:r>
        <w:t>MF.OraF</w:t>
      </w:r>
      <w:proofErr w:type="spellEnd"/>
      <w:r>
        <w:t>) OR</w:t>
      </w:r>
    </w:p>
    <w:p w14:paraId="7F59979C" w14:textId="77777777" w:rsidR="00AF1AC9" w:rsidRDefault="00AF1AC9" w:rsidP="00AF1AC9">
      <w:r>
        <w:tab/>
      </w:r>
      <w:r>
        <w:tab/>
        <w:t xml:space="preserve">   (</w:t>
      </w:r>
      <w:proofErr w:type="spellStart"/>
      <w:r>
        <w:t>NEW.OraF</w:t>
      </w:r>
      <w:proofErr w:type="spellEnd"/>
      <w:r>
        <w:t xml:space="preserve"> BETWEEN </w:t>
      </w:r>
      <w:proofErr w:type="spellStart"/>
      <w:r>
        <w:t>MF.OraI</w:t>
      </w:r>
      <w:proofErr w:type="spellEnd"/>
      <w:r>
        <w:t xml:space="preserve"> AND </w:t>
      </w:r>
      <w:proofErr w:type="spellStart"/>
      <w:proofErr w:type="gramStart"/>
      <w:r>
        <w:t>MF.OraF</w:t>
      </w:r>
      <w:proofErr w:type="spellEnd"/>
      <w:r>
        <w:t>)OR</w:t>
      </w:r>
      <w:proofErr w:type="gramEnd"/>
      <w:r>
        <w:t>(</w:t>
      </w:r>
      <w:proofErr w:type="spellStart"/>
      <w:r>
        <w:t>MF.OraI</w:t>
      </w:r>
      <w:proofErr w:type="spellEnd"/>
      <w:r>
        <w:t xml:space="preserve"> BETWEEN </w:t>
      </w:r>
      <w:proofErr w:type="spellStart"/>
      <w:r>
        <w:t>NEW.OraI</w:t>
      </w:r>
      <w:proofErr w:type="spellEnd"/>
      <w:r>
        <w:t xml:space="preserve"> AND </w:t>
      </w:r>
      <w:proofErr w:type="spellStart"/>
      <w:r>
        <w:t>NEW.OraF</w:t>
      </w:r>
      <w:proofErr w:type="spellEnd"/>
      <w:r>
        <w:t>)</w:t>
      </w:r>
    </w:p>
    <w:p w14:paraId="2B1A2F5D" w14:textId="77777777" w:rsidR="00AF1AC9" w:rsidRDefault="00AF1AC9" w:rsidP="00AF1AC9">
      <w:r>
        <w:tab/>
      </w:r>
      <w:r>
        <w:tab/>
      </w:r>
      <w:r>
        <w:tab/>
      </w:r>
      <w:proofErr w:type="gramStart"/>
      <w:r>
        <w:t>OR(</w:t>
      </w:r>
      <w:proofErr w:type="spellStart"/>
      <w:proofErr w:type="gramEnd"/>
      <w:r>
        <w:t>MF.OraF</w:t>
      </w:r>
      <w:proofErr w:type="spellEnd"/>
      <w:r>
        <w:t xml:space="preserve"> BETWEEN </w:t>
      </w:r>
      <w:proofErr w:type="spellStart"/>
      <w:r>
        <w:t>NEW.OraI</w:t>
      </w:r>
      <w:proofErr w:type="spellEnd"/>
      <w:r>
        <w:t xml:space="preserve"> AND </w:t>
      </w:r>
      <w:proofErr w:type="spellStart"/>
      <w:r>
        <w:t>NEW.OraF</w:t>
      </w:r>
      <w:proofErr w:type="spellEnd"/>
      <w:r>
        <w:t>))) THEN</w:t>
      </w:r>
    </w:p>
    <w:p w14:paraId="2697C7A5" w14:textId="77777777" w:rsidR="00AF1AC9" w:rsidRDefault="00AF1AC9" w:rsidP="00AF1AC9">
      <w:r>
        <w:tab/>
        <w:t>RAISE EXCEPTION 'ATTENZIONE sala già occupata';</w:t>
      </w:r>
    </w:p>
    <w:p w14:paraId="27D2DC03" w14:textId="77777777" w:rsidR="00AF1AC9" w:rsidRDefault="00AF1AC9" w:rsidP="00AF1AC9">
      <w:r>
        <w:t xml:space="preserve">    END IF;</w:t>
      </w:r>
    </w:p>
    <w:p w14:paraId="5F4F151D" w14:textId="77777777" w:rsidR="00AF1AC9" w:rsidRDefault="00AF1AC9" w:rsidP="00AF1AC9"/>
    <w:p w14:paraId="77E9D1F3" w14:textId="77777777" w:rsidR="00AF1AC9" w:rsidRDefault="00AF1AC9" w:rsidP="00AF1AC9">
      <w:r>
        <w:t xml:space="preserve">    RETURN NEW;</w:t>
      </w:r>
    </w:p>
    <w:p w14:paraId="60283E01" w14:textId="77777777" w:rsidR="00AF1AC9" w:rsidRDefault="00AF1AC9" w:rsidP="00AF1AC9">
      <w:r>
        <w:t>END;</w:t>
      </w:r>
    </w:p>
    <w:p w14:paraId="2C2A6A21" w14:textId="545A487E" w:rsidR="00AF1AC9" w:rsidRDefault="00AF1AC9" w:rsidP="00AF1AC9">
      <w:r>
        <w:t>$BODY$;</w:t>
      </w:r>
    </w:p>
    <w:p w14:paraId="269BEDF5" w14:textId="470494DD" w:rsidR="00AF1AC9" w:rsidRDefault="00AF1AC9" w:rsidP="00AF1AC9"/>
    <w:p w14:paraId="15C47DE1" w14:textId="77777777" w:rsidR="00AF1AC9" w:rsidRDefault="00AF1AC9" w:rsidP="00AF1AC9">
      <w:r>
        <w:t>CREATE TRIGGER "</w:t>
      </w:r>
      <w:proofErr w:type="spellStart"/>
      <w:r>
        <w:t>Trigger_controllosovrapposizionemeetinginunasala</w:t>
      </w:r>
      <w:proofErr w:type="spellEnd"/>
      <w:r>
        <w:t>"</w:t>
      </w:r>
    </w:p>
    <w:p w14:paraId="2E1DDE08" w14:textId="77777777" w:rsidR="00AF1AC9" w:rsidRDefault="00AF1AC9" w:rsidP="00AF1AC9">
      <w:r>
        <w:t xml:space="preserve">    BEFORE INSERT</w:t>
      </w:r>
    </w:p>
    <w:p w14:paraId="4ADBA2B6" w14:textId="77777777" w:rsidR="00AF1AC9" w:rsidRDefault="00AF1AC9" w:rsidP="00AF1AC9">
      <w:r>
        <w:t xml:space="preserve">    ON </w:t>
      </w:r>
      <w:proofErr w:type="spellStart"/>
      <w:proofErr w:type="gramStart"/>
      <w:r>
        <w:t>public.meetingfisico</w:t>
      </w:r>
      <w:proofErr w:type="spellEnd"/>
      <w:proofErr w:type="gramEnd"/>
    </w:p>
    <w:p w14:paraId="66FDF6BB" w14:textId="77777777" w:rsidR="00AF1AC9" w:rsidRDefault="00AF1AC9" w:rsidP="00AF1AC9">
      <w:r>
        <w:t xml:space="preserve">    FOR EACH ROW</w:t>
      </w:r>
    </w:p>
    <w:p w14:paraId="15CFB95B" w14:textId="75BEE5F0" w:rsidR="00AF1AC9" w:rsidRDefault="00AF1AC9" w:rsidP="00AF1AC9">
      <w:r>
        <w:t xml:space="preserve">    EXECUTE PROCEDURE </w:t>
      </w:r>
      <w:proofErr w:type="spellStart"/>
      <w:r>
        <w:t>public."Controllo</w:t>
      </w:r>
      <w:proofErr w:type="spellEnd"/>
      <w:r>
        <w:t xml:space="preserve"> Sovrapposizione </w:t>
      </w:r>
      <w:proofErr w:type="spellStart"/>
      <w:r>
        <w:t>Meetinginuna</w:t>
      </w:r>
      <w:proofErr w:type="spellEnd"/>
      <w:r>
        <w:t xml:space="preserve"> Sala"();</w:t>
      </w:r>
    </w:p>
    <w:p w14:paraId="37880CAB" w14:textId="795AC5EC" w:rsidR="00AF1AC9" w:rsidRDefault="00AF1AC9" w:rsidP="00AF1AC9"/>
    <w:p w14:paraId="17B095AC" w14:textId="77777777" w:rsidR="00EA12C1" w:rsidRDefault="00EA12C1">
      <w:pPr>
        <w:rPr>
          <w:i/>
          <w:iCs/>
          <w:sz w:val="32"/>
          <w:szCs w:val="32"/>
        </w:rPr>
      </w:pPr>
      <w:r>
        <w:rPr>
          <w:i/>
          <w:iCs/>
          <w:sz w:val="32"/>
          <w:szCs w:val="32"/>
        </w:rPr>
        <w:br w:type="page"/>
      </w:r>
    </w:p>
    <w:p w14:paraId="3D7599D4" w14:textId="72E6B4BC" w:rsidR="00C910EB" w:rsidRPr="004C78DA" w:rsidRDefault="00C910EB" w:rsidP="00C910EB">
      <w:pPr>
        <w:rPr>
          <w:i/>
          <w:iCs/>
          <w:sz w:val="32"/>
          <w:szCs w:val="32"/>
        </w:rPr>
      </w:pPr>
      <w:r w:rsidRPr="004C78DA">
        <w:rPr>
          <w:i/>
          <w:iCs/>
          <w:sz w:val="32"/>
          <w:szCs w:val="32"/>
        </w:rPr>
        <w:lastRenderedPageBreak/>
        <w:t xml:space="preserve">Trigger che richiama la funzione per controllare che una sala non sia già occupata prima della modifica di </w:t>
      </w:r>
      <w:proofErr w:type="gramStart"/>
      <w:r w:rsidRPr="004C78DA">
        <w:rPr>
          <w:i/>
          <w:iCs/>
          <w:sz w:val="32"/>
          <w:szCs w:val="32"/>
        </w:rPr>
        <w:t>un meeting</w:t>
      </w:r>
      <w:proofErr w:type="gramEnd"/>
      <w:r w:rsidRPr="004C78DA">
        <w:rPr>
          <w:i/>
          <w:iCs/>
          <w:sz w:val="32"/>
          <w:szCs w:val="32"/>
        </w:rPr>
        <w:t xml:space="preserve"> Fisico.</w:t>
      </w:r>
    </w:p>
    <w:p w14:paraId="4C128E03" w14:textId="7EDEEDB7" w:rsidR="00AF1AC9" w:rsidRDefault="00AF1AC9" w:rsidP="00AF1AC9"/>
    <w:p w14:paraId="48B8C231" w14:textId="77777777" w:rsidR="00AF1AC9" w:rsidRDefault="00AF1AC9" w:rsidP="00AF1AC9">
      <w:r>
        <w:t xml:space="preserve">CREATE FUNCTION </w:t>
      </w:r>
      <w:proofErr w:type="spellStart"/>
      <w:r>
        <w:t>public."Controllo</w:t>
      </w:r>
      <w:proofErr w:type="spellEnd"/>
      <w:r>
        <w:t xml:space="preserve"> Sovrapposizione </w:t>
      </w:r>
      <w:proofErr w:type="spellStart"/>
      <w:r>
        <w:t>Meetinginuna</w:t>
      </w:r>
      <w:proofErr w:type="spellEnd"/>
      <w:r>
        <w:t xml:space="preserve"> Sala"()</w:t>
      </w:r>
    </w:p>
    <w:p w14:paraId="72FEB8AD" w14:textId="77777777" w:rsidR="00AF1AC9" w:rsidRDefault="00AF1AC9" w:rsidP="00AF1AC9">
      <w:r>
        <w:t xml:space="preserve">    RETURNS trigger</w:t>
      </w:r>
    </w:p>
    <w:p w14:paraId="30FFADC0" w14:textId="77777777" w:rsidR="00AF1AC9" w:rsidRDefault="00AF1AC9" w:rsidP="00AF1AC9">
      <w:r>
        <w:t xml:space="preserve">    LANGUAGE '</w:t>
      </w:r>
      <w:proofErr w:type="spellStart"/>
      <w:r>
        <w:t>plpgsql</w:t>
      </w:r>
      <w:proofErr w:type="spellEnd"/>
      <w:r>
        <w:t>'</w:t>
      </w:r>
    </w:p>
    <w:p w14:paraId="5BB95D9D" w14:textId="77777777" w:rsidR="00AF1AC9" w:rsidRDefault="00AF1AC9" w:rsidP="00AF1AC9">
      <w:r>
        <w:t xml:space="preserve">    COST 100</w:t>
      </w:r>
    </w:p>
    <w:p w14:paraId="71493915" w14:textId="77777777" w:rsidR="00AF1AC9" w:rsidRDefault="00AF1AC9" w:rsidP="00AF1AC9">
      <w:r>
        <w:t xml:space="preserve">    VOLATILE NOT LEAKPROOF</w:t>
      </w:r>
    </w:p>
    <w:p w14:paraId="211FCDCC" w14:textId="77777777" w:rsidR="00AF1AC9" w:rsidRDefault="00AF1AC9" w:rsidP="00AF1AC9">
      <w:r>
        <w:t>AS $BODY$</w:t>
      </w:r>
    </w:p>
    <w:p w14:paraId="5C26C5A1" w14:textId="77777777" w:rsidR="00AF1AC9" w:rsidRDefault="00AF1AC9" w:rsidP="00AF1AC9">
      <w:r>
        <w:t>BEGIN</w:t>
      </w:r>
    </w:p>
    <w:p w14:paraId="56788602" w14:textId="77777777" w:rsidR="00AF1AC9" w:rsidRDefault="00AF1AC9" w:rsidP="00AF1AC9">
      <w:r>
        <w:t xml:space="preserve">    IF EXISTS (SELECT *</w:t>
      </w:r>
    </w:p>
    <w:p w14:paraId="68B9D05E" w14:textId="77777777" w:rsidR="00AF1AC9" w:rsidRDefault="00AF1AC9" w:rsidP="00AF1AC9">
      <w:r>
        <w:tab/>
      </w:r>
      <w:r>
        <w:tab/>
        <w:t xml:space="preserve">   FROM MEETINGFISICO AS MF</w:t>
      </w:r>
    </w:p>
    <w:p w14:paraId="3B7B9797" w14:textId="77777777" w:rsidR="00AF1AC9" w:rsidRDefault="00AF1AC9" w:rsidP="00AF1AC9">
      <w:r>
        <w:tab/>
      </w:r>
      <w:r>
        <w:tab/>
        <w:t xml:space="preserve">   WHERE </w:t>
      </w:r>
      <w:proofErr w:type="spellStart"/>
      <w:r>
        <w:t>NEW.nomeSala</w:t>
      </w:r>
      <w:proofErr w:type="spellEnd"/>
      <w:r>
        <w:t xml:space="preserve"> = </w:t>
      </w:r>
      <w:proofErr w:type="spellStart"/>
      <w:proofErr w:type="gramStart"/>
      <w:r>
        <w:t>MF.nomeSala</w:t>
      </w:r>
      <w:proofErr w:type="spellEnd"/>
      <w:proofErr w:type="gramEnd"/>
      <w:r>
        <w:t xml:space="preserve"> AND NEW.CODMF&lt;&gt;MF.CODMF AND </w:t>
      </w:r>
      <w:proofErr w:type="spellStart"/>
      <w:r>
        <w:t>NEW.dataMF</w:t>
      </w:r>
      <w:proofErr w:type="spellEnd"/>
      <w:r>
        <w:t xml:space="preserve"> = </w:t>
      </w:r>
      <w:proofErr w:type="spellStart"/>
      <w:r>
        <w:t>MF.dataMF</w:t>
      </w:r>
      <w:proofErr w:type="spellEnd"/>
      <w:r>
        <w:t xml:space="preserve"> AND</w:t>
      </w:r>
    </w:p>
    <w:p w14:paraId="0F7355D9" w14:textId="77777777" w:rsidR="00AF1AC9" w:rsidRDefault="00AF1AC9" w:rsidP="00AF1AC9">
      <w:r>
        <w:tab/>
      </w:r>
      <w:r>
        <w:tab/>
        <w:t xml:space="preserve">   ((</w:t>
      </w:r>
      <w:proofErr w:type="spellStart"/>
      <w:r>
        <w:t>NEW.OraI</w:t>
      </w:r>
      <w:proofErr w:type="spellEnd"/>
      <w:r>
        <w:t xml:space="preserve"> BETWEEN </w:t>
      </w:r>
      <w:proofErr w:type="spellStart"/>
      <w:r>
        <w:t>MF.OraI</w:t>
      </w:r>
      <w:proofErr w:type="spellEnd"/>
      <w:r>
        <w:t xml:space="preserve"> AND </w:t>
      </w:r>
      <w:proofErr w:type="spellStart"/>
      <w:r>
        <w:t>MF.OraF</w:t>
      </w:r>
      <w:proofErr w:type="spellEnd"/>
      <w:r>
        <w:t>) OR</w:t>
      </w:r>
    </w:p>
    <w:p w14:paraId="56B11F14" w14:textId="77777777" w:rsidR="00AF1AC9" w:rsidRDefault="00AF1AC9" w:rsidP="00AF1AC9">
      <w:r>
        <w:tab/>
      </w:r>
      <w:r>
        <w:tab/>
        <w:t xml:space="preserve">   (</w:t>
      </w:r>
      <w:proofErr w:type="spellStart"/>
      <w:r>
        <w:t>NEW.OraF</w:t>
      </w:r>
      <w:proofErr w:type="spellEnd"/>
      <w:r>
        <w:t xml:space="preserve"> BETWEEN </w:t>
      </w:r>
      <w:proofErr w:type="spellStart"/>
      <w:r>
        <w:t>MF.OraI</w:t>
      </w:r>
      <w:proofErr w:type="spellEnd"/>
      <w:r>
        <w:t xml:space="preserve"> AND </w:t>
      </w:r>
      <w:proofErr w:type="spellStart"/>
      <w:proofErr w:type="gramStart"/>
      <w:r>
        <w:t>MF.OraF</w:t>
      </w:r>
      <w:proofErr w:type="spellEnd"/>
      <w:r>
        <w:t>)OR</w:t>
      </w:r>
      <w:proofErr w:type="gramEnd"/>
      <w:r>
        <w:t>(</w:t>
      </w:r>
      <w:proofErr w:type="spellStart"/>
      <w:r>
        <w:t>MF.OraI</w:t>
      </w:r>
      <w:proofErr w:type="spellEnd"/>
      <w:r>
        <w:t xml:space="preserve"> BETWEEN </w:t>
      </w:r>
      <w:proofErr w:type="spellStart"/>
      <w:r>
        <w:t>NEW.OraI</w:t>
      </w:r>
      <w:proofErr w:type="spellEnd"/>
      <w:r>
        <w:t xml:space="preserve"> AND </w:t>
      </w:r>
      <w:proofErr w:type="spellStart"/>
      <w:r>
        <w:t>NEW.OraF</w:t>
      </w:r>
      <w:proofErr w:type="spellEnd"/>
      <w:r>
        <w:t>)</w:t>
      </w:r>
    </w:p>
    <w:p w14:paraId="64021369" w14:textId="77777777" w:rsidR="00AF1AC9" w:rsidRDefault="00AF1AC9" w:rsidP="00AF1AC9">
      <w:r>
        <w:tab/>
      </w:r>
      <w:r>
        <w:tab/>
      </w:r>
      <w:r>
        <w:tab/>
      </w:r>
      <w:proofErr w:type="gramStart"/>
      <w:r>
        <w:t>OR(</w:t>
      </w:r>
      <w:proofErr w:type="spellStart"/>
      <w:proofErr w:type="gramEnd"/>
      <w:r>
        <w:t>MF.OraF</w:t>
      </w:r>
      <w:proofErr w:type="spellEnd"/>
      <w:r>
        <w:t xml:space="preserve"> BETWEEN </w:t>
      </w:r>
      <w:proofErr w:type="spellStart"/>
      <w:r>
        <w:t>NEW.OraI</w:t>
      </w:r>
      <w:proofErr w:type="spellEnd"/>
      <w:r>
        <w:t xml:space="preserve"> AND </w:t>
      </w:r>
      <w:proofErr w:type="spellStart"/>
      <w:r>
        <w:t>NEW.OraF</w:t>
      </w:r>
      <w:proofErr w:type="spellEnd"/>
      <w:r>
        <w:t>))) THEN</w:t>
      </w:r>
    </w:p>
    <w:p w14:paraId="3EAF987C" w14:textId="77777777" w:rsidR="00AF1AC9" w:rsidRDefault="00AF1AC9" w:rsidP="00AF1AC9">
      <w:r>
        <w:tab/>
        <w:t>RAISE EXCEPTION 'ATTENZIONE sala già occupata';</w:t>
      </w:r>
    </w:p>
    <w:p w14:paraId="717991C1" w14:textId="77777777" w:rsidR="00AF1AC9" w:rsidRDefault="00AF1AC9" w:rsidP="00AF1AC9">
      <w:r>
        <w:t xml:space="preserve">    END IF;</w:t>
      </w:r>
    </w:p>
    <w:p w14:paraId="5FD9889B" w14:textId="77777777" w:rsidR="00AF1AC9" w:rsidRDefault="00AF1AC9" w:rsidP="00AF1AC9"/>
    <w:p w14:paraId="375A86F0" w14:textId="77777777" w:rsidR="00AF1AC9" w:rsidRDefault="00AF1AC9" w:rsidP="00AF1AC9">
      <w:r>
        <w:t xml:space="preserve">    RETURN NEW;</w:t>
      </w:r>
    </w:p>
    <w:p w14:paraId="26F77CDB" w14:textId="77777777" w:rsidR="00AF1AC9" w:rsidRDefault="00AF1AC9" w:rsidP="00AF1AC9">
      <w:r>
        <w:t>END;</w:t>
      </w:r>
    </w:p>
    <w:p w14:paraId="49528382" w14:textId="122E758B" w:rsidR="00AF1AC9" w:rsidRDefault="00AF1AC9" w:rsidP="00AF1AC9">
      <w:r>
        <w:t>$BODY$;</w:t>
      </w:r>
    </w:p>
    <w:p w14:paraId="1B6018DC" w14:textId="50A66EB6" w:rsidR="00AF1AC9" w:rsidRDefault="00AF1AC9" w:rsidP="00AF1AC9"/>
    <w:p w14:paraId="55415B57" w14:textId="77777777" w:rsidR="00AF1AC9" w:rsidRDefault="00AF1AC9" w:rsidP="00AF1AC9">
      <w:r>
        <w:t xml:space="preserve">CREATE TRIGGER </w:t>
      </w:r>
      <w:proofErr w:type="spellStart"/>
      <w:r>
        <w:t>controllo_sovrapposizione_saladopoupd</w:t>
      </w:r>
      <w:proofErr w:type="spellEnd"/>
    </w:p>
    <w:p w14:paraId="475A05B3" w14:textId="77777777" w:rsidR="00AF1AC9" w:rsidRDefault="00AF1AC9" w:rsidP="00AF1AC9">
      <w:r>
        <w:t xml:space="preserve">    BEFORE UPDATE </w:t>
      </w:r>
    </w:p>
    <w:p w14:paraId="63998FD9" w14:textId="77777777" w:rsidR="00AF1AC9" w:rsidRDefault="00AF1AC9" w:rsidP="00AF1AC9">
      <w:r>
        <w:t xml:space="preserve">    ON </w:t>
      </w:r>
      <w:proofErr w:type="spellStart"/>
      <w:proofErr w:type="gramStart"/>
      <w:r>
        <w:t>public.meetingfisico</w:t>
      </w:r>
      <w:proofErr w:type="spellEnd"/>
      <w:proofErr w:type="gramEnd"/>
    </w:p>
    <w:p w14:paraId="15306049" w14:textId="77777777" w:rsidR="00AF1AC9" w:rsidRDefault="00AF1AC9" w:rsidP="00AF1AC9">
      <w:r>
        <w:t xml:space="preserve">    FOR EACH ROW</w:t>
      </w:r>
    </w:p>
    <w:p w14:paraId="1BF21E33" w14:textId="70075199" w:rsidR="00AF1AC9" w:rsidRDefault="00AF1AC9" w:rsidP="00AF1AC9">
      <w:r>
        <w:t xml:space="preserve">    EXECUTE PROCEDURE </w:t>
      </w:r>
      <w:proofErr w:type="spellStart"/>
      <w:r>
        <w:t>public."Controllo</w:t>
      </w:r>
      <w:proofErr w:type="spellEnd"/>
      <w:r>
        <w:t xml:space="preserve"> Sovrapposizione </w:t>
      </w:r>
      <w:proofErr w:type="spellStart"/>
      <w:r>
        <w:t>Meetinginuna</w:t>
      </w:r>
      <w:proofErr w:type="spellEnd"/>
      <w:r>
        <w:t xml:space="preserve"> Sala"();</w:t>
      </w:r>
    </w:p>
    <w:p w14:paraId="63D24B7F" w14:textId="306367AF" w:rsidR="00AF1AC9" w:rsidRDefault="00AF1AC9" w:rsidP="00AF1AC9"/>
    <w:p w14:paraId="708D78DE" w14:textId="7E62C3BF" w:rsidR="00C910EB" w:rsidRDefault="00C910EB" w:rsidP="00AF1AC9"/>
    <w:p w14:paraId="7081A37D" w14:textId="77777777" w:rsidR="004C78DA" w:rsidRDefault="004C78DA" w:rsidP="00C910EB">
      <w:pPr>
        <w:rPr>
          <w:i/>
          <w:iCs/>
          <w:sz w:val="32"/>
          <w:szCs w:val="32"/>
        </w:rPr>
      </w:pPr>
    </w:p>
    <w:p w14:paraId="4F99704E" w14:textId="77777777" w:rsidR="004C78DA" w:rsidRDefault="004C78DA" w:rsidP="00C910EB">
      <w:pPr>
        <w:rPr>
          <w:i/>
          <w:iCs/>
          <w:sz w:val="32"/>
          <w:szCs w:val="32"/>
        </w:rPr>
      </w:pPr>
    </w:p>
    <w:p w14:paraId="6E88C32E" w14:textId="77777777" w:rsidR="004C78DA" w:rsidRDefault="004C78DA" w:rsidP="00C910EB">
      <w:pPr>
        <w:rPr>
          <w:i/>
          <w:iCs/>
          <w:sz w:val="32"/>
          <w:szCs w:val="32"/>
        </w:rPr>
      </w:pPr>
    </w:p>
    <w:p w14:paraId="2357B4A8" w14:textId="77777777" w:rsidR="004C78DA" w:rsidRDefault="004C78DA" w:rsidP="00C910EB">
      <w:pPr>
        <w:rPr>
          <w:i/>
          <w:iCs/>
          <w:sz w:val="32"/>
          <w:szCs w:val="32"/>
        </w:rPr>
      </w:pPr>
    </w:p>
    <w:p w14:paraId="65868281" w14:textId="77777777" w:rsidR="004C78DA" w:rsidRDefault="004C78DA" w:rsidP="00C910EB">
      <w:pPr>
        <w:rPr>
          <w:i/>
          <w:iCs/>
          <w:sz w:val="32"/>
          <w:szCs w:val="32"/>
        </w:rPr>
      </w:pPr>
    </w:p>
    <w:p w14:paraId="438CA1A9" w14:textId="77777777" w:rsidR="004C78DA" w:rsidRDefault="004C78DA" w:rsidP="00C910EB">
      <w:pPr>
        <w:rPr>
          <w:i/>
          <w:iCs/>
          <w:sz w:val="32"/>
          <w:szCs w:val="32"/>
        </w:rPr>
      </w:pPr>
    </w:p>
    <w:p w14:paraId="1DA49493" w14:textId="77777777" w:rsidR="004C78DA" w:rsidRDefault="004C78DA" w:rsidP="00C910EB">
      <w:pPr>
        <w:rPr>
          <w:i/>
          <w:iCs/>
          <w:sz w:val="32"/>
          <w:szCs w:val="32"/>
        </w:rPr>
      </w:pPr>
    </w:p>
    <w:p w14:paraId="5525E9E8" w14:textId="77777777" w:rsidR="004C78DA" w:rsidRDefault="004C78DA" w:rsidP="00C910EB">
      <w:pPr>
        <w:rPr>
          <w:i/>
          <w:iCs/>
          <w:sz w:val="32"/>
          <w:szCs w:val="32"/>
        </w:rPr>
      </w:pPr>
    </w:p>
    <w:p w14:paraId="3AA958CC" w14:textId="77777777" w:rsidR="004C78DA" w:rsidRDefault="004C78DA" w:rsidP="00C910EB">
      <w:pPr>
        <w:rPr>
          <w:i/>
          <w:iCs/>
          <w:sz w:val="32"/>
          <w:szCs w:val="32"/>
        </w:rPr>
      </w:pPr>
    </w:p>
    <w:p w14:paraId="28D8722D" w14:textId="77777777" w:rsidR="004C78DA" w:rsidRDefault="004C78DA" w:rsidP="00C910EB">
      <w:pPr>
        <w:rPr>
          <w:i/>
          <w:iCs/>
          <w:sz w:val="32"/>
          <w:szCs w:val="32"/>
        </w:rPr>
      </w:pPr>
    </w:p>
    <w:p w14:paraId="4217E890" w14:textId="77777777" w:rsidR="004C78DA" w:rsidRDefault="004C78DA" w:rsidP="00C910EB">
      <w:pPr>
        <w:rPr>
          <w:i/>
          <w:iCs/>
          <w:sz w:val="32"/>
          <w:szCs w:val="32"/>
        </w:rPr>
      </w:pPr>
    </w:p>
    <w:p w14:paraId="366E8269" w14:textId="77777777" w:rsidR="004C78DA" w:rsidRDefault="004C78DA" w:rsidP="00C910EB">
      <w:pPr>
        <w:rPr>
          <w:i/>
          <w:iCs/>
          <w:sz w:val="32"/>
          <w:szCs w:val="32"/>
        </w:rPr>
      </w:pPr>
    </w:p>
    <w:p w14:paraId="006E6AE2" w14:textId="77777777" w:rsidR="004C78DA" w:rsidRDefault="004C78DA" w:rsidP="00C910EB">
      <w:pPr>
        <w:rPr>
          <w:i/>
          <w:iCs/>
          <w:sz w:val="32"/>
          <w:szCs w:val="32"/>
        </w:rPr>
      </w:pPr>
    </w:p>
    <w:p w14:paraId="543F352E" w14:textId="77777777" w:rsidR="004C78DA" w:rsidRDefault="004C78DA" w:rsidP="00C910EB">
      <w:pPr>
        <w:rPr>
          <w:i/>
          <w:iCs/>
          <w:sz w:val="32"/>
          <w:szCs w:val="32"/>
        </w:rPr>
      </w:pPr>
    </w:p>
    <w:p w14:paraId="3D55C290" w14:textId="77777777" w:rsidR="004C78DA" w:rsidRDefault="004C78DA" w:rsidP="00C910EB">
      <w:pPr>
        <w:rPr>
          <w:i/>
          <w:iCs/>
          <w:sz w:val="32"/>
          <w:szCs w:val="32"/>
        </w:rPr>
      </w:pPr>
    </w:p>
    <w:p w14:paraId="47BD45C1" w14:textId="77777777" w:rsidR="004C78DA" w:rsidRDefault="004C78DA" w:rsidP="00C910EB">
      <w:pPr>
        <w:rPr>
          <w:i/>
          <w:iCs/>
          <w:sz w:val="32"/>
          <w:szCs w:val="32"/>
        </w:rPr>
      </w:pPr>
    </w:p>
    <w:p w14:paraId="490254BE" w14:textId="1E15DC9D" w:rsidR="00C910EB" w:rsidRPr="004C78DA" w:rsidRDefault="00C910EB" w:rsidP="00C910EB">
      <w:pPr>
        <w:rPr>
          <w:i/>
          <w:iCs/>
          <w:sz w:val="32"/>
          <w:szCs w:val="32"/>
        </w:rPr>
      </w:pPr>
      <w:r w:rsidRPr="004C78DA">
        <w:rPr>
          <w:i/>
          <w:iCs/>
          <w:sz w:val="32"/>
          <w:szCs w:val="32"/>
        </w:rPr>
        <w:lastRenderedPageBreak/>
        <w:t xml:space="preserve">Trigger che richiama la funzione per controllare che un partecipante non sia già occupato nell’arco temporale </w:t>
      </w:r>
      <w:proofErr w:type="gramStart"/>
      <w:r w:rsidRPr="004C78DA">
        <w:rPr>
          <w:i/>
          <w:iCs/>
          <w:sz w:val="32"/>
          <w:szCs w:val="32"/>
        </w:rPr>
        <w:t>del meeting</w:t>
      </w:r>
      <w:proofErr w:type="gramEnd"/>
      <w:r w:rsidRPr="004C78DA">
        <w:rPr>
          <w:i/>
          <w:iCs/>
          <w:sz w:val="32"/>
          <w:szCs w:val="32"/>
        </w:rPr>
        <w:t xml:space="preserve"> in cui è stato aggiunto prima dell’’inserimento di un nuovo meeting Fisico.</w:t>
      </w:r>
    </w:p>
    <w:p w14:paraId="2DFC7431" w14:textId="77777777" w:rsidR="00C910EB" w:rsidRDefault="00C910EB" w:rsidP="00AF1AC9"/>
    <w:p w14:paraId="6C8174B7" w14:textId="77777777" w:rsidR="00AF1AC9" w:rsidRDefault="00AF1AC9" w:rsidP="00AF1AC9">
      <w:r>
        <w:t xml:space="preserve">CREATE FUNCTION </w:t>
      </w:r>
      <w:proofErr w:type="spellStart"/>
      <w:r>
        <w:t>public."Controllo</w:t>
      </w:r>
      <w:proofErr w:type="spellEnd"/>
      <w:r>
        <w:t xml:space="preserve"> Sovrapposizione Meeting Per PartecipanteMeetingFisico"()</w:t>
      </w:r>
    </w:p>
    <w:p w14:paraId="3D67940E" w14:textId="77777777" w:rsidR="00AF1AC9" w:rsidRDefault="00AF1AC9" w:rsidP="00AF1AC9">
      <w:r>
        <w:t xml:space="preserve">    RETURNS trigger</w:t>
      </w:r>
    </w:p>
    <w:p w14:paraId="49A7B56D" w14:textId="77777777" w:rsidR="00AF1AC9" w:rsidRDefault="00AF1AC9" w:rsidP="00AF1AC9">
      <w:r>
        <w:t xml:space="preserve">    LANGUAGE '</w:t>
      </w:r>
      <w:proofErr w:type="spellStart"/>
      <w:r>
        <w:t>plpgsql</w:t>
      </w:r>
      <w:proofErr w:type="spellEnd"/>
      <w:r>
        <w:t>'</w:t>
      </w:r>
    </w:p>
    <w:p w14:paraId="41E7F65B" w14:textId="77777777" w:rsidR="00AF1AC9" w:rsidRDefault="00AF1AC9" w:rsidP="00AF1AC9">
      <w:r>
        <w:t xml:space="preserve">    COST 100</w:t>
      </w:r>
    </w:p>
    <w:p w14:paraId="7AE2E024" w14:textId="77777777" w:rsidR="00AF1AC9" w:rsidRDefault="00AF1AC9" w:rsidP="00AF1AC9">
      <w:r>
        <w:t xml:space="preserve">    VOLATILE NOT LEAKPROOF</w:t>
      </w:r>
    </w:p>
    <w:p w14:paraId="6CBDB22C" w14:textId="77777777" w:rsidR="00AF1AC9" w:rsidRDefault="00AF1AC9" w:rsidP="00AF1AC9">
      <w:r>
        <w:t>AS $BODY$</w:t>
      </w:r>
    </w:p>
    <w:p w14:paraId="44692DCE" w14:textId="77777777" w:rsidR="00AF1AC9" w:rsidRDefault="00AF1AC9" w:rsidP="00AF1AC9">
      <w:r>
        <w:t>DECLARE</w:t>
      </w:r>
    </w:p>
    <w:p w14:paraId="120F205D" w14:textId="77777777" w:rsidR="00AF1AC9" w:rsidRDefault="00AF1AC9" w:rsidP="00AF1AC9">
      <w:r>
        <w:t xml:space="preserve">    </w:t>
      </w:r>
      <w:proofErr w:type="spellStart"/>
      <w:r>
        <w:t>dataMeeting</w:t>
      </w:r>
      <w:proofErr w:type="spellEnd"/>
      <w:r>
        <w:t xml:space="preserve"> DATE;</w:t>
      </w:r>
    </w:p>
    <w:p w14:paraId="6959522B" w14:textId="77777777" w:rsidR="00AF1AC9" w:rsidRDefault="00AF1AC9" w:rsidP="00AF1AC9">
      <w:r>
        <w:t xml:space="preserve">    </w:t>
      </w:r>
      <w:proofErr w:type="spellStart"/>
      <w:r>
        <w:t>oraInizioMeeting</w:t>
      </w:r>
      <w:proofErr w:type="spellEnd"/>
      <w:r>
        <w:t xml:space="preserve"> TIME;</w:t>
      </w:r>
    </w:p>
    <w:p w14:paraId="22B23947" w14:textId="77777777" w:rsidR="00AF1AC9" w:rsidRDefault="00AF1AC9" w:rsidP="00AF1AC9">
      <w:r>
        <w:t xml:space="preserve">    </w:t>
      </w:r>
      <w:proofErr w:type="spellStart"/>
      <w:r>
        <w:t>oraFineMeeting</w:t>
      </w:r>
      <w:proofErr w:type="spellEnd"/>
      <w:r>
        <w:t xml:space="preserve"> TIME;</w:t>
      </w:r>
    </w:p>
    <w:p w14:paraId="2A4C23B9" w14:textId="77777777" w:rsidR="00AF1AC9" w:rsidRDefault="00AF1AC9" w:rsidP="00AF1AC9">
      <w:r>
        <w:t>BEGIN</w:t>
      </w:r>
    </w:p>
    <w:p w14:paraId="46033C42" w14:textId="77777777" w:rsidR="00AF1AC9" w:rsidRDefault="00AF1AC9" w:rsidP="00AF1AC9">
      <w:r>
        <w:t xml:space="preserve">    SELECT </w:t>
      </w:r>
      <w:proofErr w:type="spellStart"/>
      <w:proofErr w:type="gramStart"/>
      <w:r>
        <w:t>MF.Datamf</w:t>
      </w:r>
      <w:proofErr w:type="spellEnd"/>
      <w:proofErr w:type="gramEnd"/>
      <w:r>
        <w:t xml:space="preserve">, </w:t>
      </w:r>
      <w:proofErr w:type="spellStart"/>
      <w:r>
        <w:t>MF.OraI</w:t>
      </w:r>
      <w:proofErr w:type="spellEnd"/>
      <w:r>
        <w:t xml:space="preserve">, </w:t>
      </w:r>
      <w:proofErr w:type="spellStart"/>
      <w:r>
        <w:t>MF.OraF</w:t>
      </w:r>
      <w:proofErr w:type="spellEnd"/>
      <w:r>
        <w:t xml:space="preserve"> INTO </w:t>
      </w:r>
      <w:proofErr w:type="spellStart"/>
      <w:r>
        <w:t>dataMeeting</w:t>
      </w:r>
      <w:proofErr w:type="spellEnd"/>
      <w:r>
        <w:t xml:space="preserve">, </w:t>
      </w:r>
      <w:proofErr w:type="spellStart"/>
      <w:r>
        <w:t>oraInizioMeeting</w:t>
      </w:r>
      <w:proofErr w:type="spellEnd"/>
      <w:r>
        <w:t xml:space="preserve">, </w:t>
      </w:r>
      <w:proofErr w:type="spellStart"/>
      <w:r>
        <w:t>oraFineMeeting</w:t>
      </w:r>
      <w:proofErr w:type="spellEnd"/>
    </w:p>
    <w:p w14:paraId="052B97D5" w14:textId="77777777" w:rsidR="00AF1AC9" w:rsidRDefault="00AF1AC9" w:rsidP="00AF1AC9">
      <w:r>
        <w:t xml:space="preserve">    FROM PARTECIPANTEMEETINGFISICO AS PMF NATURAL JOIN MEETINGFISICO AS MF</w:t>
      </w:r>
    </w:p>
    <w:p w14:paraId="746C7069" w14:textId="77777777" w:rsidR="00AF1AC9" w:rsidRDefault="00AF1AC9" w:rsidP="00AF1AC9">
      <w:r>
        <w:t xml:space="preserve">    WHERE </w:t>
      </w:r>
      <w:proofErr w:type="spellStart"/>
      <w:r>
        <w:t>NEW.CodF</w:t>
      </w:r>
      <w:proofErr w:type="spellEnd"/>
      <w:r>
        <w:t xml:space="preserve"> = </w:t>
      </w:r>
      <w:proofErr w:type="spellStart"/>
      <w:r>
        <w:t>PMF.CodF</w:t>
      </w:r>
      <w:proofErr w:type="spellEnd"/>
      <w:r>
        <w:t xml:space="preserve"> AND </w:t>
      </w:r>
      <w:proofErr w:type="spellStart"/>
      <w:r>
        <w:t>NEW.CodMF</w:t>
      </w:r>
      <w:proofErr w:type="spellEnd"/>
      <w:r>
        <w:t xml:space="preserve"> = </w:t>
      </w:r>
      <w:proofErr w:type="spellStart"/>
      <w:proofErr w:type="gramStart"/>
      <w:r>
        <w:t>MF.CodMF</w:t>
      </w:r>
      <w:proofErr w:type="spellEnd"/>
      <w:proofErr w:type="gramEnd"/>
      <w:r>
        <w:t>;</w:t>
      </w:r>
    </w:p>
    <w:p w14:paraId="7F216886" w14:textId="77777777" w:rsidR="00AF1AC9" w:rsidRDefault="00AF1AC9" w:rsidP="00AF1AC9"/>
    <w:p w14:paraId="3FB3CA9A" w14:textId="77777777" w:rsidR="00AF1AC9" w:rsidRDefault="00AF1AC9" w:rsidP="00AF1AC9">
      <w:r>
        <w:t xml:space="preserve">    IF EXISTS (SELECT *</w:t>
      </w:r>
    </w:p>
    <w:p w14:paraId="6F703B67" w14:textId="77777777" w:rsidR="00AF1AC9" w:rsidRDefault="00AF1AC9" w:rsidP="00AF1AC9">
      <w:r>
        <w:tab/>
      </w:r>
      <w:r>
        <w:tab/>
        <w:t xml:space="preserve">   FROM PARTECIPANTEMEETINGFISICO AS PMF NATURAL JOIN</w:t>
      </w:r>
    </w:p>
    <w:p w14:paraId="3FA3C6DE" w14:textId="77777777" w:rsidR="00AF1AC9" w:rsidRDefault="00AF1AC9" w:rsidP="00AF1AC9">
      <w:r>
        <w:tab/>
      </w:r>
      <w:r>
        <w:tab/>
        <w:t xml:space="preserve">   MEETINGFISICO AS MF</w:t>
      </w:r>
    </w:p>
    <w:p w14:paraId="09111495" w14:textId="77777777" w:rsidR="00AF1AC9" w:rsidRDefault="00AF1AC9" w:rsidP="00AF1AC9">
      <w:r>
        <w:tab/>
      </w:r>
      <w:r>
        <w:tab/>
        <w:t xml:space="preserve">   WHERE </w:t>
      </w:r>
      <w:proofErr w:type="spellStart"/>
      <w:r>
        <w:t>NEW.CodF</w:t>
      </w:r>
      <w:proofErr w:type="spellEnd"/>
      <w:r>
        <w:t xml:space="preserve"> = </w:t>
      </w:r>
      <w:proofErr w:type="spellStart"/>
      <w:r>
        <w:t>PMF.CodF</w:t>
      </w:r>
      <w:proofErr w:type="spellEnd"/>
      <w:r>
        <w:t xml:space="preserve"> AND </w:t>
      </w:r>
      <w:proofErr w:type="spellStart"/>
      <w:r>
        <w:t>dataMeeting</w:t>
      </w:r>
      <w:proofErr w:type="spellEnd"/>
      <w:r>
        <w:t xml:space="preserve"> = </w:t>
      </w:r>
      <w:proofErr w:type="spellStart"/>
      <w:proofErr w:type="gramStart"/>
      <w:r>
        <w:t>MF.Datamf</w:t>
      </w:r>
      <w:proofErr w:type="spellEnd"/>
      <w:proofErr w:type="gramEnd"/>
      <w:r>
        <w:t xml:space="preserve"> AND </w:t>
      </w:r>
    </w:p>
    <w:p w14:paraId="6F4F5B1D" w14:textId="77777777" w:rsidR="00AF1AC9" w:rsidRDefault="00AF1AC9" w:rsidP="00AF1AC9">
      <w:r>
        <w:tab/>
      </w:r>
      <w:r>
        <w:tab/>
        <w:t xml:space="preserve">       ((</w:t>
      </w:r>
      <w:proofErr w:type="spellStart"/>
      <w:r>
        <w:t>oraInizioMeeting</w:t>
      </w:r>
      <w:proofErr w:type="spellEnd"/>
      <w:r>
        <w:t xml:space="preserve"> BETWEEN </w:t>
      </w:r>
      <w:proofErr w:type="spellStart"/>
      <w:r>
        <w:t>MF.OraI</w:t>
      </w:r>
      <w:proofErr w:type="spellEnd"/>
      <w:r>
        <w:t xml:space="preserve"> AND </w:t>
      </w:r>
      <w:proofErr w:type="spellStart"/>
      <w:r>
        <w:t>MF.OraF</w:t>
      </w:r>
      <w:proofErr w:type="spellEnd"/>
      <w:r>
        <w:t>) OR</w:t>
      </w:r>
    </w:p>
    <w:p w14:paraId="52675036" w14:textId="77777777" w:rsidR="00AF1AC9" w:rsidRDefault="00AF1AC9" w:rsidP="00AF1AC9">
      <w:r>
        <w:tab/>
      </w:r>
      <w:r>
        <w:tab/>
      </w:r>
      <w:r>
        <w:tab/>
        <w:t>(</w:t>
      </w:r>
      <w:proofErr w:type="spellStart"/>
      <w:r>
        <w:t>oraFineMeeting</w:t>
      </w:r>
      <w:proofErr w:type="spellEnd"/>
      <w:r>
        <w:t xml:space="preserve"> BETWEEN </w:t>
      </w:r>
      <w:proofErr w:type="spellStart"/>
      <w:r>
        <w:t>MF.OraI</w:t>
      </w:r>
      <w:proofErr w:type="spellEnd"/>
      <w:r>
        <w:t xml:space="preserve"> AND </w:t>
      </w:r>
      <w:proofErr w:type="spellStart"/>
      <w:proofErr w:type="gramStart"/>
      <w:r>
        <w:t>MF.OraF</w:t>
      </w:r>
      <w:proofErr w:type="spellEnd"/>
      <w:r>
        <w:t>)OR</w:t>
      </w:r>
      <w:proofErr w:type="gramEnd"/>
      <w:r>
        <w:t>(</w:t>
      </w:r>
      <w:proofErr w:type="spellStart"/>
      <w:r>
        <w:t>MF.OraI</w:t>
      </w:r>
      <w:proofErr w:type="spellEnd"/>
      <w:r>
        <w:t xml:space="preserve"> BETWEEN </w:t>
      </w:r>
      <w:proofErr w:type="spellStart"/>
      <w:r>
        <w:t>oraInizioMeeting</w:t>
      </w:r>
      <w:proofErr w:type="spellEnd"/>
      <w:r>
        <w:t xml:space="preserve"> AND </w:t>
      </w:r>
      <w:proofErr w:type="spellStart"/>
      <w:r>
        <w:t>oraFineMeeting</w:t>
      </w:r>
      <w:proofErr w:type="spellEnd"/>
      <w:r>
        <w:t>)</w:t>
      </w:r>
    </w:p>
    <w:p w14:paraId="607CF803" w14:textId="77777777" w:rsidR="00AF1AC9" w:rsidRDefault="00AF1AC9" w:rsidP="00AF1AC9">
      <w:r>
        <w:tab/>
      </w:r>
      <w:r>
        <w:tab/>
      </w:r>
      <w:r>
        <w:tab/>
      </w:r>
      <w:r>
        <w:tab/>
      </w:r>
      <w:proofErr w:type="gramStart"/>
      <w:r>
        <w:t>OR(</w:t>
      </w:r>
      <w:proofErr w:type="spellStart"/>
      <w:proofErr w:type="gramEnd"/>
      <w:r>
        <w:t>MF.OraF</w:t>
      </w:r>
      <w:proofErr w:type="spellEnd"/>
      <w:r>
        <w:t xml:space="preserve"> BETWEEN </w:t>
      </w:r>
      <w:proofErr w:type="spellStart"/>
      <w:r>
        <w:t>oraInizioMeeting</w:t>
      </w:r>
      <w:proofErr w:type="spellEnd"/>
      <w:r>
        <w:t xml:space="preserve"> AND </w:t>
      </w:r>
      <w:proofErr w:type="spellStart"/>
      <w:r>
        <w:t>oraFineMeeting</w:t>
      </w:r>
      <w:proofErr w:type="spellEnd"/>
      <w:r>
        <w:t>)))</w:t>
      </w:r>
    </w:p>
    <w:p w14:paraId="35438779" w14:textId="77777777" w:rsidR="00AF1AC9" w:rsidRDefault="00AF1AC9" w:rsidP="00AF1AC9">
      <w:r>
        <w:tab/>
        <w:t>OR EXISTS (SELECT *</w:t>
      </w:r>
    </w:p>
    <w:p w14:paraId="7AB0F483" w14:textId="77777777" w:rsidR="00AF1AC9" w:rsidRDefault="00AF1AC9" w:rsidP="00AF1AC9">
      <w:r>
        <w:tab/>
      </w:r>
      <w:r>
        <w:tab/>
      </w:r>
      <w:r>
        <w:tab/>
        <w:t>FROM PARTECIPANTEMEETINGTELEMATICO AS PMT NATURAL JOIN</w:t>
      </w:r>
    </w:p>
    <w:p w14:paraId="71A13156" w14:textId="77777777" w:rsidR="00AF1AC9" w:rsidRDefault="00AF1AC9" w:rsidP="00AF1AC9">
      <w:r>
        <w:tab/>
      </w:r>
      <w:r>
        <w:tab/>
      </w:r>
      <w:r>
        <w:tab/>
      </w:r>
      <w:r>
        <w:tab/>
        <w:t>MEETINGTELEMATICO AS MT</w:t>
      </w:r>
    </w:p>
    <w:p w14:paraId="4FEE91E0" w14:textId="77777777" w:rsidR="00AF1AC9" w:rsidRDefault="00AF1AC9" w:rsidP="00AF1AC9">
      <w:r>
        <w:tab/>
      </w:r>
      <w:r>
        <w:tab/>
      </w:r>
      <w:r>
        <w:tab/>
        <w:t xml:space="preserve">WHERE </w:t>
      </w:r>
      <w:proofErr w:type="spellStart"/>
      <w:r>
        <w:t>NEW.CodF</w:t>
      </w:r>
      <w:proofErr w:type="spellEnd"/>
      <w:r>
        <w:t xml:space="preserve"> = </w:t>
      </w:r>
      <w:proofErr w:type="spellStart"/>
      <w:r>
        <w:t>PMT.CodF</w:t>
      </w:r>
      <w:proofErr w:type="spellEnd"/>
      <w:r>
        <w:t xml:space="preserve"> AND </w:t>
      </w:r>
      <w:proofErr w:type="spellStart"/>
      <w:r>
        <w:t>dataMeeting</w:t>
      </w:r>
      <w:proofErr w:type="spellEnd"/>
      <w:r>
        <w:t xml:space="preserve"> = </w:t>
      </w:r>
      <w:proofErr w:type="spellStart"/>
      <w:proofErr w:type="gramStart"/>
      <w:r>
        <w:t>MT.Datamt</w:t>
      </w:r>
      <w:proofErr w:type="spellEnd"/>
      <w:proofErr w:type="gramEnd"/>
      <w:r>
        <w:t xml:space="preserve"> AND</w:t>
      </w:r>
    </w:p>
    <w:p w14:paraId="0E5F0BEE" w14:textId="77777777" w:rsidR="00AF1AC9" w:rsidRDefault="00AF1AC9" w:rsidP="00AF1AC9">
      <w:r>
        <w:tab/>
      </w:r>
      <w:r>
        <w:tab/>
      </w:r>
      <w:r>
        <w:tab/>
        <w:t xml:space="preserve">    ((</w:t>
      </w:r>
      <w:proofErr w:type="spellStart"/>
      <w:r>
        <w:t>oraInizioMeeting</w:t>
      </w:r>
      <w:proofErr w:type="spellEnd"/>
      <w:r>
        <w:t xml:space="preserve"> BETWEEN </w:t>
      </w:r>
      <w:proofErr w:type="spellStart"/>
      <w:r>
        <w:t>MT.OraI</w:t>
      </w:r>
      <w:proofErr w:type="spellEnd"/>
      <w:r>
        <w:t xml:space="preserve"> AND </w:t>
      </w:r>
      <w:proofErr w:type="spellStart"/>
      <w:r>
        <w:t>MT.OraF</w:t>
      </w:r>
      <w:proofErr w:type="spellEnd"/>
      <w:r>
        <w:t>) OR</w:t>
      </w:r>
    </w:p>
    <w:p w14:paraId="6F595CDC" w14:textId="77777777" w:rsidR="00AF1AC9" w:rsidRDefault="00AF1AC9" w:rsidP="00AF1AC9">
      <w:r>
        <w:tab/>
      </w:r>
      <w:r>
        <w:tab/>
      </w:r>
      <w:r>
        <w:tab/>
        <w:t xml:space="preserve">    (</w:t>
      </w:r>
      <w:proofErr w:type="spellStart"/>
      <w:r>
        <w:t>oraFineMeeting</w:t>
      </w:r>
      <w:proofErr w:type="spellEnd"/>
      <w:r>
        <w:t xml:space="preserve"> BETWEEN </w:t>
      </w:r>
      <w:proofErr w:type="spellStart"/>
      <w:r>
        <w:t>MT.OraI</w:t>
      </w:r>
      <w:proofErr w:type="spellEnd"/>
      <w:r>
        <w:t xml:space="preserve"> AND </w:t>
      </w:r>
      <w:proofErr w:type="spellStart"/>
      <w:proofErr w:type="gramStart"/>
      <w:r>
        <w:t>MT.OraF</w:t>
      </w:r>
      <w:proofErr w:type="spellEnd"/>
      <w:r>
        <w:t>)OR</w:t>
      </w:r>
      <w:proofErr w:type="gramEnd"/>
      <w:r>
        <w:t>(</w:t>
      </w:r>
      <w:proofErr w:type="spellStart"/>
      <w:r>
        <w:t>MT.OraI</w:t>
      </w:r>
      <w:proofErr w:type="spellEnd"/>
      <w:r>
        <w:t xml:space="preserve"> BETWEEN </w:t>
      </w:r>
      <w:proofErr w:type="spellStart"/>
      <w:r>
        <w:t>oraInizioMeeting</w:t>
      </w:r>
      <w:proofErr w:type="spellEnd"/>
      <w:r>
        <w:t xml:space="preserve"> AND </w:t>
      </w:r>
      <w:proofErr w:type="spellStart"/>
      <w:r>
        <w:t>oraFineMeeting</w:t>
      </w:r>
      <w:proofErr w:type="spellEnd"/>
      <w:r>
        <w:t>)</w:t>
      </w:r>
    </w:p>
    <w:p w14:paraId="524C54FD" w14:textId="77777777" w:rsidR="00AF1AC9" w:rsidRDefault="00AF1AC9" w:rsidP="00AF1AC9">
      <w:r>
        <w:tab/>
      </w:r>
      <w:r>
        <w:tab/>
      </w:r>
      <w:r>
        <w:tab/>
      </w:r>
      <w:r>
        <w:tab/>
      </w:r>
      <w:proofErr w:type="gramStart"/>
      <w:r>
        <w:t>OR(</w:t>
      </w:r>
      <w:proofErr w:type="spellStart"/>
      <w:proofErr w:type="gramEnd"/>
      <w:r>
        <w:t>MT.OraF</w:t>
      </w:r>
      <w:proofErr w:type="spellEnd"/>
      <w:r>
        <w:t xml:space="preserve"> BETWEEN </w:t>
      </w:r>
      <w:proofErr w:type="spellStart"/>
      <w:r>
        <w:t>oraInizioMeeting</w:t>
      </w:r>
      <w:proofErr w:type="spellEnd"/>
      <w:r>
        <w:t xml:space="preserve"> AND </w:t>
      </w:r>
      <w:proofErr w:type="spellStart"/>
      <w:r>
        <w:t>oraFineMeeting</w:t>
      </w:r>
      <w:proofErr w:type="spellEnd"/>
      <w:r>
        <w:t>))) THEN</w:t>
      </w:r>
    </w:p>
    <w:p w14:paraId="55654B7F" w14:textId="77777777" w:rsidR="00AF1AC9" w:rsidRDefault="00AF1AC9" w:rsidP="00AF1AC9">
      <w:r>
        <w:tab/>
        <w:t>RAISE EXCEPTION 'In quelle ore questo dipendente partecipa già ad un altro meeting';</w:t>
      </w:r>
    </w:p>
    <w:p w14:paraId="2A0E1BF5" w14:textId="77777777" w:rsidR="00AF1AC9" w:rsidRDefault="00AF1AC9" w:rsidP="00AF1AC9">
      <w:r>
        <w:t xml:space="preserve">    END IF;</w:t>
      </w:r>
    </w:p>
    <w:p w14:paraId="7A535127" w14:textId="77777777" w:rsidR="00AF1AC9" w:rsidRDefault="00AF1AC9" w:rsidP="00AF1AC9"/>
    <w:p w14:paraId="695D4C7C" w14:textId="77777777" w:rsidR="00AF1AC9" w:rsidRDefault="00AF1AC9" w:rsidP="00AF1AC9">
      <w:r>
        <w:t xml:space="preserve">    RETURN NEW;</w:t>
      </w:r>
    </w:p>
    <w:p w14:paraId="3B4C330C" w14:textId="77777777" w:rsidR="00AF1AC9" w:rsidRDefault="00AF1AC9" w:rsidP="00AF1AC9">
      <w:r>
        <w:t>END;</w:t>
      </w:r>
    </w:p>
    <w:p w14:paraId="4BE1B7DD" w14:textId="7A5D657F" w:rsidR="00AF1AC9" w:rsidRDefault="00AF1AC9" w:rsidP="00AF1AC9">
      <w:r>
        <w:t>$BODY$;</w:t>
      </w:r>
    </w:p>
    <w:p w14:paraId="6C0BB6CA" w14:textId="187054C1" w:rsidR="00AF1AC9" w:rsidRDefault="00AF1AC9" w:rsidP="00AF1AC9"/>
    <w:p w14:paraId="404991DD" w14:textId="77777777" w:rsidR="00AF1AC9" w:rsidRDefault="00AF1AC9" w:rsidP="00AF1AC9">
      <w:r>
        <w:t>CREATE TRIGGER "Trigger_controllosovrapposizionemeetingperpartecipantemeetingfi"</w:t>
      </w:r>
    </w:p>
    <w:p w14:paraId="616DA7E5" w14:textId="77777777" w:rsidR="00AF1AC9" w:rsidRDefault="00AF1AC9" w:rsidP="00AF1AC9">
      <w:r>
        <w:t xml:space="preserve">    BEFORE INSERT</w:t>
      </w:r>
    </w:p>
    <w:p w14:paraId="46CEE983" w14:textId="77777777" w:rsidR="00AF1AC9" w:rsidRDefault="00AF1AC9" w:rsidP="00AF1AC9">
      <w:r>
        <w:t xml:space="preserve">    ON </w:t>
      </w:r>
      <w:proofErr w:type="spellStart"/>
      <w:proofErr w:type="gramStart"/>
      <w:r>
        <w:t>public.partecipantemeetingfisico</w:t>
      </w:r>
      <w:proofErr w:type="spellEnd"/>
      <w:proofErr w:type="gramEnd"/>
    </w:p>
    <w:p w14:paraId="0AE120F5" w14:textId="77777777" w:rsidR="00AF1AC9" w:rsidRDefault="00AF1AC9" w:rsidP="00AF1AC9">
      <w:r>
        <w:t xml:space="preserve">    FOR EACH ROW</w:t>
      </w:r>
    </w:p>
    <w:p w14:paraId="28701CD9" w14:textId="71871E79" w:rsidR="00AF1AC9" w:rsidRDefault="00AF1AC9" w:rsidP="00AF1AC9">
      <w:r>
        <w:t xml:space="preserve">    EXECUTE PROCEDURE </w:t>
      </w:r>
      <w:proofErr w:type="spellStart"/>
      <w:r>
        <w:t>public."Controllo</w:t>
      </w:r>
      <w:proofErr w:type="spellEnd"/>
      <w:r>
        <w:t xml:space="preserve"> Sovrapposizione Meeting Per PartecipanteMeetingFisico"();</w:t>
      </w:r>
    </w:p>
    <w:p w14:paraId="67A8FF2A" w14:textId="38BB5927" w:rsidR="00AF1AC9" w:rsidRDefault="00AF1AC9" w:rsidP="00AF1AC9"/>
    <w:p w14:paraId="3A35FD23" w14:textId="77777777" w:rsidR="004C78DA" w:rsidRDefault="004C78DA" w:rsidP="00C910EB">
      <w:pPr>
        <w:rPr>
          <w:i/>
          <w:iCs/>
          <w:sz w:val="32"/>
          <w:szCs w:val="32"/>
        </w:rPr>
      </w:pPr>
    </w:p>
    <w:p w14:paraId="721E4584" w14:textId="77777777" w:rsidR="004C78DA" w:rsidRDefault="004C78DA" w:rsidP="00C910EB">
      <w:pPr>
        <w:rPr>
          <w:i/>
          <w:iCs/>
          <w:sz w:val="32"/>
          <w:szCs w:val="32"/>
        </w:rPr>
      </w:pPr>
    </w:p>
    <w:p w14:paraId="77A1E576" w14:textId="443CF8B6" w:rsidR="00C910EB" w:rsidRPr="004C78DA" w:rsidRDefault="00C910EB" w:rsidP="00C910EB">
      <w:pPr>
        <w:rPr>
          <w:i/>
          <w:iCs/>
          <w:sz w:val="32"/>
          <w:szCs w:val="32"/>
        </w:rPr>
      </w:pPr>
      <w:r w:rsidRPr="004C78DA">
        <w:rPr>
          <w:i/>
          <w:iCs/>
          <w:sz w:val="32"/>
          <w:szCs w:val="32"/>
        </w:rPr>
        <w:lastRenderedPageBreak/>
        <w:t xml:space="preserve">Trigger che richiama la funzione che decrementa la valutazione di un partecipante </w:t>
      </w:r>
      <w:proofErr w:type="gramStart"/>
      <w:r w:rsidRPr="004C78DA">
        <w:rPr>
          <w:i/>
          <w:iCs/>
          <w:sz w:val="32"/>
          <w:szCs w:val="32"/>
        </w:rPr>
        <w:t>al meeting Fisico</w:t>
      </w:r>
      <w:proofErr w:type="gramEnd"/>
      <w:r w:rsidRPr="004C78DA">
        <w:rPr>
          <w:i/>
          <w:iCs/>
          <w:sz w:val="32"/>
          <w:szCs w:val="32"/>
        </w:rPr>
        <w:t xml:space="preserve"> dopo la sua eliminazione.</w:t>
      </w:r>
    </w:p>
    <w:p w14:paraId="0657F6C0" w14:textId="77777777" w:rsidR="00C910EB" w:rsidRDefault="00C910EB" w:rsidP="00AF1AC9"/>
    <w:p w14:paraId="37FA962A" w14:textId="77777777" w:rsidR="00AF1AC9" w:rsidRDefault="00AF1AC9" w:rsidP="00AF1AC9">
      <w:r>
        <w:t xml:space="preserve">CREATE FUNCTION </w:t>
      </w:r>
      <w:proofErr w:type="spellStart"/>
      <w:r>
        <w:t>public."Decrementa</w:t>
      </w:r>
      <w:proofErr w:type="spellEnd"/>
      <w:r>
        <w:t xml:space="preserve"> Valutazione Partecipanti Meeting Eliminati"()</w:t>
      </w:r>
    </w:p>
    <w:p w14:paraId="235F8F2B" w14:textId="77777777" w:rsidR="00AF1AC9" w:rsidRDefault="00AF1AC9" w:rsidP="00AF1AC9">
      <w:r>
        <w:t xml:space="preserve">    RETURNS trigger</w:t>
      </w:r>
    </w:p>
    <w:p w14:paraId="24042A28" w14:textId="77777777" w:rsidR="00AF1AC9" w:rsidRDefault="00AF1AC9" w:rsidP="00AF1AC9">
      <w:r>
        <w:t xml:space="preserve">    LANGUAGE '</w:t>
      </w:r>
      <w:proofErr w:type="spellStart"/>
      <w:r>
        <w:t>plpgsql</w:t>
      </w:r>
      <w:proofErr w:type="spellEnd"/>
      <w:r>
        <w:t>'</w:t>
      </w:r>
    </w:p>
    <w:p w14:paraId="4ED20996" w14:textId="77777777" w:rsidR="00AF1AC9" w:rsidRDefault="00AF1AC9" w:rsidP="00AF1AC9">
      <w:r>
        <w:t xml:space="preserve">    COST 100</w:t>
      </w:r>
    </w:p>
    <w:p w14:paraId="6AC69D26" w14:textId="77777777" w:rsidR="00AF1AC9" w:rsidRDefault="00AF1AC9" w:rsidP="00AF1AC9">
      <w:r>
        <w:t xml:space="preserve">    VOLATILE NOT LEAKPROOF</w:t>
      </w:r>
    </w:p>
    <w:p w14:paraId="6087BCF4" w14:textId="77777777" w:rsidR="00AF1AC9" w:rsidRDefault="00AF1AC9" w:rsidP="00AF1AC9">
      <w:r>
        <w:t>AS $BODY$</w:t>
      </w:r>
    </w:p>
    <w:p w14:paraId="5268CA1C" w14:textId="77777777" w:rsidR="00AF1AC9" w:rsidRDefault="00AF1AC9" w:rsidP="00AF1AC9">
      <w:r>
        <w:t>DECLARE</w:t>
      </w:r>
    </w:p>
    <w:p w14:paraId="191E7C7A" w14:textId="77777777" w:rsidR="00AF1AC9" w:rsidRDefault="00AF1AC9" w:rsidP="00AF1AC9">
      <w:r>
        <w:t xml:space="preserve">    </w:t>
      </w:r>
      <w:proofErr w:type="spellStart"/>
      <w:r>
        <w:t>valutazioneAggiornata</w:t>
      </w:r>
      <w:proofErr w:type="spellEnd"/>
      <w:r>
        <w:t xml:space="preserve"> REAL;</w:t>
      </w:r>
    </w:p>
    <w:p w14:paraId="419A01CD" w14:textId="77777777" w:rsidR="00AF1AC9" w:rsidRDefault="00AF1AC9" w:rsidP="00AF1AC9">
      <w:r>
        <w:t>BEGIN</w:t>
      </w:r>
    </w:p>
    <w:p w14:paraId="4C43F920" w14:textId="77777777" w:rsidR="00AF1AC9" w:rsidRDefault="00AF1AC9" w:rsidP="00AF1AC9">
      <w:r>
        <w:t xml:space="preserve">    SELECT valutazione INTO </w:t>
      </w:r>
      <w:proofErr w:type="spellStart"/>
      <w:r>
        <w:t>valutazioneAggiornata</w:t>
      </w:r>
      <w:proofErr w:type="spellEnd"/>
    </w:p>
    <w:p w14:paraId="66B930CA" w14:textId="77777777" w:rsidR="00AF1AC9" w:rsidRDefault="00AF1AC9" w:rsidP="00AF1AC9">
      <w:r>
        <w:t xml:space="preserve">    FROM DIPENDENTE</w:t>
      </w:r>
    </w:p>
    <w:p w14:paraId="6991B25C" w14:textId="77777777" w:rsidR="00AF1AC9" w:rsidRDefault="00AF1AC9" w:rsidP="00AF1AC9">
      <w:r>
        <w:t xml:space="preserve">    WHERE CodF = </w:t>
      </w:r>
      <w:proofErr w:type="spellStart"/>
      <w:r>
        <w:t>OLD.CodF</w:t>
      </w:r>
      <w:proofErr w:type="spellEnd"/>
      <w:r>
        <w:t>;</w:t>
      </w:r>
    </w:p>
    <w:p w14:paraId="157472BA" w14:textId="77777777" w:rsidR="00AF1AC9" w:rsidRDefault="00AF1AC9" w:rsidP="00AF1AC9"/>
    <w:p w14:paraId="2F62145A"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- 0.5;</w:t>
      </w:r>
    </w:p>
    <w:p w14:paraId="60B37ECF" w14:textId="77777777" w:rsidR="00AF1AC9" w:rsidRDefault="00AF1AC9" w:rsidP="00AF1AC9"/>
    <w:p w14:paraId="6114BB4A" w14:textId="77777777" w:rsidR="00AF1AC9" w:rsidRDefault="00AF1AC9" w:rsidP="00AF1AC9">
      <w:r>
        <w:t xml:space="preserve">    UPDATE DIPENDENTE</w:t>
      </w:r>
    </w:p>
    <w:p w14:paraId="7361FBE4" w14:textId="77777777" w:rsidR="00AF1AC9" w:rsidRDefault="00AF1AC9" w:rsidP="00AF1AC9">
      <w:r>
        <w:t xml:space="preserve">    SET valutazione = </w:t>
      </w:r>
      <w:proofErr w:type="spellStart"/>
      <w:r>
        <w:t>valutazioneAggiornata</w:t>
      </w:r>
      <w:proofErr w:type="spellEnd"/>
    </w:p>
    <w:p w14:paraId="11095D41" w14:textId="77777777" w:rsidR="00AF1AC9" w:rsidRDefault="00AF1AC9" w:rsidP="00AF1AC9">
      <w:r>
        <w:t xml:space="preserve">    WHERE CodF = </w:t>
      </w:r>
      <w:proofErr w:type="spellStart"/>
      <w:r>
        <w:t>OLD.CodF</w:t>
      </w:r>
      <w:proofErr w:type="spellEnd"/>
      <w:r>
        <w:t>;</w:t>
      </w:r>
    </w:p>
    <w:p w14:paraId="2F4B512B" w14:textId="77777777" w:rsidR="00AF1AC9" w:rsidRDefault="00AF1AC9" w:rsidP="00AF1AC9"/>
    <w:p w14:paraId="7775AE31" w14:textId="77777777" w:rsidR="00AF1AC9" w:rsidRDefault="00AF1AC9" w:rsidP="00AF1AC9">
      <w:r>
        <w:t xml:space="preserve">    RETURN NULL;</w:t>
      </w:r>
    </w:p>
    <w:p w14:paraId="78A88A41" w14:textId="77777777" w:rsidR="00AF1AC9" w:rsidRDefault="00AF1AC9" w:rsidP="00AF1AC9">
      <w:r>
        <w:t>END;</w:t>
      </w:r>
    </w:p>
    <w:p w14:paraId="372A770F" w14:textId="7103FA12" w:rsidR="00AF1AC9" w:rsidRDefault="00AF1AC9" w:rsidP="00AF1AC9">
      <w:r>
        <w:t>$BODY$;</w:t>
      </w:r>
    </w:p>
    <w:p w14:paraId="409D6951" w14:textId="71DE2E1A" w:rsidR="00AF1AC9" w:rsidRDefault="00AF1AC9" w:rsidP="00AF1AC9"/>
    <w:p w14:paraId="6F07C827" w14:textId="77777777" w:rsidR="00AF1AC9" w:rsidRDefault="00AF1AC9" w:rsidP="00AF1AC9">
      <w:r>
        <w:t>CREATE TRIGGER "</w:t>
      </w:r>
      <w:proofErr w:type="spellStart"/>
      <w:r>
        <w:t>Trigger_decrementavalutazionepartecipantemeetingfisico</w:t>
      </w:r>
      <w:proofErr w:type="spellEnd"/>
      <w:r>
        <w:t>"</w:t>
      </w:r>
    </w:p>
    <w:p w14:paraId="18966327" w14:textId="77777777" w:rsidR="00AF1AC9" w:rsidRDefault="00AF1AC9" w:rsidP="00AF1AC9">
      <w:r>
        <w:t xml:space="preserve">    AFTER DELETE</w:t>
      </w:r>
    </w:p>
    <w:p w14:paraId="5C6680B2" w14:textId="77777777" w:rsidR="00AF1AC9" w:rsidRDefault="00AF1AC9" w:rsidP="00AF1AC9">
      <w:r>
        <w:t xml:space="preserve">    ON </w:t>
      </w:r>
      <w:proofErr w:type="spellStart"/>
      <w:proofErr w:type="gramStart"/>
      <w:r>
        <w:t>public.partecipantemeetingfisico</w:t>
      </w:r>
      <w:proofErr w:type="spellEnd"/>
      <w:proofErr w:type="gramEnd"/>
    </w:p>
    <w:p w14:paraId="636408F9" w14:textId="77777777" w:rsidR="00AF1AC9" w:rsidRDefault="00AF1AC9" w:rsidP="00AF1AC9">
      <w:r>
        <w:t xml:space="preserve">    FOR EACH ROW</w:t>
      </w:r>
    </w:p>
    <w:p w14:paraId="739B87F0" w14:textId="4E7D8B8D" w:rsidR="00AF1AC9" w:rsidRDefault="00AF1AC9" w:rsidP="00AF1AC9">
      <w:r>
        <w:t xml:space="preserve">    EXECUTE PROCEDURE </w:t>
      </w:r>
      <w:proofErr w:type="spellStart"/>
      <w:r>
        <w:t>public."Decrementa</w:t>
      </w:r>
      <w:proofErr w:type="spellEnd"/>
      <w:r>
        <w:t xml:space="preserve"> Valutazione Partecipanti Meeting Eliminati"();</w:t>
      </w:r>
    </w:p>
    <w:p w14:paraId="415F7AD0" w14:textId="6160A164" w:rsidR="00AF1AC9" w:rsidRDefault="00AF1AC9" w:rsidP="00AF1AC9"/>
    <w:p w14:paraId="531C60CE" w14:textId="02BA92C2" w:rsidR="00C910EB" w:rsidRDefault="00C910EB" w:rsidP="00AF1AC9"/>
    <w:p w14:paraId="4A9CE0BC" w14:textId="7F667858" w:rsidR="00C910EB" w:rsidRDefault="00C910EB" w:rsidP="00AF1AC9"/>
    <w:p w14:paraId="1923B5F7" w14:textId="0A089116" w:rsidR="00C910EB" w:rsidRDefault="00C910EB" w:rsidP="00AF1AC9"/>
    <w:p w14:paraId="05B2AFFE" w14:textId="33166330" w:rsidR="00C910EB" w:rsidRDefault="00C910EB" w:rsidP="00AF1AC9"/>
    <w:p w14:paraId="7CE7FFF3" w14:textId="6B531379" w:rsidR="00C910EB" w:rsidRDefault="00C910EB" w:rsidP="00AF1AC9"/>
    <w:p w14:paraId="6D1EEF15" w14:textId="56C6E8A5" w:rsidR="00C910EB" w:rsidRDefault="00C910EB" w:rsidP="00AF1AC9"/>
    <w:p w14:paraId="27D7F110" w14:textId="2247B49A" w:rsidR="00C910EB" w:rsidRDefault="00C910EB" w:rsidP="00AF1AC9"/>
    <w:p w14:paraId="33E83DDB" w14:textId="6F99C017" w:rsidR="00C910EB" w:rsidRDefault="00C910EB" w:rsidP="00AF1AC9"/>
    <w:p w14:paraId="786B21C5" w14:textId="40FB86AA" w:rsidR="00C910EB" w:rsidRDefault="00C910EB" w:rsidP="00AF1AC9"/>
    <w:p w14:paraId="3F723B86" w14:textId="77777777" w:rsidR="004C78DA" w:rsidRDefault="004C78DA" w:rsidP="00C910EB">
      <w:pPr>
        <w:rPr>
          <w:i/>
          <w:iCs/>
          <w:sz w:val="32"/>
          <w:szCs w:val="32"/>
        </w:rPr>
      </w:pPr>
    </w:p>
    <w:p w14:paraId="02A24066" w14:textId="77777777" w:rsidR="004C78DA" w:rsidRDefault="004C78DA" w:rsidP="00C910EB">
      <w:pPr>
        <w:rPr>
          <w:i/>
          <w:iCs/>
          <w:sz w:val="32"/>
          <w:szCs w:val="32"/>
        </w:rPr>
      </w:pPr>
    </w:p>
    <w:p w14:paraId="38D34280" w14:textId="77777777" w:rsidR="004C78DA" w:rsidRDefault="004C78DA" w:rsidP="00C910EB">
      <w:pPr>
        <w:rPr>
          <w:i/>
          <w:iCs/>
          <w:sz w:val="32"/>
          <w:szCs w:val="32"/>
        </w:rPr>
      </w:pPr>
    </w:p>
    <w:p w14:paraId="09A55F5E" w14:textId="77777777" w:rsidR="004C78DA" w:rsidRDefault="004C78DA" w:rsidP="00C910EB">
      <w:pPr>
        <w:rPr>
          <w:i/>
          <w:iCs/>
          <w:sz w:val="32"/>
          <w:szCs w:val="32"/>
        </w:rPr>
      </w:pPr>
    </w:p>
    <w:p w14:paraId="7ACCCF7B" w14:textId="77777777" w:rsidR="004C78DA" w:rsidRDefault="004C78DA" w:rsidP="00C910EB">
      <w:pPr>
        <w:rPr>
          <w:i/>
          <w:iCs/>
          <w:sz w:val="32"/>
          <w:szCs w:val="32"/>
        </w:rPr>
      </w:pPr>
    </w:p>
    <w:p w14:paraId="2F5EA0EC" w14:textId="77777777" w:rsidR="004C78DA" w:rsidRDefault="004C78DA" w:rsidP="00C910EB">
      <w:pPr>
        <w:rPr>
          <w:i/>
          <w:iCs/>
          <w:sz w:val="32"/>
          <w:szCs w:val="32"/>
        </w:rPr>
      </w:pPr>
    </w:p>
    <w:p w14:paraId="0EAFF16F" w14:textId="77777777" w:rsidR="004C78DA" w:rsidRDefault="004C78DA" w:rsidP="00C910EB">
      <w:pPr>
        <w:rPr>
          <w:i/>
          <w:iCs/>
          <w:sz w:val="32"/>
          <w:szCs w:val="32"/>
        </w:rPr>
      </w:pPr>
    </w:p>
    <w:p w14:paraId="0DA7AB72" w14:textId="77777777" w:rsidR="004C78DA" w:rsidRDefault="004C78DA" w:rsidP="00C910EB">
      <w:pPr>
        <w:rPr>
          <w:i/>
          <w:iCs/>
          <w:sz w:val="32"/>
          <w:szCs w:val="32"/>
        </w:rPr>
      </w:pPr>
    </w:p>
    <w:p w14:paraId="7A49A854" w14:textId="77777777" w:rsidR="004C78DA" w:rsidRDefault="004C78DA" w:rsidP="00C910EB">
      <w:pPr>
        <w:rPr>
          <w:i/>
          <w:iCs/>
          <w:sz w:val="32"/>
          <w:szCs w:val="32"/>
        </w:rPr>
      </w:pPr>
    </w:p>
    <w:p w14:paraId="5B250CBC" w14:textId="76CBA29C" w:rsidR="00C910EB" w:rsidRPr="004C78DA" w:rsidRDefault="00C910EB" w:rsidP="00C910EB">
      <w:pPr>
        <w:rPr>
          <w:i/>
          <w:iCs/>
          <w:sz w:val="32"/>
          <w:szCs w:val="32"/>
        </w:rPr>
      </w:pPr>
      <w:r w:rsidRPr="004C78DA">
        <w:rPr>
          <w:i/>
          <w:iCs/>
          <w:sz w:val="32"/>
          <w:szCs w:val="32"/>
        </w:rPr>
        <w:lastRenderedPageBreak/>
        <w:t xml:space="preserve">Trigger che richiama la funzione che incrementa la valutazione di un partecipante </w:t>
      </w:r>
      <w:proofErr w:type="gramStart"/>
      <w:r w:rsidRPr="004C78DA">
        <w:rPr>
          <w:i/>
          <w:iCs/>
          <w:sz w:val="32"/>
          <w:szCs w:val="32"/>
        </w:rPr>
        <w:t>al meeting</w:t>
      </w:r>
      <w:proofErr w:type="gramEnd"/>
      <w:r w:rsidRPr="004C78DA">
        <w:rPr>
          <w:i/>
          <w:iCs/>
          <w:sz w:val="32"/>
          <w:szCs w:val="32"/>
        </w:rPr>
        <w:t xml:space="preserve"> dopo essere stato aggiunto ad un meeting Fisico.</w:t>
      </w:r>
    </w:p>
    <w:p w14:paraId="0C6A0A97" w14:textId="77777777" w:rsidR="00C910EB" w:rsidRDefault="00C910EB" w:rsidP="00AF1AC9"/>
    <w:p w14:paraId="49204984" w14:textId="77777777" w:rsidR="00AF1AC9" w:rsidRDefault="00AF1AC9" w:rsidP="00AF1AC9">
      <w:r>
        <w:t xml:space="preserve">CREATE FUNCTION </w:t>
      </w:r>
      <w:proofErr w:type="spellStart"/>
      <w:r>
        <w:t>public."Incrementa</w:t>
      </w:r>
      <w:proofErr w:type="spellEnd"/>
      <w:r>
        <w:t xml:space="preserve"> Valutazione Partecipanti Meeting"()</w:t>
      </w:r>
    </w:p>
    <w:p w14:paraId="76B11DCC" w14:textId="77777777" w:rsidR="00AF1AC9" w:rsidRDefault="00AF1AC9" w:rsidP="00AF1AC9">
      <w:r>
        <w:t xml:space="preserve">    RETURNS trigger</w:t>
      </w:r>
    </w:p>
    <w:p w14:paraId="03D11AF1" w14:textId="77777777" w:rsidR="00AF1AC9" w:rsidRDefault="00AF1AC9" w:rsidP="00AF1AC9">
      <w:r>
        <w:t xml:space="preserve">    LANGUAGE '</w:t>
      </w:r>
      <w:proofErr w:type="spellStart"/>
      <w:r>
        <w:t>plpgsql</w:t>
      </w:r>
      <w:proofErr w:type="spellEnd"/>
      <w:r>
        <w:t>'</w:t>
      </w:r>
    </w:p>
    <w:p w14:paraId="08033E89" w14:textId="77777777" w:rsidR="00AF1AC9" w:rsidRDefault="00AF1AC9" w:rsidP="00AF1AC9">
      <w:r>
        <w:t xml:space="preserve">    COST 100</w:t>
      </w:r>
    </w:p>
    <w:p w14:paraId="7F82BCF9" w14:textId="77777777" w:rsidR="00AF1AC9" w:rsidRDefault="00AF1AC9" w:rsidP="00AF1AC9">
      <w:r>
        <w:t xml:space="preserve">    VOLATILE NOT LEAKPROOF</w:t>
      </w:r>
    </w:p>
    <w:p w14:paraId="559886EE" w14:textId="77777777" w:rsidR="00AF1AC9" w:rsidRDefault="00AF1AC9" w:rsidP="00AF1AC9">
      <w:r>
        <w:t>AS $BODY$</w:t>
      </w:r>
    </w:p>
    <w:p w14:paraId="577D36A5" w14:textId="77777777" w:rsidR="00AF1AC9" w:rsidRDefault="00AF1AC9" w:rsidP="00AF1AC9">
      <w:r>
        <w:t>DECLARE</w:t>
      </w:r>
    </w:p>
    <w:p w14:paraId="79A63E24" w14:textId="77777777" w:rsidR="00AF1AC9" w:rsidRDefault="00AF1AC9" w:rsidP="00AF1AC9">
      <w:r>
        <w:t xml:space="preserve">    </w:t>
      </w:r>
      <w:proofErr w:type="spellStart"/>
      <w:r>
        <w:t>valutazioneAggiornata</w:t>
      </w:r>
      <w:proofErr w:type="spellEnd"/>
      <w:r>
        <w:t xml:space="preserve"> REAL;</w:t>
      </w:r>
    </w:p>
    <w:p w14:paraId="79AAE1FC" w14:textId="77777777" w:rsidR="00AF1AC9" w:rsidRDefault="00AF1AC9" w:rsidP="00AF1AC9">
      <w:r>
        <w:t>BEGIN</w:t>
      </w:r>
    </w:p>
    <w:p w14:paraId="2BAC8AF1" w14:textId="77777777" w:rsidR="00AF1AC9" w:rsidRDefault="00AF1AC9" w:rsidP="00AF1AC9">
      <w:r>
        <w:t xml:space="preserve">    SELECT valutazione INTO </w:t>
      </w:r>
      <w:proofErr w:type="spellStart"/>
      <w:r>
        <w:t>valutazioneAggiornata</w:t>
      </w:r>
      <w:proofErr w:type="spellEnd"/>
    </w:p>
    <w:p w14:paraId="155B05E9" w14:textId="77777777" w:rsidR="00AF1AC9" w:rsidRDefault="00AF1AC9" w:rsidP="00AF1AC9">
      <w:r>
        <w:t xml:space="preserve">    FROM DIPENDENTE</w:t>
      </w:r>
    </w:p>
    <w:p w14:paraId="5FFE84A0" w14:textId="77777777" w:rsidR="00AF1AC9" w:rsidRDefault="00AF1AC9" w:rsidP="00AF1AC9">
      <w:r>
        <w:t xml:space="preserve">    WHERE CodF = </w:t>
      </w:r>
      <w:proofErr w:type="spellStart"/>
      <w:r>
        <w:t>NEW.CodF</w:t>
      </w:r>
      <w:proofErr w:type="spellEnd"/>
      <w:r>
        <w:t>;</w:t>
      </w:r>
    </w:p>
    <w:p w14:paraId="4232C4D1" w14:textId="77777777" w:rsidR="00AF1AC9" w:rsidRDefault="00AF1AC9" w:rsidP="00AF1AC9"/>
    <w:p w14:paraId="30B565D6"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+ 0.5;</w:t>
      </w:r>
    </w:p>
    <w:p w14:paraId="3A108966" w14:textId="77777777" w:rsidR="00AF1AC9" w:rsidRDefault="00AF1AC9" w:rsidP="00AF1AC9"/>
    <w:p w14:paraId="2773F2E9" w14:textId="77777777" w:rsidR="00AF1AC9" w:rsidRDefault="00AF1AC9" w:rsidP="00AF1AC9">
      <w:r>
        <w:t xml:space="preserve">    UPDATE DIPENDENTE</w:t>
      </w:r>
    </w:p>
    <w:p w14:paraId="263A9ADB" w14:textId="77777777" w:rsidR="00AF1AC9" w:rsidRDefault="00AF1AC9" w:rsidP="00AF1AC9">
      <w:r>
        <w:t xml:space="preserve">    SET valutazione = </w:t>
      </w:r>
      <w:proofErr w:type="spellStart"/>
      <w:r>
        <w:t>valutazioneAggiornata</w:t>
      </w:r>
      <w:proofErr w:type="spellEnd"/>
    </w:p>
    <w:p w14:paraId="31537E9A" w14:textId="77777777" w:rsidR="00AF1AC9" w:rsidRDefault="00AF1AC9" w:rsidP="00AF1AC9">
      <w:r>
        <w:t xml:space="preserve">    WHERE CodF = </w:t>
      </w:r>
      <w:proofErr w:type="spellStart"/>
      <w:r>
        <w:t>NEW.CodF</w:t>
      </w:r>
      <w:proofErr w:type="spellEnd"/>
      <w:r>
        <w:t>;</w:t>
      </w:r>
    </w:p>
    <w:p w14:paraId="6B2CB8E1" w14:textId="77777777" w:rsidR="00AF1AC9" w:rsidRDefault="00AF1AC9" w:rsidP="00AF1AC9"/>
    <w:p w14:paraId="2DBD6EE6" w14:textId="77777777" w:rsidR="00AF1AC9" w:rsidRDefault="00AF1AC9" w:rsidP="00AF1AC9">
      <w:r>
        <w:t xml:space="preserve">    RETURN NULL;</w:t>
      </w:r>
    </w:p>
    <w:p w14:paraId="57543B67" w14:textId="77777777" w:rsidR="00AF1AC9" w:rsidRDefault="00AF1AC9" w:rsidP="00AF1AC9">
      <w:r>
        <w:t>END;</w:t>
      </w:r>
    </w:p>
    <w:p w14:paraId="57995658" w14:textId="710EFDAA" w:rsidR="00AF1AC9" w:rsidRDefault="00AF1AC9" w:rsidP="00AF1AC9">
      <w:r>
        <w:t>$BODY$;</w:t>
      </w:r>
    </w:p>
    <w:p w14:paraId="67266821" w14:textId="4775A01E" w:rsidR="00AF1AC9" w:rsidRDefault="00AF1AC9" w:rsidP="00AF1AC9"/>
    <w:p w14:paraId="4ED93887" w14:textId="77777777" w:rsidR="00AF1AC9" w:rsidRDefault="00AF1AC9" w:rsidP="00AF1AC9"/>
    <w:p w14:paraId="7E5A70B3" w14:textId="77777777" w:rsidR="00AF1AC9" w:rsidRDefault="00AF1AC9" w:rsidP="00AF1AC9">
      <w:r>
        <w:t>CREATE TRIGGER "</w:t>
      </w:r>
      <w:proofErr w:type="spellStart"/>
      <w:r>
        <w:t>Trigger_incrementovalutazionepartecipantemeetingfisico</w:t>
      </w:r>
      <w:proofErr w:type="spellEnd"/>
      <w:r>
        <w:t>"</w:t>
      </w:r>
    </w:p>
    <w:p w14:paraId="6EA2852D" w14:textId="77777777" w:rsidR="00AF1AC9" w:rsidRDefault="00AF1AC9" w:rsidP="00AF1AC9">
      <w:r>
        <w:t xml:space="preserve">    AFTER INSERT</w:t>
      </w:r>
    </w:p>
    <w:p w14:paraId="6BDBFCD1" w14:textId="77777777" w:rsidR="00AF1AC9" w:rsidRDefault="00AF1AC9" w:rsidP="00AF1AC9">
      <w:r>
        <w:t xml:space="preserve">    ON </w:t>
      </w:r>
      <w:proofErr w:type="spellStart"/>
      <w:proofErr w:type="gramStart"/>
      <w:r>
        <w:t>public.partecipantemeetingfisico</w:t>
      </w:r>
      <w:proofErr w:type="spellEnd"/>
      <w:proofErr w:type="gramEnd"/>
    </w:p>
    <w:p w14:paraId="717EC64C" w14:textId="77777777" w:rsidR="00AF1AC9" w:rsidRDefault="00AF1AC9" w:rsidP="00AF1AC9">
      <w:r>
        <w:t xml:space="preserve">    FOR EACH ROW</w:t>
      </w:r>
    </w:p>
    <w:p w14:paraId="068C687B" w14:textId="0099A881" w:rsidR="00AF1AC9" w:rsidRDefault="00AF1AC9" w:rsidP="00AF1AC9">
      <w:r>
        <w:t xml:space="preserve">    EXECUTE PROCEDURE </w:t>
      </w:r>
      <w:proofErr w:type="spellStart"/>
      <w:r>
        <w:t>public."Incrementa</w:t>
      </w:r>
      <w:proofErr w:type="spellEnd"/>
      <w:r>
        <w:t xml:space="preserve"> Valutazione Partecipanti Meeting"();</w:t>
      </w:r>
    </w:p>
    <w:p w14:paraId="21E20387" w14:textId="76AE2164" w:rsidR="00AF1AC9" w:rsidRDefault="00AF1AC9" w:rsidP="00AF1AC9"/>
    <w:p w14:paraId="4798A993" w14:textId="77777777" w:rsidR="004C78DA" w:rsidRDefault="004C78DA" w:rsidP="00AF1AC9">
      <w:pPr>
        <w:rPr>
          <w:i/>
          <w:iCs/>
          <w:sz w:val="32"/>
          <w:szCs w:val="32"/>
        </w:rPr>
      </w:pPr>
    </w:p>
    <w:p w14:paraId="26762DF3" w14:textId="77777777" w:rsidR="004C78DA" w:rsidRDefault="004C78DA" w:rsidP="00AF1AC9">
      <w:pPr>
        <w:rPr>
          <w:i/>
          <w:iCs/>
          <w:sz w:val="32"/>
          <w:szCs w:val="32"/>
        </w:rPr>
      </w:pPr>
    </w:p>
    <w:p w14:paraId="4BE9F4EE" w14:textId="77777777" w:rsidR="004C78DA" w:rsidRDefault="004C78DA" w:rsidP="00AF1AC9">
      <w:pPr>
        <w:rPr>
          <w:i/>
          <w:iCs/>
          <w:sz w:val="32"/>
          <w:szCs w:val="32"/>
        </w:rPr>
      </w:pPr>
    </w:p>
    <w:p w14:paraId="10D6F01F" w14:textId="77777777" w:rsidR="004C78DA" w:rsidRDefault="004C78DA" w:rsidP="00AF1AC9">
      <w:pPr>
        <w:rPr>
          <w:i/>
          <w:iCs/>
          <w:sz w:val="32"/>
          <w:szCs w:val="32"/>
        </w:rPr>
      </w:pPr>
    </w:p>
    <w:p w14:paraId="7A227BB8" w14:textId="77777777" w:rsidR="004C78DA" w:rsidRDefault="004C78DA" w:rsidP="00AF1AC9">
      <w:pPr>
        <w:rPr>
          <w:i/>
          <w:iCs/>
          <w:sz w:val="32"/>
          <w:szCs w:val="32"/>
        </w:rPr>
      </w:pPr>
    </w:p>
    <w:p w14:paraId="1C2F4751" w14:textId="77777777" w:rsidR="004C78DA" w:rsidRDefault="004C78DA" w:rsidP="00AF1AC9">
      <w:pPr>
        <w:rPr>
          <w:i/>
          <w:iCs/>
          <w:sz w:val="32"/>
          <w:szCs w:val="32"/>
        </w:rPr>
      </w:pPr>
    </w:p>
    <w:p w14:paraId="240D11E5" w14:textId="77777777" w:rsidR="004C78DA" w:rsidRDefault="004C78DA" w:rsidP="00AF1AC9">
      <w:pPr>
        <w:rPr>
          <w:i/>
          <w:iCs/>
          <w:sz w:val="32"/>
          <w:szCs w:val="32"/>
        </w:rPr>
      </w:pPr>
    </w:p>
    <w:p w14:paraId="1AE404CD" w14:textId="77777777" w:rsidR="004C78DA" w:rsidRDefault="004C78DA" w:rsidP="00AF1AC9">
      <w:pPr>
        <w:rPr>
          <w:i/>
          <w:iCs/>
          <w:sz w:val="32"/>
          <w:szCs w:val="32"/>
        </w:rPr>
      </w:pPr>
    </w:p>
    <w:p w14:paraId="5E1BC4B2" w14:textId="77777777" w:rsidR="004C78DA" w:rsidRDefault="004C78DA" w:rsidP="00AF1AC9">
      <w:pPr>
        <w:rPr>
          <w:i/>
          <w:iCs/>
          <w:sz w:val="32"/>
          <w:szCs w:val="32"/>
        </w:rPr>
      </w:pPr>
    </w:p>
    <w:p w14:paraId="76EC0C81" w14:textId="77777777" w:rsidR="004C78DA" w:rsidRDefault="004C78DA" w:rsidP="00AF1AC9">
      <w:pPr>
        <w:rPr>
          <w:i/>
          <w:iCs/>
          <w:sz w:val="32"/>
          <w:szCs w:val="32"/>
        </w:rPr>
      </w:pPr>
    </w:p>
    <w:p w14:paraId="5A9ACB20" w14:textId="77777777" w:rsidR="004C78DA" w:rsidRDefault="004C78DA" w:rsidP="00AF1AC9">
      <w:pPr>
        <w:rPr>
          <w:i/>
          <w:iCs/>
          <w:sz w:val="32"/>
          <w:szCs w:val="32"/>
        </w:rPr>
      </w:pPr>
    </w:p>
    <w:p w14:paraId="72117C82" w14:textId="77777777" w:rsidR="004C78DA" w:rsidRDefault="004C78DA" w:rsidP="00AF1AC9">
      <w:pPr>
        <w:rPr>
          <w:i/>
          <w:iCs/>
          <w:sz w:val="32"/>
          <w:szCs w:val="32"/>
        </w:rPr>
      </w:pPr>
    </w:p>
    <w:p w14:paraId="42FCA985" w14:textId="77777777" w:rsidR="004C78DA" w:rsidRDefault="004C78DA" w:rsidP="00AF1AC9">
      <w:pPr>
        <w:rPr>
          <w:i/>
          <w:iCs/>
          <w:sz w:val="32"/>
          <w:szCs w:val="32"/>
        </w:rPr>
      </w:pPr>
    </w:p>
    <w:p w14:paraId="0C978048" w14:textId="77777777" w:rsidR="004C78DA" w:rsidRDefault="004C78DA" w:rsidP="00AF1AC9">
      <w:pPr>
        <w:rPr>
          <w:i/>
          <w:iCs/>
          <w:sz w:val="32"/>
          <w:szCs w:val="32"/>
        </w:rPr>
      </w:pPr>
    </w:p>
    <w:p w14:paraId="2F01DB3F" w14:textId="77777777" w:rsidR="004C78DA" w:rsidRDefault="004C78DA" w:rsidP="00AF1AC9">
      <w:pPr>
        <w:rPr>
          <w:i/>
          <w:iCs/>
          <w:sz w:val="32"/>
          <w:szCs w:val="32"/>
        </w:rPr>
      </w:pPr>
    </w:p>
    <w:p w14:paraId="1143EC62" w14:textId="2B2113D0" w:rsidR="00AF1AC9" w:rsidRPr="004C78DA" w:rsidRDefault="00C910EB" w:rsidP="00AF1AC9">
      <w:pPr>
        <w:rPr>
          <w:i/>
          <w:iCs/>
          <w:sz w:val="32"/>
          <w:szCs w:val="32"/>
        </w:rPr>
      </w:pPr>
      <w:r w:rsidRPr="004C78DA">
        <w:rPr>
          <w:i/>
          <w:iCs/>
          <w:sz w:val="32"/>
          <w:szCs w:val="32"/>
        </w:rPr>
        <w:lastRenderedPageBreak/>
        <w:t xml:space="preserve">Trigger che richiama la funzione che controlla che il numero dei partecipanti ad </w:t>
      </w:r>
      <w:proofErr w:type="gramStart"/>
      <w:r w:rsidRPr="004C78DA">
        <w:rPr>
          <w:i/>
          <w:iCs/>
          <w:sz w:val="32"/>
          <w:szCs w:val="32"/>
        </w:rPr>
        <w:t>un meeting fisico</w:t>
      </w:r>
      <w:proofErr w:type="gramEnd"/>
      <w:r w:rsidRPr="004C78DA">
        <w:rPr>
          <w:i/>
          <w:iCs/>
          <w:sz w:val="32"/>
          <w:szCs w:val="32"/>
        </w:rPr>
        <w:t xml:space="preserve"> non superi il numero di posti della sala del meeting prima dell’inserimento del nuovo meeting.</w:t>
      </w:r>
    </w:p>
    <w:p w14:paraId="1BB88D82" w14:textId="77777777" w:rsidR="00C910EB" w:rsidRDefault="00C910EB" w:rsidP="00AF1AC9"/>
    <w:p w14:paraId="638C8E28" w14:textId="61D464C3" w:rsidR="003103ED" w:rsidRDefault="003103ED" w:rsidP="003103ED">
      <w:r>
        <w:t xml:space="preserve">CREATE FUNCTION </w:t>
      </w:r>
      <w:proofErr w:type="spellStart"/>
      <w:r>
        <w:t>public."Controllo</w:t>
      </w:r>
      <w:proofErr w:type="spellEnd"/>
      <w:r>
        <w:t xml:space="preserve"> </w:t>
      </w:r>
      <w:proofErr w:type="spellStart"/>
      <w:r>
        <w:t>NumeroMaxPartecipantiMeetingFisico</w:t>
      </w:r>
      <w:proofErr w:type="spellEnd"/>
      <w:r>
        <w:t>"()</w:t>
      </w:r>
    </w:p>
    <w:p w14:paraId="22368500" w14:textId="77777777" w:rsidR="003103ED" w:rsidRDefault="003103ED" w:rsidP="003103ED">
      <w:r>
        <w:t xml:space="preserve">    RETURNS trigger</w:t>
      </w:r>
    </w:p>
    <w:p w14:paraId="20991D21" w14:textId="77777777" w:rsidR="003103ED" w:rsidRDefault="003103ED" w:rsidP="003103ED">
      <w:r>
        <w:t xml:space="preserve">    LANGUAGE '</w:t>
      </w:r>
      <w:proofErr w:type="spellStart"/>
      <w:r>
        <w:t>plpgsql</w:t>
      </w:r>
      <w:proofErr w:type="spellEnd"/>
      <w:r>
        <w:t>'</w:t>
      </w:r>
    </w:p>
    <w:p w14:paraId="2CFF4372" w14:textId="77777777" w:rsidR="003103ED" w:rsidRDefault="003103ED" w:rsidP="003103ED">
      <w:r>
        <w:t xml:space="preserve">    COST 100</w:t>
      </w:r>
    </w:p>
    <w:p w14:paraId="57CB38B1" w14:textId="77777777" w:rsidR="003103ED" w:rsidRDefault="003103ED" w:rsidP="003103ED">
      <w:r>
        <w:t xml:space="preserve">    VOLATILE NOT LEAKPROOF</w:t>
      </w:r>
    </w:p>
    <w:p w14:paraId="2A4AB4B2" w14:textId="77777777" w:rsidR="003103ED" w:rsidRDefault="003103ED" w:rsidP="003103ED">
      <w:r>
        <w:t>AS $BODY$</w:t>
      </w:r>
    </w:p>
    <w:p w14:paraId="0F02D4B4" w14:textId="77777777" w:rsidR="003103ED" w:rsidRDefault="003103ED" w:rsidP="003103ED">
      <w:r>
        <w:t>DECLARE</w:t>
      </w:r>
    </w:p>
    <w:p w14:paraId="7AA6AE2A" w14:textId="77777777" w:rsidR="003103ED" w:rsidRDefault="003103ED" w:rsidP="003103ED">
      <w:r>
        <w:t xml:space="preserve">    </w:t>
      </w:r>
      <w:proofErr w:type="spellStart"/>
      <w:r>
        <w:t>numPostiDisponibili</w:t>
      </w:r>
      <w:proofErr w:type="spellEnd"/>
      <w:r>
        <w:t xml:space="preserve"> INTEGER;</w:t>
      </w:r>
    </w:p>
    <w:p w14:paraId="67748AF9" w14:textId="77777777" w:rsidR="003103ED" w:rsidRDefault="003103ED" w:rsidP="003103ED">
      <w:r>
        <w:t xml:space="preserve">    </w:t>
      </w:r>
      <w:proofErr w:type="spellStart"/>
      <w:r>
        <w:t>numDipendenti</w:t>
      </w:r>
      <w:proofErr w:type="spellEnd"/>
      <w:r>
        <w:t xml:space="preserve"> INTEGER;</w:t>
      </w:r>
    </w:p>
    <w:p w14:paraId="7D046D43" w14:textId="77777777" w:rsidR="003103ED" w:rsidRDefault="003103ED" w:rsidP="003103ED">
      <w:r>
        <w:t>BEGIN</w:t>
      </w:r>
    </w:p>
    <w:p w14:paraId="2DE09861" w14:textId="77777777" w:rsidR="003103ED" w:rsidRDefault="003103ED" w:rsidP="003103ED">
      <w:r>
        <w:t xml:space="preserve">    SELECT </w:t>
      </w:r>
      <w:proofErr w:type="spellStart"/>
      <w:r>
        <w:t>nPosti</w:t>
      </w:r>
      <w:proofErr w:type="spellEnd"/>
      <w:r>
        <w:t xml:space="preserve"> INTO </w:t>
      </w:r>
      <w:proofErr w:type="spellStart"/>
      <w:r>
        <w:t>numPostiDisponibili</w:t>
      </w:r>
      <w:proofErr w:type="spellEnd"/>
    </w:p>
    <w:p w14:paraId="1C429097" w14:textId="77777777" w:rsidR="003103ED" w:rsidRDefault="003103ED" w:rsidP="003103ED">
      <w:r>
        <w:t xml:space="preserve">    FROM MEETINGFISICO AS MF NATURAL JOIN SALAMEETING AS S</w:t>
      </w:r>
    </w:p>
    <w:p w14:paraId="40B1B20B" w14:textId="77777777" w:rsidR="003103ED" w:rsidRDefault="003103ED" w:rsidP="003103ED">
      <w:r>
        <w:t xml:space="preserve">    WHERE </w:t>
      </w:r>
      <w:proofErr w:type="spellStart"/>
      <w:proofErr w:type="gramStart"/>
      <w:r>
        <w:t>MF.CodMF</w:t>
      </w:r>
      <w:proofErr w:type="spellEnd"/>
      <w:proofErr w:type="gramEnd"/>
      <w:r>
        <w:t xml:space="preserve"> = </w:t>
      </w:r>
      <w:proofErr w:type="spellStart"/>
      <w:r>
        <w:t>NEW.CodMF</w:t>
      </w:r>
      <w:proofErr w:type="spellEnd"/>
      <w:r>
        <w:t>;</w:t>
      </w:r>
    </w:p>
    <w:p w14:paraId="7C082AE1" w14:textId="77777777" w:rsidR="003103ED" w:rsidRDefault="003103ED" w:rsidP="003103ED"/>
    <w:p w14:paraId="6062069A" w14:textId="77777777" w:rsidR="003103ED" w:rsidRDefault="003103ED" w:rsidP="003103ED">
      <w:r>
        <w:t xml:space="preserve">    SELECT COUNT(CodF) INTO </w:t>
      </w:r>
      <w:proofErr w:type="spellStart"/>
      <w:r>
        <w:t>numDipendenti</w:t>
      </w:r>
      <w:proofErr w:type="spellEnd"/>
    </w:p>
    <w:p w14:paraId="2BA42E5E" w14:textId="77777777" w:rsidR="003103ED" w:rsidRDefault="003103ED" w:rsidP="003103ED">
      <w:r>
        <w:t xml:space="preserve">    FROM PARTECIPANTEMEETINGFISICO AS PMF</w:t>
      </w:r>
    </w:p>
    <w:p w14:paraId="54939F9E" w14:textId="77777777" w:rsidR="003103ED" w:rsidRDefault="003103ED" w:rsidP="003103ED">
      <w:r>
        <w:t xml:space="preserve">    WHERE </w:t>
      </w:r>
      <w:proofErr w:type="spellStart"/>
      <w:r>
        <w:t>PMF.CodMF</w:t>
      </w:r>
      <w:proofErr w:type="spellEnd"/>
      <w:r>
        <w:t xml:space="preserve"> = </w:t>
      </w:r>
      <w:proofErr w:type="spellStart"/>
      <w:r>
        <w:t>NEW.CodMF</w:t>
      </w:r>
      <w:proofErr w:type="spellEnd"/>
    </w:p>
    <w:p w14:paraId="3E5F5793" w14:textId="77777777" w:rsidR="003103ED" w:rsidRDefault="003103ED" w:rsidP="003103ED">
      <w:r>
        <w:t xml:space="preserve">    GROUP BY </w:t>
      </w:r>
      <w:proofErr w:type="spellStart"/>
      <w:r>
        <w:t>PMF.CodMF</w:t>
      </w:r>
      <w:proofErr w:type="spellEnd"/>
      <w:r>
        <w:t>;</w:t>
      </w:r>
    </w:p>
    <w:p w14:paraId="6AAF80CF" w14:textId="77777777" w:rsidR="003103ED" w:rsidRDefault="003103ED" w:rsidP="003103ED">
      <w:r>
        <w:t xml:space="preserve">      </w:t>
      </w:r>
    </w:p>
    <w:p w14:paraId="69ED804E" w14:textId="77777777" w:rsidR="003103ED" w:rsidRDefault="003103ED" w:rsidP="003103ED">
      <w:r>
        <w:t xml:space="preserve">    </w:t>
      </w:r>
      <w:proofErr w:type="gramStart"/>
      <w:r>
        <w:t>IF(</w:t>
      </w:r>
      <w:proofErr w:type="spellStart"/>
      <w:proofErr w:type="gramEnd"/>
      <w:r>
        <w:t>numDipendenti</w:t>
      </w:r>
      <w:proofErr w:type="spellEnd"/>
      <w:r>
        <w:t xml:space="preserve"> &gt; </w:t>
      </w:r>
      <w:proofErr w:type="spellStart"/>
      <w:r>
        <w:t>numPostiDisponibili</w:t>
      </w:r>
      <w:proofErr w:type="spellEnd"/>
      <w:r>
        <w:t>) THEN</w:t>
      </w:r>
    </w:p>
    <w:p w14:paraId="57601AE2" w14:textId="77777777" w:rsidR="003103ED" w:rsidRDefault="003103ED" w:rsidP="003103ED">
      <w:r>
        <w:tab/>
        <w:t>RAISE EXCEPTION 'ATTENZIONE posti esauriti';</w:t>
      </w:r>
    </w:p>
    <w:p w14:paraId="1CF4352F" w14:textId="77777777" w:rsidR="003103ED" w:rsidRDefault="003103ED" w:rsidP="003103ED">
      <w:r>
        <w:t xml:space="preserve">    END IF;</w:t>
      </w:r>
    </w:p>
    <w:p w14:paraId="5FA900D2" w14:textId="77777777" w:rsidR="003103ED" w:rsidRDefault="003103ED" w:rsidP="003103ED"/>
    <w:p w14:paraId="719173B1" w14:textId="77777777" w:rsidR="003103ED" w:rsidRDefault="003103ED" w:rsidP="003103ED">
      <w:r>
        <w:t xml:space="preserve">    RETURN NEW;</w:t>
      </w:r>
    </w:p>
    <w:p w14:paraId="741053B8" w14:textId="77777777" w:rsidR="003103ED" w:rsidRDefault="003103ED" w:rsidP="003103ED">
      <w:r>
        <w:t>END;</w:t>
      </w:r>
    </w:p>
    <w:p w14:paraId="710FEA2C" w14:textId="4F152F44" w:rsidR="003103ED" w:rsidRDefault="003103ED" w:rsidP="003103ED">
      <w:r>
        <w:t>$BODY$;</w:t>
      </w:r>
    </w:p>
    <w:p w14:paraId="7AC312C0" w14:textId="28B341CB" w:rsidR="00AF1AC9" w:rsidRDefault="00AF1AC9" w:rsidP="003103ED"/>
    <w:p w14:paraId="49520EEA" w14:textId="77777777" w:rsidR="00AF1AC9" w:rsidRDefault="00AF1AC9" w:rsidP="00AF1AC9">
      <w:r>
        <w:t>CREATE TRIGGER "</w:t>
      </w:r>
      <w:proofErr w:type="spellStart"/>
      <w:r>
        <w:t>Trigger_controllonumeromaxpartecipantimeetingfisico</w:t>
      </w:r>
      <w:proofErr w:type="spellEnd"/>
      <w:r>
        <w:t>"</w:t>
      </w:r>
    </w:p>
    <w:p w14:paraId="6C12FDB3" w14:textId="77777777" w:rsidR="00AF1AC9" w:rsidRDefault="00AF1AC9" w:rsidP="00AF1AC9">
      <w:r>
        <w:t xml:space="preserve">    BEFORE INSERT</w:t>
      </w:r>
    </w:p>
    <w:p w14:paraId="2F9B9BF0" w14:textId="77777777" w:rsidR="00AF1AC9" w:rsidRDefault="00AF1AC9" w:rsidP="00AF1AC9">
      <w:r>
        <w:t xml:space="preserve">    ON </w:t>
      </w:r>
      <w:proofErr w:type="spellStart"/>
      <w:proofErr w:type="gramStart"/>
      <w:r>
        <w:t>public.partecipantemeetingfisico</w:t>
      </w:r>
      <w:proofErr w:type="spellEnd"/>
      <w:proofErr w:type="gramEnd"/>
    </w:p>
    <w:p w14:paraId="7FBA0CD7" w14:textId="77777777" w:rsidR="00AF1AC9" w:rsidRDefault="00AF1AC9" w:rsidP="00AF1AC9">
      <w:r>
        <w:t xml:space="preserve">    FOR EACH ROW</w:t>
      </w:r>
    </w:p>
    <w:p w14:paraId="7FEFCDE7" w14:textId="75D02ECF" w:rsidR="00AF1AC9" w:rsidRDefault="00AF1AC9" w:rsidP="00AF1AC9">
      <w:r>
        <w:t xml:space="preserve">    EXECUTE PROCEDURE </w:t>
      </w:r>
      <w:proofErr w:type="spellStart"/>
      <w:r>
        <w:t>public."Controllo</w:t>
      </w:r>
      <w:proofErr w:type="spellEnd"/>
      <w:r>
        <w:t xml:space="preserve"> </w:t>
      </w:r>
      <w:proofErr w:type="spellStart"/>
      <w:r>
        <w:t>NumeroMaxPartecipantiMeetingFisico</w:t>
      </w:r>
      <w:proofErr w:type="spellEnd"/>
      <w:r>
        <w:t>"();</w:t>
      </w:r>
    </w:p>
    <w:p w14:paraId="4EA0B8C7" w14:textId="06DD949F" w:rsidR="00AF1AC9" w:rsidRDefault="00AF1AC9" w:rsidP="00AF1AC9"/>
    <w:p w14:paraId="68BB7BC8" w14:textId="77777777" w:rsidR="004C78DA" w:rsidRDefault="004C78DA" w:rsidP="00AF1AC9">
      <w:pPr>
        <w:rPr>
          <w:i/>
          <w:iCs/>
          <w:sz w:val="32"/>
          <w:szCs w:val="32"/>
        </w:rPr>
      </w:pPr>
    </w:p>
    <w:p w14:paraId="4183184A" w14:textId="77777777" w:rsidR="004C78DA" w:rsidRDefault="004C78DA" w:rsidP="00AF1AC9">
      <w:pPr>
        <w:rPr>
          <w:i/>
          <w:iCs/>
          <w:sz w:val="32"/>
          <w:szCs w:val="32"/>
        </w:rPr>
      </w:pPr>
    </w:p>
    <w:p w14:paraId="1F0FAAAD" w14:textId="77777777" w:rsidR="004C78DA" w:rsidRDefault="004C78DA" w:rsidP="00AF1AC9">
      <w:pPr>
        <w:rPr>
          <w:i/>
          <w:iCs/>
          <w:sz w:val="32"/>
          <w:szCs w:val="32"/>
        </w:rPr>
      </w:pPr>
    </w:p>
    <w:p w14:paraId="020569E9" w14:textId="77777777" w:rsidR="004C78DA" w:rsidRDefault="004C78DA" w:rsidP="00AF1AC9">
      <w:pPr>
        <w:rPr>
          <w:i/>
          <w:iCs/>
          <w:sz w:val="32"/>
          <w:szCs w:val="32"/>
        </w:rPr>
      </w:pPr>
    </w:p>
    <w:p w14:paraId="75D8ED7D" w14:textId="77777777" w:rsidR="004C78DA" w:rsidRDefault="004C78DA" w:rsidP="00AF1AC9">
      <w:pPr>
        <w:rPr>
          <w:i/>
          <w:iCs/>
          <w:sz w:val="32"/>
          <w:szCs w:val="32"/>
        </w:rPr>
      </w:pPr>
    </w:p>
    <w:p w14:paraId="2B904A07" w14:textId="77777777" w:rsidR="004C78DA" w:rsidRDefault="004C78DA" w:rsidP="00AF1AC9">
      <w:pPr>
        <w:rPr>
          <w:i/>
          <w:iCs/>
          <w:sz w:val="32"/>
          <w:szCs w:val="32"/>
        </w:rPr>
      </w:pPr>
    </w:p>
    <w:p w14:paraId="7085C5C7" w14:textId="77777777" w:rsidR="004C78DA" w:rsidRDefault="004C78DA" w:rsidP="00AF1AC9">
      <w:pPr>
        <w:rPr>
          <w:i/>
          <w:iCs/>
          <w:sz w:val="32"/>
          <w:szCs w:val="32"/>
        </w:rPr>
      </w:pPr>
    </w:p>
    <w:p w14:paraId="6BD42AFD" w14:textId="77777777" w:rsidR="004C78DA" w:rsidRDefault="004C78DA" w:rsidP="00AF1AC9">
      <w:pPr>
        <w:rPr>
          <w:i/>
          <w:iCs/>
          <w:sz w:val="32"/>
          <w:szCs w:val="32"/>
        </w:rPr>
      </w:pPr>
    </w:p>
    <w:p w14:paraId="29067E5B" w14:textId="77777777" w:rsidR="004C78DA" w:rsidRDefault="004C78DA" w:rsidP="00AF1AC9">
      <w:pPr>
        <w:rPr>
          <w:i/>
          <w:iCs/>
          <w:sz w:val="32"/>
          <w:szCs w:val="32"/>
        </w:rPr>
      </w:pPr>
    </w:p>
    <w:p w14:paraId="648EEC26" w14:textId="77777777" w:rsidR="004C78DA" w:rsidRDefault="004C78DA" w:rsidP="00AF1AC9">
      <w:pPr>
        <w:rPr>
          <w:i/>
          <w:iCs/>
          <w:sz w:val="32"/>
          <w:szCs w:val="32"/>
        </w:rPr>
      </w:pPr>
    </w:p>
    <w:p w14:paraId="40477BF9" w14:textId="77777777" w:rsidR="004C78DA" w:rsidRDefault="004C78DA" w:rsidP="00AF1AC9">
      <w:pPr>
        <w:rPr>
          <w:i/>
          <w:iCs/>
          <w:sz w:val="32"/>
          <w:szCs w:val="32"/>
        </w:rPr>
      </w:pPr>
    </w:p>
    <w:p w14:paraId="7D9B4191" w14:textId="116BD3E8" w:rsidR="00AF1AC9" w:rsidRPr="004C78DA" w:rsidRDefault="00C910EB" w:rsidP="00AF1AC9">
      <w:pPr>
        <w:rPr>
          <w:i/>
          <w:iCs/>
          <w:sz w:val="32"/>
          <w:szCs w:val="32"/>
        </w:rPr>
      </w:pPr>
      <w:r w:rsidRPr="004C78DA">
        <w:rPr>
          <w:i/>
          <w:iCs/>
          <w:sz w:val="32"/>
          <w:szCs w:val="32"/>
        </w:rPr>
        <w:lastRenderedPageBreak/>
        <w:t xml:space="preserve">Trigger che richiama la funzione che controlla che non vengano aggiunti nuovi partecipanti ad </w:t>
      </w:r>
      <w:proofErr w:type="gramStart"/>
      <w:r w:rsidRPr="004C78DA">
        <w:rPr>
          <w:i/>
          <w:iCs/>
          <w:sz w:val="32"/>
          <w:szCs w:val="32"/>
        </w:rPr>
        <w:t>un meeting fisico passato</w:t>
      </w:r>
      <w:proofErr w:type="gramEnd"/>
      <w:r w:rsidRPr="004C78DA">
        <w:rPr>
          <w:i/>
          <w:iCs/>
          <w:sz w:val="32"/>
          <w:szCs w:val="32"/>
        </w:rPr>
        <w:t>.</w:t>
      </w:r>
    </w:p>
    <w:p w14:paraId="4C61D5DA" w14:textId="77777777" w:rsidR="00C910EB" w:rsidRDefault="00C910EB" w:rsidP="00AF1AC9"/>
    <w:p w14:paraId="3B1BCE27" w14:textId="77777777" w:rsidR="00AF1AC9" w:rsidRDefault="00AF1AC9" w:rsidP="00AF1AC9">
      <w:r>
        <w:t xml:space="preserve">CREATE FUNCTION </w:t>
      </w:r>
      <w:proofErr w:type="spellStart"/>
      <w:r>
        <w:t>public."Controllo</w:t>
      </w:r>
      <w:proofErr w:type="spellEnd"/>
      <w:r>
        <w:t xml:space="preserve"> </w:t>
      </w:r>
      <w:proofErr w:type="spellStart"/>
      <w:r>
        <w:t>validitàdatainserimento</w:t>
      </w:r>
      <w:proofErr w:type="spellEnd"/>
      <w:r>
        <w:t xml:space="preserve"> partecipanti meeting </w:t>
      </w:r>
      <w:proofErr w:type="spellStart"/>
      <w:r>
        <w:t>fisic</w:t>
      </w:r>
      <w:proofErr w:type="spellEnd"/>
      <w:r>
        <w:t>"()</w:t>
      </w:r>
    </w:p>
    <w:p w14:paraId="34C08815" w14:textId="77777777" w:rsidR="00AF1AC9" w:rsidRDefault="00AF1AC9" w:rsidP="00AF1AC9">
      <w:r>
        <w:t xml:space="preserve">    RETURNS trigger</w:t>
      </w:r>
    </w:p>
    <w:p w14:paraId="59316645" w14:textId="77777777" w:rsidR="00AF1AC9" w:rsidRDefault="00AF1AC9" w:rsidP="00AF1AC9">
      <w:r>
        <w:t xml:space="preserve">    LANGUAGE '</w:t>
      </w:r>
      <w:proofErr w:type="spellStart"/>
      <w:r>
        <w:t>plpgsql</w:t>
      </w:r>
      <w:proofErr w:type="spellEnd"/>
      <w:r>
        <w:t>'</w:t>
      </w:r>
    </w:p>
    <w:p w14:paraId="572D3A55" w14:textId="77777777" w:rsidR="00AF1AC9" w:rsidRDefault="00AF1AC9" w:rsidP="00AF1AC9">
      <w:r>
        <w:t xml:space="preserve">    COST 100</w:t>
      </w:r>
    </w:p>
    <w:p w14:paraId="7D23C3D7" w14:textId="77777777" w:rsidR="00AF1AC9" w:rsidRDefault="00AF1AC9" w:rsidP="00AF1AC9">
      <w:r>
        <w:t xml:space="preserve">    VOLATILE NOT LEAKPROOF</w:t>
      </w:r>
    </w:p>
    <w:p w14:paraId="601CFDB3" w14:textId="77777777" w:rsidR="00AF1AC9" w:rsidRDefault="00AF1AC9" w:rsidP="00AF1AC9">
      <w:r>
        <w:t>AS $BODY$</w:t>
      </w:r>
    </w:p>
    <w:p w14:paraId="533D99C3" w14:textId="77777777" w:rsidR="00AF1AC9" w:rsidRDefault="00AF1AC9" w:rsidP="00AF1AC9">
      <w:r>
        <w:t>DECLARE</w:t>
      </w:r>
    </w:p>
    <w:p w14:paraId="7D40B098" w14:textId="77777777" w:rsidR="00AF1AC9" w:rsidRDefault="00AF1AC9" w:rsidP="00AF1AC9">
      <w:r>
        <w:tab/>
      </w:r>
      <w:proofErr w:type="spellStart"/>
      <w:r>
        <w:t>datacorrente</w:t>
      </w:r>
      <w:proofErr w:type="spellEnd"/>
      <w:r>
        <w:t xml:space="preserve"> DATE;</w:t>
      </w:r>
    </w:p>
    <w:p w14:paraId="35C3A07E" w14:textId="77777777" w:rsidR="00AF1AC9" w:rsidRDefault="00AF1AC9" w:rsidP="00AF1AC9">
      <w:r>
        <w:tab/>
      </w:r>
      <w:proofErr w:type="spellStart"/>
      <w:r>
        <w:t>datameeting</w:t>
      </w:r>
      <w:proofErr w:type="spellEnd"/>
      <w:r>
        <w:t xml:space="preserve"> DATE;</w:t>
      </w:r>
    </w:p>
    <w:p w14:paraId="2CF0E38E" w14:textId="77777777" w:rsidR="00AF1AC9" w:rsidRDefault="00AF1AC9" w:rsidP="00AF1AC9">
      <w:r>
        <w:t>BEGIN</w:t>
      </w:r>
    </w:p>
    <w:p w14:paraId="30569A00" w14:textId="77777777" w:rsidR="00AF1AC9" w:rsidRDefault="00AF1AC9" w:rsidP="00AF1AC9">
      <w:r>
        <w:tab/>
        <w:t xml:space="preserve">SELECT </w:t>
      </w:r>
      <w:proofErr w:type="spellStart"/>
      <w:r>
        <w:t>datamf</w:t>
      </w:r>
      <w:proofErr w:type="spellEnd"/>
      <w:r>
        <w:t xml:space="preserve"> INTO </w:t>
      </w:r>
      <w:proofErr w:type="spellStart"/>
      <w:r>
        <w:t>datameeting</w:t>
      </w:r>
      <w:proofErr w:type="spellEnd"/>
    </w:p>
    <w:p w14:paraId="055EBC8F" w14:textId="77777777" w:rsidR="00AF1AC9" w:rsidRDefault="00AF1AC9" w:rsidP="00AF1AC9">
      <w:r>
        <w:tab/>
        <w:t xml:space="preserve">FROM </w:t>
      </w:r>
      <w:proofErr w:type="spellStart"/>
      <w:r>
        <w:t>meetingfisico</w:t>
      </w:r>
      <w:proofErr w:type="spellEnd"/>
      <w:r>
        <w:t xml:space="preserve"> AS mf</w:t>
      </w:r>
    </w:p>
    <w:p w14:paraId="1E74632A" w14:textId="77777777" w:rsidR="00AF1AC9" w:rsidRDefault="00AF1AC9" w:rsidP="00AF1AC9">
      <w:r>
        <w:tab/>
        <w:t xml:space="preserve">WHERE </w:t>
      </w:r>
      <w:proofErr w:type="spellStart"/>
      <w:proofErr w:type="gramStart"/>
      <w:r>
        <w:t>mf.codmf</w:t>
      </w:r>
      <w:proofErr w:type="spellEnd"/>
      <w:proofErr w:type="gramEnd"/>
      <w:r>
        <w:t xml:space="preserve"> = </w:t>
      </w:r>
      <w:proofErr w:type="spellStart"/>
      <w:r>
        <w:t>NEW.codmf</w:t>
      </w:r>
      <w:proofErr w:type="spellEnd"/>
      <w:r>
        <w:t>;</w:t>
      </w:r>
    </w:p>
    <w:p w14:paraId="720CF1FC" w14:textId="77777777" w:rsidR="00AF1AC9" w:rsidRDefault="00AF1AC9" w:rsidP="00AF1AC9">
      <w:r>
        <w:tab/>
      </w:r>
    </w:p>
    <w:p w14:paraId="75AC456F" w14:textId="77777777" w:rsidR="00AF1AC9" w:rsidRDefault="00AF1AC9" w:rsidP="00AF1AC9">
      <w:r>
        <w:tab/>
      </w:r>
      <w:proofErr w:type="spellStart"/>
      <w:r>
        <w:t>datacorrente</w:t>
      </w:r>
      <w:proofErr w:type="spellEnd"/>
      <w:r>
        <w:t>=CURRENT_DATE;</w:t>
      </w:r>
    </w:p>
    <w:p w14:paraId="6CF09AF3" w14:textId="77777777" w:rsidR="00AF1AC9" w:rsidRDefault="00AF1AC9" w:rsidP="00AF1AC9">
      <w:r>
        <w:tab/>
      </w:r>
    </w:p>
    <w:p w14:paraId="65753E35" w14:textId="77777777" w:rsidR="00AF1AC9" w:rsidRDefault="00AF1AC9" w:rsidP="00AF1AC9">
      <w:r>
        <w:tab/>
      </w:r>
      <w:proofErr w:type="gramStart"/>
      <w:r>
        <w:t>IF(</w:t>
      </w:r>
      <w:proofErr w:type="spellStart"/>
      <w:proofErr w:type="gramEnd"/>
      <w:r>
        <w:t>datacorrente</w:t>
      </w:r>
      <w:proofErr w:type="spellEnd"/>
      <w:r>
        <w:t xml:space="preserve"> &gt; </w:t>
      </w:r>
      <w:proofErr w:type="spellStart"/>
      <w:r>
        <w:t>datameeting</w:t>
      </w:r>
      <w:proofErr w:type="spellEnd"/>
      <w:r>
        <w:t xml:space="preserve"> ) THEN</w:t>
      </w:r>
    </w:p>
    <w:p w14:paraId="5DE060AD" w14:textId="77777777" w:rsidR="00AF1AC9" w:rsidRDefault="00AF1AC9" w:rsidP="00AF1AC9">
      <w:r>
        <w:tab/>
      </w:r>
      <w:r>
        <w:tab/>
        <w:t>RAISE EXCEPTION 'ATTENZONE non puoi inserire dei partecipanti ad un meeting passato';</w:t>
      </w:r>
    </w:p>
    <w:p w14:paraId="03E9BC7F" w14:textId="77777777" w:rsidR="00AF1AC9" w:rsidRDefault="00AF1AC9" w:rsidP="00AF1AC9">
      <w:r>
        <w:tab/>
        <w:t>END IF;</w:t>
      </w:r>
    </w:p>
    <w:p w14:paraId="38F0F9FA" w14:textId="77777777" w:rsidR="00AF1AC9" w:rsidRDefault="00AF1AC9" w:rsidP="00AF1AC9">
      <w:r>
        <w:tab/>
      </w:r>
    </w:p>
    <w:p w14:paraId="0FB2BB3F" w14:textId="77777777" w:rsidR="00AF1AC9" w:rsidRDefault="00AF1AC9" w:rsidP="00AF1AC9">
      <w:r>
        <w:tab/>
        <w:t>RETURN NEW;</w:t>
      </w:r>
    </w:p>
    <w:p w14:paraId="56C6280B" w14:textId="77777777" w:rsidR="00AF1AC9" w:rsidRDefault="00AF1AC9" w:rsidP="00AF1AC9">
      <w:r>
        <w:t>END;</w:t>
      </w:r>
    </w:p>
    <w:p w14:paraId="5D564CF2" w14:textId="5AF293B7" w:rsidR="00AF1AC9" w:rsidRDefault="00AF1AC9" w:rsidP="00AF1AC9">
      <w:r>
        <w:t>$BODY$;</w:t>
      </w:r>
    </w:p>
    <w:p w14:paraId="2719BC62" w14:textId="215CBA78" w:rsidR="00AF1AC9" w:rsidRDefault="00AF1AC9" w:rsidP="00AF1AC9"/>
    <w:p w14:paraId="2D314B8D" w14:textId="77777777" w:rsidR="00AF1AC9" w:rsidRDefault="00AF1AC9" w:rsidP="00AF1AC9">
      <w:r>
        <w:t>CREATE TRIGGER "</w:t>
      </w:r>
      <w:proofErr w:type="spellStart"/>
      <w:r>
        <w:t>Trigger_validitàdatainserimentopartecipantimeetingfisico</w:t>
      </w:r>
      <w:proofErr w:type="spellEnd"/>
      <w:r>
        <w:t>"</w:t>
      </w:r>
    </w:p>
    <w:p w14:paraId="572C1CC3" w14:textId="77777777" w:rsidR="00AF1AC9" w:rsidRDefault="00AF1AC9" w:rsidP="00AF1AC9">
      <w:r>
        <w:t xml:space="preserve">    BEFORE INSERT</w:t>
      </w:r>
    </w:p>
    <w:p w14:paraId="52585C0D" w14:textId="77777777" w:rsidR="00AF1AC9" w:rsidRDefault="00AF1AC9" w:rsidP="00AF1AC9">
      <w:r>
        <w:t xml:space="preserve">    ON </w:t>
      </w:r>
      <w:proofErr w:type="spellStart"/>
      <w:proofErr w:type="gramStart"/>
      <w:r>
        <w:t>public.partecipantemeetingfisico</w:t>
      </w:r>
      <w:proofErr w:type="spellEnd"/>
      <w:proofErr w:type="gramEnd"/>
    </w:p>
    <w:p w14:paraId="22D03830" w14:textId="77777777" w:rsidR="00AF1AC9" w:rsidRDefault="00AF1AC9" w:rsidP="00AF1AC9">
      <w:r>
        <w:t xml:space="preserve">    FOR EACH ROW</w:t>
      </w:r>
    </w:p>
    <w:p w14:paraId="7D6A5047" w14:textId="4123347C" w:rsidR="00AF1AC9" w:rsidRDefault="00AF1AC9" w:rsidP="00AF1AC9">
      <w:r>
        <w:t xml:space="preserve">    EXECUTE PROCEDURE </w:t>
      </w:r>
      <w:proofErr w:type="spellStart"/>
      <w:r>
        <w:t>public."Controllo</w:t>
      </w:r>
      <w:proofErr w:type="spellEnd"/>
      <w:r>
        <w:t xml:space="preserve"> </w:t>
      </w:r>
      <w:proofErr w:type="spellStart"/>
      <w:r>
        <w:t>validitàdatainserimento</w:t>
      </w:r>
      <w:proofErr w:type="spellEnd"/>
      <w:r>
        <w:t xml:space="preserve"> partecipanti meeting </w:t>
      </w:r>
      <w:proofErr w:type="spellStart"/>
      <w:r>
        <w:t>fisic</w:t>
      </w:r>
      <w:proofErr w:type="spellEnd"/>
      <w:r>
        <w:t>"();</w:t>
      </w:r>
    </w:p>
    <w:p w14:paraId="7EA14565" w14:textId="6055DDA4" w:rsidR="00AF1AC9" w:rsidRDefault="00AF1AC9" w:rsidP="00AF1AC9"/>
    <w:p w14:paraId="5924C76D" w14:textId="6799AB10" w:rsidR="00C910EB" w:rsidRDefault="00C910EB">
      <w:r>
        <w:br w:type="page"/>
      </w:r>
    </w:p>
    <w:p w14:paraId="619D2BC1" w14:textId="6F334F1C" w:rsidR="00C910EB" w:rsidRPr="004C78DA" w:rsidRDefault="00C910EB" w:rsidP="00C910EB">
      <w:pPr>
        <w:rPr>
          <w:i/>
          <w:iCs/>
          <w:sz w:val="32"/>
          <w:szCs w:val="32"/>
        </w:rPr>
      </w:pPr>
      <w:r w:rsidRPr="004C78DA">
        <w:rPr>
          <w:i/>
          <w:iCs/>
          <w:sz w:val="32"/>
          <w:szCs w:val="32"/>
        </w:rPr>
        <w:lastRenderedPageBreak/>
        <w:t xml:space="preserve">Trigger che richiama la funzione che controlla che il numero dei partecipanti ad </w:t>
      </w:r>
      <w:proofErr w:type="gramStart"/>
      <w:r w:rsidRPr="004C78DA">
        <w:rPr>
          <w:i/>
          <w:iCs/>
          <w:sz w:val="32"/>
          <w:szCs w:val="32"/>
        </w:rPr>
        <w:t>un meeting telematico</w:t>
      </w:r>
      <w:proofErr w:type="gramEnd"/>
      <w:r w:rsidRPr="004C78DA">
        <w:rPr>
          <w:i/>
          <w:iCs/>
          <w:sz w:val="32"/>
          <w:szCs w:val="32"/>
        </w:rPr>
        <w:t xml:space="preserve"> non superi il numero massimo di dispositivi collegabili della piattaforma del meeting prima dell’inserimento del nuovo meeting.</w:t>
      </w:r>
    </w:p>
    <w:p w14:paraId="65A47EBA" w14:textId="77777777" w:rsidR="00C910EB" w:rsidRDefault="00C910EB" w:rsidP="00C910EB"/>
    <w:p w14:paraId="0D4481B9" w14:textId="77777777" w:rsidR="00C910EB" w:rsidRDefault="00C910EB" w:rsidP="00AF1AC9"/>
    <w:p w14:paraId="1F04E970" w14:textId="77777777" w:rsidR="00AF1AC9" w:rsidRDefault="00AF1AC9" w:rsidP="00AF1AC9">
      <w:r>
        <w:t xml:space="preserve">CREATE FUNCTION </w:t>
      </w:r>
      <w:proofErr w:type="spellStart"/>
      <w:r>
        <w:t>public."Controllo</w:t>
      </w:r>
      <w:proofErr w:type="spellEnd"/>
      <w:r>
        <w:t xml:space="preserve"> </w:t>
      </w:r>
      <w:proofErr w:type="spellStart"/>
      <w:r>
        <w:t>NumeroMaxPartecipantiMeetingTelematico</w:t>
      </w:r>
      <w:proofErr w:type="spellEnd"/>
      <w:r>
        <w:t>"()</w:t>
      </w:r>
    </w:p>
    <w:p w14:paraId="1A7C2789" w14:textId="77777777" w:rsidR="00AF1AC9" w:rsidRDefault="00AF1AC9" w:rsidP="00AF1AC9">
      <w:r>
        <w:t xml:space="preserve">    RETURNS trigger</w:t>
      </w:r>
    </w:p>
    <w:p w14:paraId="28056EF0" w14:textId="77777777" w:rsidR="00AF1AC9" w:rsidRDefault="00AF1AC9" w:rsidP="00AF1AC9">
      <w:r>
        <w:t xml:space="preserve">    LANGUAGE '</w:t>
      </w:r>
      <w:proofErr w:type="spellStart"/>
      <w:r>
        <w:t>plpgsql</w:t>
      </w:r>
      <w:proofErr w:type="spellEnd"/>
      <w:r>
        <w:t>'</w:t>
      </w:r>
    </w:p>
    <w:p w14:paraId="737DC18E" w14:textId="77777777" w:rsidR="00AF1AC9" w:rsidRDefault="00AF1AC9" w:rsidP="00AF1AC9">
      <w:r>
        <w:t xml:space="preserve">    COST 100</w:t>
      </w:r>
    </w:p>
    <w:p w14:paraId="3A7752A8" w14:textId="77777777" w:rsidR="00AF1AC9" w:rsidRDefault="00AF1AC9" w:rsidP="00AF1AC9">
      <w:r>
        <w:t xml:space="preserve">    VOLATILE NOT LEAKPROOF</w:t>
      </w:r>
    </w:p>
    <w:p w14:paraId="0EAACA6E" w14:textId="77777777" w:rsidR="00AF1AC9" w:rsidRDefault="00AF1AC9" w:rsidP="00AF1AC9">
      <w:r>
        <w:t>AS $BODY$</w:t>
      </w:r>
    </w:p>
    <w:p w14:paraId="492497CE" w14:textId="77777777" w:rsidR="00AF1AC9" w:rsidRDefault="00AF1AC9" w:rsidP="00AF1AC9">
      <w:r>
        <w:t>DECLARE</w:t>
      </w:r>
    </w:p>
    <w:p w14:paraId="1BE09C5F" w14:textId="77777777" w:rsidR="00AF1AC9" w:rsidRDefault="00AF1AC9" w:rsidP="00AF1AC9">
      <w:r>
        <w:t xml:space="preserve">    </w:t>
      </w:r>
      <w:proofErr w:type="spellStart"/>
      <w:r>
        <w:t>numLimitePartecipanti</w:t>
      </w:r>
      <w:proofErr w:type="spellEnd"/>
      <w:r>
        <w:t xml:space="preserve"> INTEGER;</w:t>
      </w:r>
    </w:p>
    <w:p w14:paraId="12DB9685" w14:textId="77777777" w:rsidR="00AF1AC9" w:rsidRDefault="00AF1AC9" w:rsidP="00AF1AC9">
      <w:r>
        <w:t xml:space="preserve">    </w:t>
      </w:r>
      <w:proofErr w:type="spellStart"/>
      <w:r>
        <w:t>numDipendenti</w:t>
      </w:r>
      <w:proofErr w:type="spellEnd"/>
      <w:r>
        <w:t xml:space="preserve"> INTEGER;</w:t>
      </w:r>
    </w:p>
    <w:p w14:paraId="0D2A3407" w14:textId="77777777" w:rsidR="00AF1AC9" w:rsidRDefault="00AF1AC9" w:rsidP="00AF1AC9">
      <w:r>
        <w:t>BEGIN</w:t>
      </w:r>
    </w:p>
    <w:p w14:paraId="271A9D80" w14:textId="77777777" w:rsidR="00AF1AC9" w:rsidRDefault="00AF1AC9" w:rsidP="00AF1AC9">
      <w:r>
        <w:t xml:space="preserve">    SELECT </w:t>
      </w:r>
      <w:proofErr w:type="spellStart"/>
      <w:r>
        <w:t>nMaxDispositivi</w:t>
      </w:r>
      <w:proofErr w:type="spellEnd"/>
      <w:r>
        <w:t xml:space="preserve"> INTO </w:t>
      </w:r>
      <w:proofErr w:type="spellStart"/>
      <w:r>
        <w:t>numLimitePartecipanti</w:t>
      </w:r>
      <w:proofErr w:type="spellEnd"/>
    </w:p>
    <w:p w14:paraId="431910BD" w14:textId="77777777" w:rsidR="00AF1AC9" w:rsidRDefault="00AF1AC9" w:rsidP="00AF1AC9">
      <w:r>
        <w:t xml:space="preserve">    FROM PIATTAFORMAMEETING AS PM NATURAL JOIN MEETINGTELEMATICO AS MT</w:t>
      </w:r>
    </w:p>
    <w:p w14:paraId="33A40950" w14:textId="77777777" w:rsidR="00AF1AC9" w:rsidRDefault="00AF1AC9" w:rsidP="00AF1AC9">
      <w:r>
        <w:t xml:space="preserve">    WHERE </w:t>
      </w:r>
      <w:proofErr w:type="spellStart"/>
      <w:proofErr w:type="gramStart"/>
      <w:r>
        <w:t>MT.CodMT</w:t>
      </w:r>
      <w:proofErr w:type="spellEnd"/>
      <w:proofErr w:type="gramEnd"/>
      <w:r>
        <w:t xml:space="preserve"> = </w:t>
      </w:r>
      <w:proofErr w:type="spellStart"/>
      <w:r>
        <w:t>NEW.CodMT</w:t>
      </w:r>
      <w:proofErr w:type="spellEnd"/>
      <w:r>
        <w:t>;</w:t>
      </w:r>
    </w:p>
    <w:p w14:paraId="3706160F" w14:textId="77777777" w:rsidR="00AF1AC9" w:rsidRDefault="00AF1AC9" w:rsidP="00AF1AC9"/>
    <w:p w14:paraId="7F8908AC" w14:textId="77777777" w:rsidR="00AF1AC9" w:rsidRDefault="00AF1AC9" w:rsidP="00AF1AC9">
      <w:r>
        <w:t xml:space="preserve">    SELECT COUNT(CodF) INTO </w:t>
      </w:r>
      <w:proofErr w:type="spellStart"/>
      <w:r>
        <w:t>numDipendenti</w:t>
      </w:r>
      <w:proofErr w:type="spellEnd"/>
    </w:p>
    <w:p w14:paraId="471EBCC6" w14:textId="77777777" w:rsidR="00AF1AC9" w:rsidRDefault="00AF1AC9" w:rsidP="00AF1AC9">
      <w:r>
        <w:t xml:space="preserve">    FROM PARTECIPANTEMEETINGTELEMATICO AS PMT</w:t>
      </w:r>
    </w:p>
    <w:p w14:paraId="013CCF60" w14:textId="77777777" w:rsidR="00AF1AC9" w:rsidRDefault="00AF1AC9" w:rsidP="00AF1AC9">
      <w:r>
        <w:t xml:space="preserve">    WHERE </w:t>
      </w:r>
      <w:proofErr w:type="spellStart"/>
      <w:r>
        <w:t>PMT.CodMT</w:t>
      </w:r>
      <w:proofErr w:type="spellEnd"/>
      <w:r>
        <w:t xml:space="preserve"> = </w:t>
      </w:r>
      <w:proofErr w:type="spellStart"/>
      <w:r>
        <w:t>NEW.CodMT</w:t>
      </w:r>
      <w:proofErr w:type="spellEnd"/>
    </w:p>
    <w:p w14:paraId="14EC4861" w14:textId="77777777" w:rsidR="00AF1AC9" w:rsidRDefault="00AF1AC9" w:rsidP="00AF1AC9">
      <w:r>
        <w:t xml:space="preserve">    GROUP BY </w:t>
      </w:r>
      <w:proofErr w:type="spellStart"/>
      <w:r>
        <w:t>PMT.CodMT</w:t>
      </w:r>
      <w:proofErr w:type="spellEnd"/>
      <w:r>
        <w:t>;</w:t>
      </w:r>
    </w:p>
    <w:p w14:paraId="47A1750D" w14:textId="77777777" w:rsidR="00AF1AC9" w:rsidRDefault="00AF1AC9" w:rsidP="00AF1AC9">
      <w:r>
        <w:t xml:space="preserve">      </w:t>
      </w:r>
    </w:p>
    <w:p w14:paraId="18144177" w14:textId="77777777" w:rsidR="00AF1AC9" w:rsidRDefault="00AF1AC9" w:rsidP="00AF1AC9">
      <w:r>
        <w:t xml:space="preserve">    </w:t>
      </w:r>
      <w:proofErr w:type="gramStart"/>
      <w:r>
        <w:t>IF(</w:t>
      </w:r>
      <w:proofErr w:type="spellStart"/>
      <w:proofErr w:type="gramEnd"/>
      <w:r>
        <w:t>numDipendenti</w:t>
      </w:r>
      <w:proofErr w:type="spellEnd"/>
      <w:r>
        <w:t xml:space="preserve"> &gt; </w:t>
      </w:r>
      <w:proofErr w:type="spellStart"/>
      <w:r>
        <w:t>numLimitePartecipanti</w:t>
      </w:r>
      <w:proofErr w:type="spellEnd"/>
      <w:r>
        <w:t>) THEN</w:t>
      </w:r>
    </w:p>
    <w:p w14:paraId="5C2023D5" w14:textId="77777777" w:rsidR="00AF1AC9" w:rsidRDefault="00AF1AC9" w:rsidP="00AF1AC9">
      <w:r>
        <w:tab/>
      </w:r>
      <w:r>
        <w:tab/>
        <w:t>RAISE EXCEPTION 'ATTENZIONE superato numero massimo dispositivi ammessi ';</w:t>
      </w:r>
    </w:p>
    <w:p w14:paraId="580B85A8" w14:textId="77777777" w:rsidR="00AF1AC9" w:rsidRDefault="00AF1AC9" w:rsidP="00AF1AC9">
      <w:r>
        <w:t xml:space="preserve">    </w:t>
      </w:r>
    </w:p>
    <w:p w14:paraId="4D1371B8" w14:textId="77777777" w:rsidR="00AF1AC9" w:rsidRDefault="00AF1AC9" w:rsidP="00AF1AC9">
      <w:r>
        <w:tab/>
        <w:t>END IF;</w:t>
      </w:r>
    </w:p>
    <w:p w14:paraId="7DFE8B10" w14:textId="77777777" w:rsidR="00AF1AC9" w:rsidRDefault="00AF1AC9" w:rsidP="00AF1AC9"/>
    <w:p w14:paraId="2929E23F" w14:textId="77777777" w:rsidR="00AF1AC9" w:rsidRDefault="00AF1AC9" w:rsidP="00AF1AC9">
      <w:r>
        <w:t xml:space="preserve">    RETURN NEW;</w:t>
      </w:r>
    </w:p>
    <w:p w14:paraId="46D9410F" w14:textId="77777777" w:rsidR="00AF1AC9" w:rsidRDefault="00AF1AC9" w:rsidP="00AF1AC9">
      <w:r>
        <w:t>END;</w:t>
      </w:r>
    </w:p>
    <w:p w14:paraId="198AC3F0" w14:textId="33BB10F5" w:rsidR="00AF1AC9" w:rsidRDefault="00AF1AC9" w:rsidP="00AF1AC9">
      <w:r>
        <w:t>$BODY$;</w:t>
      </w:r>
    </w:p>
    <w:p w14:paraId="2A8662B8" w14:textId="0085ECE9" w:rsidR="00AF1AC9" w:rsidRDefault="00AF1AC9" w:rsidP="00AF1AC9"/>
    <w:p w14:paraId="0B9C5FDB" w14:textId="77777777" w:rsidR="00AF1AC9" w:rsidRDefault="00AF1AC9" w:rsidP="00AF1AC9">
      <w:r>
        <w:t>CREATE TRIGGER "</w:t>
      </w:r>
      <w:proofErr w:type="spellStart"/>
      <w:r>
        <w:t>Trigger_controllonumeromaxpartecipantimeetingtelematico</w:t>
      </w:r>
      <w:proofErr w:type="spellEnd"/>
      <w:r>
        <w:t>"</w:t>
      </w:r>
    </w:p>
    <w:p w14:paraId="091615D3" w14:textId="77777777" w:rsidR="00AF1AC9" w:rsidRDefault="00AF1AC9" w:rsidP="00AF1AC9">
      <w:r>
        <w:t xml:space="preserve">    BEFORE INSERT</w:t>
      </w:r>
    </w:p>
    <w:p w14:paraId="2F4FFB26" w14:textId="77777777" w:rsidR="00AF1AC9" w:rsidRDefault="00AF1AC9" w:rsidP="00AF1AC9">
      <w:r>
        <w:t xml:space="preserve">    ON </w:t>
      </w:r>
      <w:proofErr w:type="spellStart"/>
      <w:proofErr w:type="gramStart"/>
      <w:r>
        <w:t>public.partecipantemeetingtelematico</w:t>
      </w:r>
      <w:proofErr w:type="spellEnd"/>
      <w:proofErr w:type="gramEnd"/>
    </w:p>
    <w:p w14:paraId="2A629CD3" w14:textId="77777777" w:rsidR="00AF1AC9" w:rsidRDefault="00AF1AC9" w:rsidP="00AF1AC9">
      <w:r>
        <w:t xml:space="preserve">    FOR EACH ROW</w:t>
      </w:r>
    </w:p>
    <w:p w14:paraId="2CDE65BC" w14:textId="09C748F2" w:rsidR="00AF1AC9" w:rsidRDefault="00AF1AC9" w:rsidP="00AF1AC9">
      <w:r>
        <w:t xml:space="preserve">    EXECUTE PROCEDURE </w:t>
      </w:r>
      <w:proofErr w:type="spellStart"/>
      <w:r>
        <w:t>public."Controllo</w:t>
      </w:r>
      <w:proofErr w:type="spellEnd"/>
      <w:r>
        <w:t xml:space="preserve"> </w:t>
      </w:r>
      <w:proofErr w:type="spellStart"/>
      <w:r>
        <w:t>NumeroMaxPartecipantiMeetingTelematico</w:t>
      </w:r>
      <w:proofErr w:type="spellEnd"/>
      <w:r>
        <w:t>"();</w:t>
      </w:r>
    </w:p>
    <w:p w14:paraId="2B2F5DAB" w14:textId="77777777" w:rsidR="00C910EB" w:rsidRDefault="00C910EB" w:rsidP="00C910EB"/>
    <w:p w14:paraId="40F388FE" w14:textId="77777777" w:rsidR="004C78DA" w:rsidRDefault="004C78DA">
      <w:pPr>
        <w:rPr>
          <w:i/>
          <w:iCs/>
          <w:sz w:val="32"/>
          <w:szCs w:val="32"/>
        </w:rPr>
      </w:pPr>
      <w:r>
        <w:rPr>
          <w:i/>
          <w:iCs/>
          <w:sz w:val="32"/>
          <w:szCs w:val="32"/>
        </w:rPr>
        <w:br w:type="page"/>
      </w:r>
    </w:p>
    <w:p w14:paraId="1DCD17EF" w14:textId="5014970C" w:rsidR="00C910EB" w:rsidRPr="004C78DA" w:rsidRDefault="00C910EB" w:rsidP="00C910EB">
      <w:pPr>
        <w:rPr>
          <w:i/>
          <w:iCs/>
          <w:sz w:val="32"/>
          <w:szCs w:val="32"/>
        </w:rPr>
      </w:pPr>
      <w:r w:rsidRPr="004C78DA">
        <w:rPr>
          <w:i/>
          <w:iCs/>
          <w:sz w:val="32"/>
          <w:szCs w:val="32"/>
        </w:rPr>
        <w:lastRenderedPageBreak/>
        <w:t xml:space="preserve">Trigger che richiama la funzione per controllare che un partecipante non sia già occupato nell’arco temporale </w:t>
      </w:r>
      <w:proofErr w:type="gramStart"/>
      <w:r w:rsidRPr="004C78DA">
        <w:rPr>
          <w:i/>
          <w:iCs/>
          <w:sz w:val="32"/>
          <w:szCs w:val="32"/>
        </w:rPr>
        <w:t>del meeting</w:t>
      </w:r>
      <w:proofErr w:type="gramEnd"/>
      <w:r w:rsidRPr="004C78DA">
        <w:rPr>
          <w:i/>
          <w:iCs/>
          <w:sz w:val="32"/>
          <w:szCs w:val="32"/>
        </w:rPr>
        <w:t xml:space="preserve"> in cui è stato aggiunto prima dell’’inserimento di un nuovo meeting Telematico.</w:t>
      </w:r>
    </w:p>
    <w:p w14:paraId="3D46181F" w14:textId="45183D8B" w:rsidR="00AF1AC9" w:rsidRDefault="00AF1AC9" w:rsidP="00AF1AC9"/>
    <w:p w14:paraId="054D138C" w14:textId="77777777" w:rsidR="00AF1AC9" w:rsidRDefault="00AF1AC9" w:rsidP="00AF1AC9">
      <w:r>
        <w:t>CREATE FUNCTION public."ControlloSovrapposizioneMeetingPerPartecipanteMeetingTelematico"()</w:t>
      </w:r>
    </w:p>
    <w:p w14:paraId="78F39256" w14:textId="77777777" w:rsidR="00AF1AC9" w:rsidRDefault="00AF1AC9" w:rsidP="00AF1AC9">
      <w:r>
        <w:t xml:space="preserve">    RETURNS trigger</w:t>
      </w:r>
    </w:p>
    <w:p w14:paraId="3341DB17" w14:textId="77777777" w:rsidR="00AF1AC9" w:rsidRDefault="00AF1AC9" w:rsidP="00AF1AC9">
      <w:r>
        <w:t xml:space="preserve">    LANGUAGE '</w:t>
      </w:r>
      <w:proofErr w:type="spellStart"/>
      <w:r>
        <w:t>plpgsql</w:t>
      </w:r>
      <w:proofErr w:type="spellEnd"/>
      <w:r>
        <w:t>'</w:t>
      </w:r>
    </w:p>
    <w:p w14:paraId="007EBFED" w14:textId="77777777" w:rsidR="00AF1AC9" w:rsidRDefault="00AF1AC9" w:rsidP="00AF1AC9">
      <w:r>
        <w:t xml:space="preserve">    COST 100</w:t>
      </w:r>
    </w:p>
    <w:p w14:paraId="19958DEA" w14:textId="77777777" w:rsidR="00AF1AC9" w:rsidRDefault="00AF1AC9" w:rsidP="00AF1AC9">
      <w:r>
        <w:t xml:space="preserve">    VOLATILE NOT LEAKPROOF</w:t>
      </w:r>
    </w:p>
    <w:p w14:paraId="197200EF" w14:textId="77777777" w:rsidR="00AF1AC9" w:rsidRDefault="00AF1AC9" w:rsidP="00AF1AC9">
      <w:r>
        <w:t>AS $BODY$</w:t>
      </w:r>
    </w:p>
    <w:p w14:paraId="459A9545" w14:textId="77777777" w:rsidR="00AF1AC9" w:rsidRDefault="00AF1AC9" w:rsidP="00AF1AC9">
      <w:r>
        <w:t>DECLARE</w:t>
      </w:r>
    </w:p>
    <w:p w14:paraId="565D625A" w14:textId="77777777" w:rsidR="00AF1AC9" w:rsidRDefault="00AF1AC9" w:rsidP="00AF1AC9">
      <w:r>
        <w:t xml:space="preserve">    </w:t>
      </w:r>
      <w:proofErr w:type="spellStart"/>
      <w:r>
        <w:t>dataMeeting</w:t>
      </w:r>
      <w:proofErr w:type="spellEnd"/>
      <w:r>
        <w:t xml:space="preserve"> DATE;</w:t>
      </w:r>
    </w:p>
    <w:p w14:paraId="5792F69A" w14:textId="77777777" w:rsidR="00AF1AC9" w:rsidRDefault="00AF1AC9" w:rsidP="00AF1AC9">
      <w:r>
        <w:t xml:space="preserve">    </w:t>
      </w:r>
      <w:proofErr w:type="spellStart"/>
      <w:r>
        <w:t>oraInizioMeeting</w:t>
      </w:r>
      <w:proofErr w:type="spellEnd"/>
      <w:r>
        <w:t xml:space="preserve"> TIME;</w:t>
      </w:r>
    </w:p>
    <w:p w14:paraId="3C0B5EF7" w14:textId="77777777" w:rsidR="00AF1AC9" w:rsidRDefault="00AF1AC9" w:rsidP="00AF1AC9">
      <w:r>
        <w:t xml:space="preserve">    </w:t>
      </w:r>
      <w:proofErr w:type="spellStart"/>
      <w:r>
        <w:t>oraFineMeeting</w:t>
      </w:r>
      <w:proofErr w:type="spellEnd"/>
      <w:r>
        <w:t xml:space="preserve"> TIME;</w:t>
      </w:r>
    </w:p>
    <w:p w14:paraId="1B470E96" w14:textId="77777777" w:rsidR="00AF1AC9" w:rsidRDefault="00AF1AC9" w:rsidP="00AF1AC9">
      <w:r>
        <w:t>BEGIN</w:t>
      </w:r>
    </w:p>
    <w:p w14:paraId="100756B4" w14:textId="77777777" w:rsidR="00AF1AC9" w:rsidRDefault="00AF1AC9" w:rsidP="00AF1AC9">
      <w:r>
        <w:t xml:space="preserve">    SELECT </w:t>
      </w:r>
      <w:proofErr w:type="spellStart"/>
      <w:proofErr w:type="gramStart"/>
      <w:r>
        <w:t>MT.DataMT</w:t>
      </w:r>
      <w:proofErr w:type="spellEnd"/>
      <w:proofErr w:type="gramEnd"/>
      <w:r>
        <w:t xml:space="preserve">, </w:t>
      </w:r>
      <w:proofErr w:type="spellStart"/>
      <w:r>
        <w:t>MT.OraI</w:t>
      </w:r>
      <w:proofErr w:type="spellEnd"/>
      <w:r>
        <w:t xml:space="preserve">, </w:t>
      </w:r>
      <w:proofErr w:type="spellStart"/>
      <w:r>
        <w:t>MT.OraF</w:t>
      </w:r>
      <w:proofErr w:type="spellEnd"/>
      <w:r>
        <w:t xml:space="preserve"> INTO </w:t>
      </w:r>
      <w:proofErr w:type="spellStart"/>
      <w:r>
        <w:t>dataMeeting</w:t>
      </w:r>
      <w:proofErr w:type="spellEnd"/>
      <w:r>
        <w:t xml:space="preserve">, </w:t>
      </w:r>
      <w:proofErr w:type="spellStart"/>
      <w:r>
        <w:t>oraInizioMeeting</w:t>
      </w:r>
      <w:proofErr w:type="spellEnd"/>
      <w:r>
        <w:t xml:space="preserve">, </w:t>
      </w:r>
      <w:proofErr w:type="spellStart"/>
      <w:r>
        <w:t>oraFineMeeting</w:t>
      </w:r>
      <w:proofErr w:type="spellEnd"/>
    </w:p>
    <w:p w14:paraId="0495F270" w14:textId="77777777" w:rsidR="00AF1AC9" w:rsidRDefault="00AF1AC9" w:rsidP="00AF1AC9">
      <w:r>
        <w:t xml:space="preserve">    FROM PARTECIPANTEMEETINGTELEMATICO AS PMT NATURAL JOIN MEETINGTELEMATICO AS MT</w:t>
      </w:r>
    </w:p>
    <w:p w14:paraId="07826B43" w14:textId="77777777" w:rsidR="00AF1AC9" w:rsidRDefault="00AF1AC9" w:rsidP="00AF1AC9">
      <w:r>
        <w:t xml:space="preserve">    WHERE </w:t>
      </w:r>
      <w:proofErr w:type="spellStart"/>
      <w:r>
        <w:t>NEW.CodF</w:t>
      </w:r>
      <w:proofErr w:type="spellEnd"/>
      <w:r>
        <w:t xml:space="preserve"> = </w:t>
      </w:r>
      <w:proofErr w:type="spellStart"/>
      <w:r>
        <w:t>PMT.CodF</w:t>
      </w:r>
      <w:proofErr w:type="spellEnd"/>
      <w:r>
        <w:t xml:space="preserve"> AND </w:t>
      </w:r>
      <w:proofErr w:type="spellStart"/>
      <w:r>
        <w:t>NEW.CodMT</w:t>
      </w:r>
      <w:proofErr w:type="spellEnd"/>
      <w:r>
        <w:t xml:space="preserve"> = </w:t>
      </w:r>
      <w:proofErr w:type="spellStart"/>
      <w:proofErr w:type="gramStart"/>
      <w:r>
        <w:t>MT.CodMT</w:t>
      </w:r>
      <w:proofErr w:type="spellEnd"/>
      <w:proofErr w:type="gramEnd"/>
      <w:r>
        <w:t>;</w:t>
      </w:r>
    </w:p>
    <w:p w14:paraId="3159A223" w14:textId="77777777" w:rsidR="00AF1AC9" w:rsidRDefault="00AF1AC9" w:rsidP="00AF1AC9"/>
    <w:p w14:paraId="56ADE66A" w14:textId="77777777" w:rsidR="00AF1AC9" w:rsidRDefault="00AF1AC9" w:rsidP="00AF1AC9">
      <w:r>
        <w:t xml:space="preserve">    IF EXISTS (SELECT *</w:t>
      </w:r>
    </w:p>
    <w:p w14:paraId="686D5835" w14:textId="77777777" w:rsidR="00AF1AC9" w:rsidRDefault="00AF1AC9" w:rsidP="00AF1AC9">
      <w:r>
        <w:tab/>
      </w:r>
      <w:r>
        <w:tab/>
        <w:t xml:space="preserve">   FROM PARTECIPANTEMEETINGFISICO AS PMF NATURAL JOIN</w:t>
      </w:r>
    </w:p>
    <w:p w14:paraId="45DDD214" w14:textId="77777777" w:rsidR="00AF1AC9" w:rsidRDefault="00AF1AC9" w:rsidP="00AF1AC9">
      <w:r>
        <w:tab/>
      </w:r>
      <w:r>
        <w:tab/>
        <w:t xml:space="preserve">   MEETINGFISICO AS MF</w:t>
      </w:r>
    </w:p>
    <w:p w14:paraId="69D12786" w14:textId="77777777" w:rsidR="00AF1AC9" w:rsidRDefault="00AF1AC9" w:rsidP="00AF1AC9">
      <w:r>
        <w:tab/>
      </w:r>
      <w:r>
        <w:tab/>
        <w:t xml:space="preserve">   WHERE </w:t>
      </w:r>
      <w:proofErr w:type="spellStart"/>
      <w:r>
        <w:t>NEW.CodF</w:t>
      </w:r>
      <w:proofErr w:type="spellEnd"/>
      <w:r>
        <w:t xml:space="preserve"> = </w:t>
      </w:r>
      <w:proofErr w:type="spellStart"/>
      <w:r>
        <w:t>PMF.CodF</w:t>
      </w:r>
      <w:proofErr w:type="spellEnd"/>
      <w:r>
        <w:t xml:space="preserve"> AND </w:t>
      </w:r>
      <w:proofErr w:type="spellStart"/>
      <w:r>
        <w:t>dataMeeting</w:t>
      </w:r>
      <w:proofErr w:type="spellEnd"/>
      <w:r>
        <w:t xml:space="preserve"> = </w:t>
      </w:r>
      <w:proofErr w:type="spellStart"/>
      <w:proofErr w:type="gramStart"/>
      <w:r>
        <w:t>MF.DataMF</w:t>
      </w:r>
      <w:proofErr w:type="spellEnd"/>
      <w:proofErr w:type="gramEnd"/>
      <w:r>
        <w:t xml:space="preserve"> AND </w:t>
      </w:r>
    </w:p>
    <w:p w14:paraId="17E62CDA" w14:textId="77777777" w:rsidR="00AF1AC9" w:rsidRDefault="00AF1AC9" w:rsidP="00AF1AC9">
      <w:r>
        <w:tab/>
      </w:r>
      <w:r>
        <w:tab/>
        <w:t xml:space="preserve">       ((</w:t>
      </w:r>
      <w:proofErr w:type="spellStart"/>
      <w:r>
        <w:t>oraInizioMeeting</w:t>
      </w:r>
      <w:proofErr w:type="spellEnd"/>
      <w:r>
        <w:t xml:space="preserve"> BETWEEN </w:t>
      </w:r>
      <w:proofErr w:type="spellStart"/>
      <w:r>
        <w:t>MF.OraI</w:t>
      </w:r>
      <w:proofErr w:type="spellEnd"/>
      <w:r>
        <w:t xml:space="preserve"> AND </w:t>
      </w:r>
      <w:proofErr w:type="spellStart"/>
      <w:r>
        <w:t>MF.OraF</w:t>
      </w:r>
      <w:proofErr w:type="spellEnd"/>
      <w:r>
        <w:t>) OR</w:t>
      </w:r>
    </w:p>
    <w:p w14:paraId="7453739F" w14:textId="77777777" w:rsidR="00AF1AC9" w:rsidRDefault="00AF1AC9" w:rsidP="00AF1AC9">
      <w:r>
        <w:tab/>
      </w:r>
      <w:r>
        <w:tab/>
      </w:r>
      <w:r>
        <w:tab/>
        <w:t>(</w:t>
      </w:r>
      <w:proofErr w:type="spellStart"/>
      <w:r>
        <w:t>oraFineMeeting</w:t>
      </w:r>
      <w:proofErr w:type="spellEnd"/>
      <w:r>
        <w:t xml:space="preserve"> BETWEEN </w:t>
      </w:r>
      <w:proofErr w:type="spellStart"/>
      <w:r>
        <w:t>MF.OraI</w:t>
      </w:r>
      <w:proofErr w:type="spellEnd"/>
      <w:r>
        <w:t xml:space="preserve"> AND </w:t>
      </w:r>
      <w:proofErr w:type="spellStart"/>
      <w:proofErr w:type="gramStart"/>
      <w:r>
        <w:t>MF.OraF</w:t>
      </w:r>
      <w:proofErr w:type="spellEnd"/>
      <w:r>
        <w:t>)OR</w:t>
      </w:r>
      <w:proofErr w:type="gramEnd"/>
      <w:r>
        <w:t>(</w:t>
      </w:r>
      <w:proofErr w:type="spellStart"/>
      <w:r>
        <w:t>MF.OraI</w:t>
      </w:r>
      <w:proofErr w:type="spellEnd"/>
      <w:r>
        <w:t xml:space="preserve"> BETWEEN </w:t>
      </w:r>
      <w:proofErr w:type="spellStart"/>
      <w:r>
        <w:t>oraInizioMeeting</w:t>
      </w:r>
      <w:proofErr w:type="spellEnd"/>
      <w:r>
        <w:t xml:space="preserve"> AND </w:t>
      </w:r>
      <w:proofErr w:type="spellStart"/>
      <w:r>
        <w:t>oraFineMeeting</w:t>
      </w:r>
      <w:proofErr w:type="spellEnd"/>
      <w:r>
        <w:t>)</w:t>
      </w:r>
    </w:p>
    <w:p w14:paraId="40877F17" w14:textId="77777777" w:rsidR="00AF1AC9" w:rsidRDefault="00AF1AC9" w:rsidP="00AF1AC9">
      <w:r>
        <w:tab/>
      </w:r>
      <w:r>
        <w:tab/>
      </w:r>
      <w:r>
        <w:tab/>
      </w:r>
      <w:r>
        <w:tab/>
      </w:r>
      <w:proofErr w:type="gramStart"/>
      <w:r>
        <w:t>OR(</w:t>
      </w:r>
      <w:proofErr w:type="spellStart"/>
      <w:proofErr w:type="gramEnd"/>
      <w:r>
        <w:t>MF.OraF</w:t>
      </w:r>
      <w:proofErr w:type="spellEnd"/>
      <w:r>
        <w:t xml:space="preserve"> BETWEEN </w:t>
      </w:r>
      <w:proofErr w:type="spellStart"/>
      <w:r>
        <w:t>oraInizioMeeting</w:t>
      </w:r>
      <w:proofErr w:type="spellEnd"/>
      <w:r>
        <w:t xml:space="preserve"> AND </w:t>
      </w:r>
      <w:proofErr w:type="spellStart"/>
      <w:r>
        <w:t>oraFineMeeting</w:t>
      </w:r>
      <w:proofErr w:type="spellEnd"/>
      <w:r>
        <w:t>)))</w:t>
      </w:r>
    </w:p>
    <w:p w14:paraId="29237797" w14:textId="77777777" w:rsidR="00AF1AC9" w:rsidRDefault="00AF1AC9" w:rsidP="00AF1AC9">
      <w:r>
        <w:tab/>
        <w:t>OR EXISTS (SELECT *</w:t>
      </w:r>
    </w:p>
    <w:p w14:paraId="50AF945A" w14:textId="77777777" w:rsidR="00AF1AC9" w:rsidRDefault="00AF1AC9" w:rsidP="00AF1AC9">
      <w:r>
        <w:tab/>
      </w:r>
      <w:r>
        <w:tab/>
      </w:r>
      <w:r>
        <w:tab/>
        <w:t>FROM PARTECIPANTEMEETINGTELEMATICO AS PMT NATURAL JOIN</w:t>
      </w:r>
    </w:p>
    <w:p w14:paraId="7ADB18E2" w14:textId="77777777" w:rsidR="00AF1AC9" w:rsidRDefault="00AF1AC9" w:rsidP="00AF1AC9">
      <w:r>
        <w:tab/>
      </w:r>
      <w:r>
        <w:tab/>
      </w:r>
      <w:r>
        <w:tab/>
      </w:r>
      <w:r>
        <w:tab/>
        <w:t>MEETINGTELEMATICO AS MT</w:t>
      </w:r>
    </w:p>
    <w:p w14:paraId="42568E49" w14:textId="77777777" w:rsidR="00AF1AC9" w:rsidRDefault="00AF1AC9" w:rsidP="00AF1AC9">
      <w:r>
        <w:tab/>
      </w:r>
      <w:r>
        <w:tab/>
      </w:r>
      <w:r>
        <w:tab/>
        <w:t xml:space="preserve">WHERE </w:t>
      </w:r>
      <w:proofErr w:type="spellStart"/>
      <w:r>
        <w:t>NEW.CodF</w:t>
      </w:r>
      <w:proofErr w:type="spellEnd"/>
      <w:r>
        <w:t xml:space="preserve"> = </w:t>
      </w:r>
      <w:proofErr w:type="spellStart"/>
      <w:r>
        <w:t>PMT.CodF</w:t>
      </w:r>
      <w:proofErr w:type="spellEnd"/>
      <w:r>
        <w:t xml:space="preserve"> AND </w:t>
      </w:r>
      <w:proofErr w:type="spellStart"/>
      <w:r>
        <w:t>dataMeeting</w:t>
      </w:r>
      <w:proofErr w:type="spellEnd"/>
      <w:r>
        <w:t xml:space="preserve"> = </w:t>
      </w:r>
      <w:proofErr w:type="spellStart"/>
      <w:proofErr w:type="gramStart"/>
      <w:r>
        <w:t>MT.DataMT</w:t>
      </w:r>
      <w:proofErr w:type="spellEnd"/>
      <w:proofErr w:type="gramEnd"/>
      <w:r>
        <w:t xml:space="preserve"> AND</w:t>
      </w:r>
    </w:p>
    <w:p w14:paraId="0D9D6DD9" w14:textId="77777777" w:rsidR="00AF1AC9" w:rsidRDefault="00AF1AC9" w:rsidP="00AF1AC9">
      <w:r>
        <w:tab/>
      </w:r>
      <w:r>
        <w:tab/>
      </w:r>
      <w:r>
        <w:tab/>
        <w:t xml:space="preserve">    ((</w:t>
      </w:r>
      <w:proofErr w:type="spellStart"/>
      <w:r>
        <w:t>oraInizioMeeting</w:t>
      </w:r>
      <w:proofErr w:type="spellEnd"/>
      <w:r>
        <w:t xml:space="preserve"> BETWEEN </w:t>
      </w:r>
      <w:proofErr w:type="spellStart"/>
      <w:r>
        <w:t>MT.OraI</w:t>
      </w:r>
      <w:proofErr w:type="spellEnd"/>
      <w:r>
        <w:t xml:space="preserve"> AND </w:t>
      </w:r>
      <w:proofErr w:type="spellStart"/>
      <w:r>
        <w:t>MT.OraF</w:t>
      </w:r>
      <w:proofErr w:type="spellEnd"/>
      <w:r>
        <w:t>) OR</w:t>
      </w:r>
    </w:p>
    <w:p w14:paraId="6B8BE3D0" w14:textId="77777777" w:rsidR="00AF1AC9" w:rsidRDefault="00AF1AC9" w:rsidP="00AF1AC9">
      <w:r>
        <w:tab/>
      </w:r>
      <w:r>
        <w:tab/>
      </w:r>
      <w:r>
        <w:tab/>
        <w:t xml:space="preserve">    (</w:t>
      </w:r>
      <w:proofErr w:type="spellStart"/>
      <w:r>
        <w:t>oraFineMeeting</w:t>
      </w:r>
      <w:proofErr w:type="spellEnd"/>
      <w:r>
        <w:t xml:space="preserve"> BETWEEN </w:t>
      </w:r>
      <w:proofErr w:type="spellStart"/>
      <w:r>
        <w:t>MT.OraI</w:t>
      </w:r>
      <w:proofErr w:type="spellEnd"/>
      <w:r>
        <w:t xml:space="preserve"> AND </w:t>
      </w:r>
      <w:proofErr w:type="spellStart"/>
      <w:proofErr w:type="gramStart"/>
      <w:r>
        <w:t>MT.OraF</w:t>
      </w:r>
      <w:proofErr w:type="spellEnd"/>
      <w:r>
        <w:t>)OR</w:t>
      </w:r>
      <w:proofErr w:type="gramEnd"/>
      <w:r>
        <w:t>(</w:t>
      </w:r>
      <w:proofErr w:type="spellStart"/>
      <w:r>
        <w:t>MT.OraI</w:t>
      </w:r>
      <w:proofErr w:type="spellEnd"/>
      <w:r>
        <w:t xml:space="preserve"> BETWEEN </w:t>
      </w:r>
      <w:proofErr w:type="spellStart"/>
      <w:r>
        <w:t>oraInizioMeeting</w:t>
      </w:r>
      <w:proofErr w:type="spellEnd"/>
      <w:r>
        <w:t xml:space="preserve"> AND </w:t>
      </w:r>
      <w:proofErr w:type="spellStart"/>
      <w:r>
        <w:t>oraFineMeeting</w:t>
      </w:r>
      <w:proofErr w:type="spellEnd"/>
      <w:r>
        <w:t>)</w:t>
      </w:r>
    </w:p>
    <w:p w14:paraId="70AF956D" w14:textId="77777777" w:rsidR="00AF1AC9" w:rsidRDefault="00AF1AC9" w:rsidP="00AF1AC9">
      <w:r>
        <w:tab/>
      </w:r>
      <w:r>
        <w:tab/>
      </w:r>
      <w:r>
        <w:tab/>
      </w:r>
      <w:r>
        <w:tab/>
      </w:r>
      <w:proofErr w:type="gramStart"/>
      <w:r>
        <w:t>OR(</w:t>
      </w:r>
      <w:proofErr w:type="spellStart"/>
      <w:proofErr w:type="gramEnd"/>
      <w:r>
        <w:t>MT.OraF</w:t>
      </w:r>
      <w:proofErr w:type="spellEnd"/>
      <w:r>
        <w:t xml:space="preserve"> BETWEEN </w:t>
      </w:r>
      <w:proofErr w:type="spellStart"/>
      <w:r>
        <w:t>oraInizioMeeting</w:t>
      </w:r>
      <w:proofErr w:type="spellEnd"/>
      <w:r>
        <w:t xml:space="preserve"> AND </w:t>
      </w:r>
      <w:proofErr w:type="spellStart"/>
      <w:r>
        <w:t>oraFineMeeting</w:t>
      </w:r>
      <w:proofErr w:type="spellEnd"/>
      <w:r>
        <w:t>))) THEN</w:t>
      </w:r>
    </w:p>
    <w:p w14:paraId="1B0461F9" w14:textId="77777777" w:rsidR="00AF1AC9" w:rsidRDefault="00AF1AC9" w:rsidP="00AF1AC9">
      <w:r>
        <w:tab/>
        <w:t>RAISE EXCEPTION 'In quelle ore questo dipendente partecipa già ad un altro meeting';</w:t>
      </w:r>
    </w:p>
    <w:p w14:paraId="122F4C2D" w14:textId="77777777" w:rsidR="00AF1AC9" w:rsidRDefault="00AF1AC9" w:rsidP="00AF1AC9">
      <w:r>
        <w:t xml:space="preserve">    END IF;</w:t>
      </w:r>
    </w:p>
    <w:p w14:paraId="3B8A0F19" w14:textId="77777777" w:rsidR="00AF1AC9" w:rsidRDefault="00AF1AC9" w:rsidP="00AF1AC9"/>
    <w:p w14:paraId="3A720720" w14:textId="77777777" w:rsidR="00AF1AC9" w:rsidRDefault="00AF1AC9" w:rsidP="00AF1AC9">
      <w:r>
        <w:t xml:space="preserve">    RETURN NEW;</w:t>
      </w:r>
    </w:p>
    <w:p w14:paraId="438836AF" w14:textId="77777777" w:rsidR="00AF1AC9" w:rsidRDefault="00AF1AC9" w:rsidP="00AF1AC9">
      <w:r>
        <w:t>END;</w:t>
      </w:r>
    </w:p>
    <w:p w14:paraId="4DFDE6FF" w14:textId="2427CA3C" w:rsidR="00AF1AC9" w:rsidRDefault="00AF1AC9" w:rsidP="00AF1AC9">
      <w:r>
        <w:t>$BODY$;</w:t>
      </w:r>
    </w:p>
    <w:p w14:paraId="258626C2" w14:textId="2689947B" w:rsidR="00AF1AC9" w:rsidRDefault="00AF1AC9" w:rsidP="00AF1AC9"/>
    <w:p w14:paraId="540B635A" w14:textId="77777777" w:rsidR="00AF1AC9" w:rsidRDefault="00AF1AC9" w:rsidP="00AF1AC9">
      <w:r>
        <w:t>CREATE TRIGGER "Trigger_controllosovrapposizionemeetingperpartecipantemeetingte"</w:t>
      </w:r>
    </w:p>
    <w:p w14:paraId="53EF5A59" w14:textId="77777777" w:rsidR="00AF1AC9" w:rsidRDefault="00AF1AC9" w:rsidP="00AF1AC9">
      <w:r>
        <w:t xml:space="preserve">    BEFORE INSERT</w:t>
      </w:r>
    </w:p>
    <w:p w14:paraId="2069DC54" w14:textId="77777777" w:rsidR="00AF1AC9" w:rsidRDefault="00AF1AC9" w:rsidP="00AF1AC9">
      <w:r>
        <w:t xml:space="preserve">    ON </w:t>
      </w:r>
      <w:proofErr w:type="spellStart"/>
      <w:proofErr w:type="gramStart"/>
      <w:r>
        <w:t>public.partecipantemeetingtelematico</w:t>
      </w:r>
      <w:proofErr w:type="spellEnd"/>
      <w:proofErr w:type="gramEnd"/>
    </w:p>
    <w:p w14:paraId="18364DBF" w14:textId="77777777" w:rsidR="00AF1AC9" w:rsidRDefault="00AF1AC9" w:rsidP="00AF1AC9">
      <w:r>
        <w:t xml:space="preserve">    FOR EACH ROW</w:t>
      </w:r>
    </w:p>
    <w:p w14:paraId="0711E869" w14:textId="29F496A5" w:rsidR="00AF1AC9" w:rsidRDefault="00AF1AC9" w:rsidP="00AF1AC9">
      <w:r>
        <w:t xml:space="preserve">    EXECUTE PROCEDURE public."ControlloSovrapposizioneMeetingPerPartecipanteMeetingTelematico"();</w:t>
      </w:r>
    </w:p>
    <w:p w14:paraId="274409FD" w14:textId="577AD17C" w:rsidR="00AF1AC9" w:rsidRDefault="00AF1AC9" w:rsidP="00AF1AC9"/>
    <w:p w14:paraId="6CD96BEA" w14:textId="41836B22" w:rsidR="00C910EB" w:rsidRPr="004C78DA" w:rsidRDefault="00C910EB" w:rsidP="00C910EB">
      <w:pPr>
        <w:rPr>
          <w:i/>
          <w:iCs/>
          <w:sz w:val="32"/>
          <w:szCs w:val="32"/>
        </w:rPr>
      </w:pPr>
      <w:r w:rsidRPr="004C78DA">
        <w:rPr>
          <w:i/>
          <w:iCs/>
          <w:sz w:val="32"/>
          <w:szCs w:val="32"/>
        </w:rPr>
        <w:lastRenderedPageBreak/>
        <w:t xml:space="preserve">Trigger che richiama la funzione che controlla che non vengano aggiunti nuovi partecipanti ad </w:t>
      </w:r>
      <w:proofErr w:type="gramStart"/>
      <w:r w:rsidRPr="004C78DA">
        <w:rPr>
          <w:i/>
          <w:iCs/>
          <w:sz w:val="32"/>
          <w:szCs w:val="32"/>
        </w:rPr>
        <w:t>un meeting telematico passato</w:t>
      </w:r>
      <w:proofErr w:type="gramEnd"/>
      <w:r w:rsidRPr="004C78DA">
        <w:rPr>
          <w:i/>
          <w:iCs/>
          <w:sz w:val="32"/>
          <w:szCs w:val="32"/>
        </w:rPr>
        <w:t>.</w:t>
      </w:r>
    </w:p>
    <w:p w14:paraId="1DC36A80" w14:textId="77777777" w:rsidR="00C910EB" w:rsidRDefault="00C910EB" w:rsidP="00AF1AC9"/>
    <w:p w14:paraId="2C646997" w14:textId="77777777" w:rsidR="00AF1AC9" w:rsidRDefault="00AF1AC9" w:rsidP="00AF1AC9">
      <w:r>
        <w:t xml:space="preserve">CREATE FUNCTION </w:t>
      </w:r>
      <w:proofErr w:type="spellStart"/>
      <w:r>
        <w:t>public."Controllo</w:t>
      </w:r>
      <w:proofErr w:type="spellEnd"/>
      <w:r>
        <w:t xml:space="preserve"> </w:t>
      </w:r>
      <w:proofErr w:type="spellStart"/>
      <w:r>
        <w:t>validitàdatainserimento</w:t>
      </w:r>
      <w:proofErr w:type="spellEnd"/>
      <w:r>
        <w:t xml:space="preserve"> partecipanti meeting </w:t>
      </w:r>
      <w:proofErr w:type="spellStart"/>
      <w:r>
        <w:t>telemat</w:t>
      </w:r>
      <w:proofErr w:type="spellEnd"/>
      <w:r>
        <w:t>"()</w:t>
      </w:r>
    </w:p>
    <w:p w14:paraId="2333A0D2" w14:textId="77777777" w:rsidR="00AF1AC9" w:rsidRDefault="00AF1AC9" w:rsidP="00AF1AC9">
      <w:r>
        <w:t xml:space="preserve">    RETURNS trigger</w:t>
      </w:r>
    </w:p>
    <w:p w14:paraId="0EAD5F66" w14:textId="77777777" w:rsidR="00AF1AC9" w:rsidRDefault="00AF1AC9" w:rsidP="00AF1AC9">
      <w:r>
        <w:t xml:space="preserve">    LANGUAGE '</w:t>
      </w:r>
      <w:proofErr w:type="spellStart"/>
      <w:r>
        <w:t>plpgsql</w:t>
      </w:r>
      <w:proofErr w:type="spellEnd"/>
      <w:r>
        <w:t>'</w:t>
      </w:r>
    </w:p>
    <w:p w14:paraId="2C318DFE" w14:textId="77777777" w:rsidR="00AF1AC9" w:rsidRDefault="00AF1AC9" w:rsidP="00AF1AC9">
      <w:r>
        <w:t xml:space="preserve">    COST 100</w:t>
      </w:r>
    </w:p>
    <w:p w14:paraId="04211D1F" w14:textId="77777777" w:rsidR="00AF1AC9" w:rsidRDefault="00AF1AC9" w:rsidP="00AF1AC9">
      <w:r>
        <w:t xml:space="preserve">    VOLATILE NOT LEAKPROOF</w:t>
      </w:r>
    </w:p>
    <w:p w14:paraId="0566EB8F" w14:textId="77777777" w:rsidR="00AF1AC9" w:rsidRDefault="00AF1AC9" w:rsidP="00AF1AC9">
      <w:r>
        <w:t>AS $BODY$</w:t>
      </w:r>
    </w:p>
    <w:p w14:paraId="58677064" w14:textId="77777777" w:rsidR="00AF1AC9" w:rsidRDefault="00AF1AC9" w:rsidP="00AF1AC9">
      <w:r>
        <w:t>DECLARE</w:t>
      </w:r>
    </w:p>
    <w:p w14:paraId="134F82F3" w14:textId="77777777" w:rsidR="00AF1AC9" w:rsidRDefault="00AF1AC9" w:rsidP="00AF1AC9">
      <w:r>
        <w:tab/>
      </w:r>
      <w:proofErr w:type="spellStart"/>
      <w:r>
        <w:t>datacorrente</w:t>
      </w:r>
      <w:proofErr w:type="spellEnd"/>
      <w:r>
        <w:t xml:space="preserve"> DATE;</w:t>
      </w:r>
      <w:r>
        <w:tab/>
      </w:r>
    </w:p>
    <w:p w14:paraId="6C5F56DA" w14:textId="77777777" w:rsidR="00AF1AC9" w:rsidRDefault="00AF1AC9" w:rsidP="00AF1AC9">
      <w:r>
        <w:tab/>
      </w:r>
      <w:proofErr w:type="spellStart"/>
      <w:r>
        <w:t>datameeting</w:t>
      </w:r>
      <w:proofErr w:type="spellEnd"/>
      <w:r>
        <w:t xml:space="preserve"> DATE;</w:t>
      </w:r>
    </w:p>
    <w:p w14:paraId="2093DA57" w14:textId="77777777" w:rsidR="00AF1AC9" w:rsidRDefault="00AF1AC9" w:rsidP="00AF1AC9">
      <w:r>
        <w:t>BEGIN</w:t>
      </w:r>
    </w:p>
    <w:p w14:paraId="632BF9DE" w14:textId="77777777" w:rsidR="00AF1AC9" w:rsidRDefault="00AF1AC9" w:rsidP="00AF1AC9">
      <w:r>
        <w:tab/>
        <w:t xml:space="preserve">SELECT </w:t>
      </w:r>
      <w:proofErr w:type="spellStart"/>
      <w:r>
        <w:t>datamt</w:t>
      </w:r>
      <w:proofErr w:type="spellEnd"/>
      <w:r>
        <w:t xml:space="preserve"> INTO </w:t>
      </w:r>
      <w:proofErr w:type="spellStart"/>
      <w:r>
        <w:t>datameeting</w:t>
      </w:r>
      <w:proofErr w:type="spellEnd"/>
    </w:p>
    <w:p w14:paraId="291DB7AE" w14:textId="77777777" w:rsidR="00AF1AC9" w:rsidRDefault="00AF1AC9" w:rsidP="00AF1AC9">
      <w:r>
        <w:tab/>
        <w:t xml:space="preserve">FROM </w:t>
      </w:r>
      <w:proofErr w:type="spellStart"/>
      <w:r>
        <w:t>meetingtelematico</w:t>
      </w:r>
      <w:proofErr w:type="spellEnd"/>
      <w:r>
        <w:t xml:space="preserve"> AS mt</w:t>
      </w:r>
    </w:p>
    <w:p w14:paraId="741C559D" w14:textId="77777777" w:rsidR="00AF1AC9" w:rsidRDefault="00AF1AC9" w:rsidP="00AF1AC9">
      <w:r>
        <w:tab/>
        <w:t xml:space="preserve">WHERE </w:t>
      </w:r>
      <w:proofErr w:type="spellStart"/>
      <w:proofErr w:type="gramStart"/>
      <w:r>
        <w:t>mt.codmt</w:t>
      </w:r>
      <w:proofErr w:type="spellEnd"/>
      <w:proofErr w:type="gramEnd"/>
      <w:r>
        <w:t xml:space="preserve"> = </w:t>
      </w:r>
      <w:proofErr w:type="spellStart"/>
      <w:r>
        <w:t>NEW.codmt</w:t>
      </w:r>
      <w:proofErr w:type="spellEnd"/>
      <w:r>
        <w:t>;</w:t>
      </w:r>
    </w:p>
    <w:p w14:paraId="7E0D6C35" w14:textId="77777777" w:rsidR="00AF1AC9" w:rsidRDefault="00AF1AC9" w:rsidP="00AF1AC9">
      <w:r>
        <w:tab/>
      </w:r>
    </w:p>
    <w:p w14:paraId="63FD16FA" w14:textId="77777777" w:rsidR="00AF1AC9" w:rsidRDefault="00AF1AC9" w:rsidP="00AF1AC9">
      <w:r>
        <w:tab/>
      </w:r>
      <w:proofErr w:type="spellStart"/>
      <w:r>
        <w:t>datacorrente</w:t>
      </w:r>
      <w:proofErr w:type="spellEnd"/>
      <w:r>
        <w:t>=CURRENT_DATE;</w:t>
      </w:r>
    </w:p>
    <w:p w14:paraId="7F675A0B" w14:textId="77777777" w:rsidR="00AF1AC9" w:rsidRDefault="00AF1AC9" w:rsidP="00AF1AC9">
      <w:r>
        <w:tab/>
      </w:r>
    </w:p>
    <w:p w14:paraId="3AF66769" w14:textId="77777777" w:rsidR="00AF1AC9" w:rsidRDefault="00AF1AC9" w:rsidP="00AF1AC9">
      <w:r>
        <w:tab/>
      </w:r>
      <w:proofErr w:type="gramStart"/>
      <w:r>
        <w:t>IF(</w:t>
      </w:r>
      <w:proofErr w:type="spellStart"/>
      <w:proofErr w:type="gramEnd"/>
      <w:r>
        <w:t>datacorrente</w:t>
      </w:r>
      <w:proofErr w:type="spellEnd"/>
      <w:r>
        <w:t xml:space="preserve"> &gt; </w:t>
      </w:r>
      <w:proofErr w:type="spellStart"/>
      <w:r>
        <w:t>datameeting</w:t>
      </w:r>
      <w:proofErr w:type="spellEnd"/>
      <w:r>
        <w:t xml:space="preserve"> ) THEN</w:t>
      </w:r>
    </w:p>
    <w:p w14:paraId="19E9F419" w14:textId="77777777" w:rsidR="00AF1AC9" w:rsidRDefault="00AF1AC9" w:rsidP="00AF1AC9">
      <w:r>
        <w:tab/>
      </w:r>
      <w:r>
        <w:tab/>
        <w:t>RAISE EXCEPTION 'ATTENZONE non puoi inserire dei partecipanti ad un meeting passato';</w:t>
      </w:r>
    </w:p>
    <w:p w14:paraId="3F462B77" w14:textId="77777777" w:rsidR="00AF1AC9" w:rsidRDefault="00AF1AC9" w:rsidP="00AF1AC9">
      <w:r>
        <w:tab/>
        <w:t>END IF;</w:t>
      </w:r>
    </w:p>
    <w:p w14:paraId="01FE398B" w14:textId="77777777" w:rsidR="00AF1AC9" w:rsidRDefault="00AF1AC9" w:rsidP="00AF1AC9">
      <w:r>
        <w:tab/>
      </w:r>
    </w:p>
    <w:p w14:paraId="10F23DA6" w14:textId="77777777" w:rsidR="00AF1AC9" w:rsidRDefault="00AF1AC9" w:rsidP="00AF1AC9">
      <w:r>
        <w:tab/>
        <w:t>RETURN NEW;</w:t>
      </w:r>
    </w:p>
    <w:p w14:paraId="3833CCF8" w14:textId="77777777" w:rsidR="00AF1AC9" w:rsidRDefault="00AF1AC9" w:rsidP="00AF1AC9">
      <w:r>
        <w:t>END;</w:t>
      </w:r>
    </w:p>
    <w:p w14:paraId="4B042647" w14:textId="78E73E95" w:rsidR="00AF1AC9" w:rsidRDefault="00AF1AC9" w:rsidP="00AF1AC9">
      <w:r>
        <w:t>$BODY$;</w:t>
      </w:r>
    </w:p>
    <w:p w14:paraId="5A58D3BC" w14:textId="1CBFCC02" w:rsidR="00AF1AC9" w:rsidRDefault="00AF1AC9" w:rsidP="00AF1AC9"/>
    <w:p w14:paraId="60590424" w14:textId="77777777" w:rsidR="00AF1AC9" w:rsidRDefault="00AF1AC9" w:rsidP="00AF1AC9">
      <w:r>
        <w:t>CREATE TRIGGER "Trigger_controllovaliditàdatainserimentopartecipantimeetingtel"</w:t>
      </w:r>
    </w:p>
    <w:p w14:paraId="5200BAA2" w14:textId="77777777" w:rsidR="00AF1AC9" w:rsidRDefault="00AF1AC9" w:rsidP="00AF1AC9">
      <w:r>
        <w:t xml:space="preserve">    BEFORE INSERT</w:t>
      </w:r>
    </w:p>
    <w:p w14:paraId="0104C5BA" w14:textId="77777777" w:rsidR="00AF1AC9" w:rsidRDefault="00AF1AC9" w:rsidP="00AF1AC9">
      <w:r>
        <w:t xml:space="preserve">    ON </w:t>
      </w:r>
      <w:proofErr w:type="spellStart"/>
      <w:proofErr w:type="gramStart"/>
      <w:r>
        <w:t>public.partecipantemeetingtelematico</w:t>
      </w:r>
      <w:proofErr w:type="spellEnd"/>
      <w:proofErr w:type="gramEnd"/>
    </w:p>
    <w:p w14:paraId="2F222120" w14:textId="77777777" w:rsidR="00AF1AC9" w:rsidRDefault="00AF1AC9" w:rsidP="00AF1AC9">
      <w:r>
        <w:t xml:space="preserve">    FOR EACH ROW</w:t>
      </w:r>
    </w:p>
    <w:p w14:paraId="0502341C" w14:textId="6079A00F" w:rsidR="00AF1AC9" w:rsidRDefault="00AF1AC9" w:rsidP="00AF1AC9">
      <w:r>
        <w:t xml:space="preserve">    EXECUTE PROCEDURE </w:t>
      </w:r>
      <w:proofErr w:type="spellStart"/>
      <w:r>
        <w:t>public."Controllo</w:t>
      </w:r>
      <w:proofErr w:type="spellEnd"/>
      <w:r>
        <w:t xml:space="preserve"> </w:t>
      </w:r>
      <w:proofErr w:type="spellStart"/>
      <w:r>
        <w:t>validitàdatainserimento</w:t>
      </w:r>
      <w:proofErr w:type="spellEnd"/>
      <w:r>
        <w:t xml:space="preserve"> partecipanti meeting </w:t>
      </w:r>
      <w:proofErr w:type="spellStart"/>
      <w:r>
        <w:t>telemat</w:t>
      </w:r>
      <w:proofErr w:type="spellEnd"/>
      <w:r>
        <w:t>"();</w:t>
      </w:r>
    </w:p>
    <w:p w14:paraId="34FE540A" w14:textId="1BEACF63" w:rsidR="00AF1AC9" w:rsidRDefault="00AF1AC9" w:rsidP="00AF1AC9"/>
    <w:p w14:paraId="221D19CA" w14:textId="77777777" w:rsidR="00AF1AC9" w:rsidRDefault="00AF1AC9" w:rsidP="00AF1AC9">
      <w:r>
        <w:t xml:space="preserve">CREATE FUNCTION </w:t>
      </w:r>
      <w:proofErr w:type="spellStart"/>
      <w:r>
        <w:t>public."Decrementa</w:t>
      </w:r>
      <w:proofErr w:type="spellEnd"/>
      <w:r>
        <w:t xml:space="preserve"> Valutazione Partecipanti Meeting Eliminati"()</w:t>
      </w:r>
    </w:p>
    <w:p w14:paraId="517328C2" w14:textId="77777777" w:rsidR="00AF1AC9" w:rsidRDefault="00AF1AC9" w:rsidP="00AF1AC9">
      <w:r>
        <w:t xml:space="preserve">    RETURNS trigger</w:t>
      </w:r>
    </w:p>
    <w:p w14:paraId="49EF742A" w14:textId="77777777" w:rsidR="00AF1AC9" w:rsidRDefault="00AF1AC9" w:rsidP="00AF1AC9">
      <w:r>
        <w:t xml:space="preserve">    LANGUAGE '</w:t>
      </w:r>
      <w:proofErr w:type="spellStart"/>
      <w:r>
        <w:t>plpgsql</w:t>
      </w:r>
      <w:proofErr w:type="spellEnd"/>
      <w:r>
        <w:t>'</w:t>
      </w:r>
    </w:p>
    <w:p w14:paraId="0248595C" w14:textId="77777777" w:rsidR="00AF1AC9" w:rsidRDefault="00AF1AC9" w:rsidP="00AF1AC9">
      <w:r>
        <w:t xml:space="preserve">    COST 100</w:t>
      </w:r>
    </w:p>
    <w:p w14:paraId="2C98D9B1" w14:textId="77777777" w:rsidR="00AF1AC9" w:rsidRDefault="00AF1AC9" w:rsidP="00AF1AC9">
      <w:r>
        <w:t xml:space="preserve">    VOLATILE NOT LEAKPROOF</w:t>
      </w:r>
    </w:p>
    <w:p w14:paraId="7EE428C7" w14:textId="77777777" w:rsidR="00AF1AC9" w:rsidRDefault="00AF1AC9" w:rsidP="00AF1AC9">
      <w:r>
        <w:t>AS $BODY$</w:t>
      </w:r>
    </w:p>
    <w:p w14:paraId="11FD4418" w14:textId="77777777" w:rsidR="00AF1AC9" w:rsidRDefault="00AF1AC9" w:rsidP="00AF1AC9">
      <w:r>
        <w:t>DECLARE</w:t>
      </w:r>
    </w:p>
    <w:p w14:paraId="3C2A127A" w14:textId="77777777" w:rsidR="00AF1AC9" w:rsidRDefault="00AF1AC9" w:rsidP="00AF1AC9">
      <w:r>
        <w:t xml:space="preserve">    </w:t>
      </w:r>
      <w:proofErr w:type="spellStart"/>
      <w:r>
        <w:t>valutazioneAggiornata</w:t>
      </w:r>
      <w:proofErr w:type="spellEnd"/>
      <w:r>
        <w:t xml:space="preserve"> REAL;</w:t>
      </w:r>
    </w:p>
    <w:p w14:paraId="3513B048" w14:textId="77777777" w:rsidR="00AF1AC9" w:rsidRDefault="00AF1AC9" w:rsidP="00AF1AC9">
      <w:r>
        <w:t>BEGIN</w:t>
      </w:r>
    </w:p>
    <w:p w14:paraId="4F5E8B74" w14:textId="77777777" w:rsidR="00AF1AC9" w:rsidRDefault="00AF1AC9" w:rsidP="00AF1AC9">
      <w:r>
        <w:t xml:space="preserve">    SELECT valutazione INTO </w:t>
      </w:r>
      <w:proofErr w:type="spellStart"/>
      <w:r>
        <w:t>valutazioneAggiornata</w:t>
      </w:r>
      <w:proofErr w:type="spellEnd"/>
    </w:p>
    <w:p w14:paraId="7918BE0C" w14:textId="77777777" w:rsidR="00AF1AC9" w:rsidRDefault="00AF1AC9" w:rsidP="00AF1AC9">
      <w:r>
        <w:t xml:space="preserve">    FROM DIPENDENTE</w:t>
      </w:r>
    </w:p>
    <w:p w14:paraId="453FDB8E" w14:textId="77777777" w:rsidR="00AF1AC9" w:rsidRDefault="00AF1AC9" w:rsidP="00AF1AC9">
      <w:r>
        <w:t xml:space="preserve">    WHERE CodF = </w:t>
      </w:r>
      <w:proofErr w:type="spellStart"/>
      <w:r>
        <w:t>OLD.CodF</w:t>
      </w:r>
      <w:proofErr w:type="spellEnd"/>
      <w:r>
        <w:t>;</w:t>
      </w:r>
    </w:p>
    <w:p w14:paraId="3DD6A08A" w14:textId="77777777" w:rsidR="00AF1AC9" w:rsidRDefault="00AF1AC9" w:rsidP="00AF1AC9"/>
    <w:p w14:paraId="6DD9B2AF"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- 0.5;</w:t>
      </w:r>
    </w:p>
    <w:p w14:paraId="53A8DAA2" w14:textId="77777777" w:rsidR="00AF1AC9" w:rsidRDefault="00AF1AC9" w:rsidP="00AF1AC9"/>
    <w:p w14:paraId="0FD86AD2" w14:textId="77777777" w:rsidR="00AF1AC9" w:rsidRDefault="00AF1AC9" w:rsidP="00AF1AC9">
      <w:r>
        <w:t xml:space="preserve">    UPDATE DIPENDENTE</w:t>
      </w:r>
    </w:p>
    <w:p w14:paraId="7C86B854" w14:textId="77777777" w:rsidR="00AF1AC9" w:rsidRDefault="00AF1AC9" w:rsidP="00AF1AC9">
      <w:r>
        <w:t xml:space="preserve">    SET valutazione = </w:t>
      </w:r>
      <w:proofErr w:type="spellStart"/>
      <w:r>
        <w:t>valutazioneAggiornata</w:t>
      </w:r>
      <w:proofErr w:type="spellEnd"/>
    </w:p>
    <w:p w14:paraId="575A57A4" w14:textId="77777777" w:rsidR="00AF1AC9" w:rsidRDefault="00AF1AC9" w:rsidP="00AF1AC9">
      <w:r>
        <w:t xml:space="preserve">    WHERE CodF = </w:t>
      </w:r>
      <w:proofErr w:type="spellStart"/>
      <w:r>
        <w:t>OLD.CodF</w:t>
      </w:r>
      <w:proofErr w:type="spellEnd"/>
      <w:r>
        <w:t>;</w:t>
      </w:r>
    </w:p>
    <w:p w14:paraId="3FE1026C" w14:textId="77777777" w:rsidR="00AF1AC9" w:rsidRDefault="00AF1AC9" w:rsidP="00AF1AC9"/>
    <w:p w14:paraId="3626CCE4" w14:textId="77777777" w:rsidR="00AF1AC9" w:rsidRDefault="00AF1AC9" w:rsidP="00AF1AC9">
      <w:r>
        <w:lastRenderedPageBreak/>
        <w:t xml:space="preserve">    RETURN NULL;</w:t>
      </w:r>
    </w:p>
    <w:p w14:paraId="098F10A3" w14:textId="77777777" w:rsidR="00AF1AC9" w:rsidRDefault="00AF1AC9" w:rsidP="00AF1AC9">
      <w:r>
        <w:t>END;</w:t>
      </w:r>
    </w:p>
    <w:p w14:paraId="1A22D4F2" w14:textId="0A0BED8A" w:rsidR="00AF1AC9" w:rsidRDefault="00AF1AC9" w:rsidP="00AF1AC9">
      <w:r>
        <w:t>$BODY$;</w:t>
      </w:r>
    </w:p>
    <w:p w14:paraId="06A46B8D" w14:textId="7E1E22D6" w:rsidR="00AF1AC9" w:rsidRDefault="00AF1AC9" w:rsidP="00AF1AC9"/>
    <w:p w14:paraId="4EEFC80A" w14:textId="108C8EF4" w:rsidR="0074154D" w:rsidRPr="004C78DA" w:rsidRDefault="0074154D" w:rsidP="0074154D">
      <w:pPr>
        <w:rPr>
          <w:i/>
          <w:iCs/>
          <w:sz w:val="32"/>
          <w:szCs w:val="32"/>
        </w:rPr>
      </w:pPr>
      <w:r w:rsidRPr="004C78DA">
        <w:rPr>
          <w:i/>
          <w:iCs/>
          <w:sz w:val="32"/>
          <w:szCs w:val="32"/>
        </w:rPr>
        <w:t xml:space="preserve">Trigger che richiama la funzione che decrementa la valutazione di un partecipante </w:t>
      </w:r>
      <w:proofErr w:type="gramStart"/>
      <w:r w:rsidRPr="004C78DA">
        <w:rPr>
          <w:i/>
          <w:iCs/>
          <w:sz w:val="32"/>
          <w:szCs w:val="32"/>
        </w:rPr>
        <w:t>al meeting Telematico</w:t>
      </w:r>
      <w:proofErr w:type="gramEnd"/>
      <w:r w:rsidRPr="004C78DA">
        <w:rPr>
          <w:i/>
          <w:iCs/>
          <w:sz w:val="32"/>
          <w:szCs w:val="32"/>
        </w:rPr>
        <w:t xml:space="preserve"> dopo la sua eliminazione.</w:t>
      </w:r>
    </w:p>
    <w:p w14:paraId="652B7336" w14:textId="77777777" w:rsidR="0074154D" w:rsidRDefault="0074154D" w:rsidP="00AF1AC9"/>
    <w:p w14:paraId="2BC18A33" w14:textId="77777777" w:rsidR="00AF1AC9" w:rsidRDefault="00AF1AC9" w:rsidP="00AF1AC9">
      <w:r>
        <w:t>CREATE TRIGGER "Trigger_decrementavalutazionepartecipantemeetingtelematicoelimi"</w:t>
      </w:r>
    </w:p>
    <w:p w14:paraId="3ADF86BE" w14:textId="77777777" w:rsidR="00AF1AC9" w:rsidRDefault="00AF1AC9" w:rsidP="00AF1AC9">
      <w:r>
        <w:t xml:space="preserve">    AFTER DELETE</w:t>
      </w:r>
    </w:p>
    <w:p w14:paraId="2C40F40D" w14:textId="77777777" w:rsidR="00AF1AC9" w:rsidRDefault="00AF1AC9" w:rsidP="00AF1AC9">
      <w:r>
        <w:t xml:space="preserve">    ON </w:t>
      </w:r>
      <w:proofErr w:type="spellStart"/>
      <w:proofErr w:type="gramStart"/>
      <w:r>
        <w:t>public.partecipantemeetingtelematico</w:t>
      </w:r>
      <w:proofErr w:type="spellEnd"/>
      <w:proofErr w:type="gramEnd"/>
    </w:p>
    <w:p w14:paraId="52DF6612" w14:textId="77777777" w:rsidR="00AF1AC9" w:rsidRDefault="00AF1AC9" w:rsidP="00AF1AC9">
      <w:r>
        <w:t xml:space="preserve">    FOR EACH ROW</w:t>
      </w:r>
    </w:p>
    <w:p w14:paraId="6C98D955" w14:textId="5A4C553E" w:rsidR="00AF1AC9" w:rsidRDefault="00AF1AC9" w:rsidP="00AF1AC9">
      <w:r>
        <w:t xml:space="preserve">    EXECUTE PROCEDURE </w:t>
      </w:r>
      <w:proofErr w:type="spellStart"/>
      <w:r>
        <w:t>public."Decrementa</w:t>
      </w:r>
      <w:proofErr w:type="spellEnd"/>
      <w:r>
        <w:t xml:space="preserve"> Valutazione Partecipanti Meeting Eliminati"();</w:t>
      </w:r>
    </w:p>
    <w:p w14:paraId="3D6F1207" w14:textId="67A7A0BE" w:rsidR="00AF1AC9" w:rsidRDefault="00AF1AC9" w:rsidP="00AF1AC9"/>
    <w:p w14:paraId="2363688E" w14:textId="1F1CD623" w:rsidR="0074154D" w:rsidRDefault="0074154D" w:rsidP="0074154D">
      <w:r>
        <w:t xml:space="preserve">Trigger che richiama la funzione che incrementa la valutazione di un partecipante </w:t>
      </w:r>
      <w:proofErr w:type="gramStart"/>
      <w:r>
        <w:t>al meeting</w:t>
      </w:r>
      <w:proofErr w:type="gramEnd"/>
      <w:r>
        <w:t xml:space="preserve"> dopo essere stato aggiunto ad un meeting Telematico.</w:t>
      </w:r>
    </w:p>
    <w:p w14:paraId="24CE8F7D" w14:textId="77777777" w:rsidR="0074154D" w:rsidRDefault="0074154D" w:rsidP="00AF1AC9"/>
    <w:p w14:paraId="656772DC" w14:textId="77777777" w:rsidR="00AF1AC9" w:rsidRDefault="00AF1AC9" w:rsidP="00AF1AC9">
      <w:r>
        <w:t xml:space="preserve">CREATE FUNCTION </w:t>
      </w:r>
      <w:proofErr w:type="spellStart"/>
      <w:r>
        <w:t>public."Incrementa</w:t>
      </w:r>
      <w:proofErr w:type="spellEnd"/>
      <w:r>
        <w:t xml:space="preserve"> Valutazione Partecipanti Meeting"()</w:t>
      </w:r>
    </w:p>
    <w:p w14:paraId="4CAE6007" w14:textId="77777777" w:rsidR="00AF1AC9" w:rsidRDefault="00AF1AC9" w:rsidP="00AF1AC9">
      <w:r>
        <w:t xml:space="preserve">    RETURNS trigger</w:t>
      </w:r>
    </w:p>
    <w:p w14:paraId="58A6BAEB" w14:textId="77777777" w:rsidR="00AF1AC9" w:rsidRDefault="00AF1AC9" w:rsidP="00AF1AC9">
      <w:r>
        <w:t xml:space="preserve">    LANGUAGE '</w:t>
      </w:r>
      <w:proofErr w:type="spellStart"/>
      <w:r>
        <w:t>plpgsql</w:t>
      </w:r>
      <w:proofErr w:type="spellEnd"/>
      <w:r>
        <w:t>'</w:t>
      </w:r>
    </w:p>
    <w:p w14:paraId="0F5DA310" w14:textId="77777777" w:rsidR="00AF1AC9" w:rsidRDefault="00AF1AC9" w:rsidP="00AF1AC9">
      <w:r>
        <w:t xml:space="preserve">    COST 100</w:t>
      </w:r>
    </w:p>
    <w:p w14:paraId="1645608D" w14:textId="77777777" w:rsidR="00AF1AC9" w:rsidRDefault="00AF1AC9" w:rsidP="00AF1AC9">
      <w:r>
        <w:t xml:space="preserve">    VOLATILE NOT LEAKPROOF</w:t>
      </w:r>
    </w:p>
    <w:p w14:paraId="7E95BC7D" w14:textId="77777777" w:rsidR="00AF1AC9" w:rsidRDefault="00AF1AC9" w:rsidP="00AF1AC9">
      <w:r>
        <w:t>AS $BODY$</w:t>
      </w:r>
    </w:p>
    <w:p w14:paraId="516CFB40" w14:textId="77777777" w:rsidR="00AF1AC9" w:rsidRDefault="00AF1AC9" w:rsidP="00AF1AC9">
      <w:r>
        <w:t>DECLARE</w:t>
      </w:r>
    </w:p>
    <w:p w14:paraId="5CEF9932" w14:textId="77777777" w:rsidR="00AF1AC9" w:rsidRDefault="00AF1AC9" w:rsidP="00AF1AC9">
      <w:r>
        <w:t xml:space="preserve">    </w:t>
      </w:r>
      <w:proofErr w:type="spellStart"/>
      <w:r>
        <w:t>valutazioneAggiornata</w:t>
      </w:r>
      <w:proofErr w:type="spellEnd"/>
      <w:r>
        <w:t xml:space="preserve"> REAL;</w:t>
      </w:r>
    </w:p>
    <w:p w14:paraId="6ED4EFEC" w14:textId="77777777" w:rsidR="00AF1AC9" w:rsidRDefault="00AF1AC9" w:rsidP="00AF1AC9">
      <w:r>
        <w:t>BEGIN</w:t>
      </w:r>
    </w:p>
    <w:p w14:paraId="7A052BFD" w14:textId="77777777" w:rsidR="00AF1AC9" w:rsidRDefault="00AF1AC9" w:rsidP="00AF1AC9">
      <w:r>
        <w:t xml:space="preserve">    SELECT valutazione INTO </w:t>
      </w:r>
      <w:proofErr w:type="spellStart"/>
      <w:r>
        <w:t>valutazioneAggiornata</w:t>
      </w:r>
      <w:proofErr w:type="spellEnd"/>
    </w:p>
    <w:p w14:paraId="33758179" w14:textId="77777777" w:rsidR="00AF1AC9" w:rsidRDefault="00AF1AC9" w:rsidP="00AF1AC9">
      <w:r>
        <w:t xml:space="preserve">    FROM DIPENDENTE</w:t>
      </w:r>
    </w:p>
    <w:p w14:paraId="3DF4BC79" w14:textId="77777777" w:rsidR="00AF1AC9" w:rsidRDefault="00AF1AC9" w:rsidP="00AF1AC9">
      <w:r>
        <w:t xml:space="preserve">    WHERE CodF = </w:t>
      </w:r>
      <w:proofErr w:type="spellStart"/>
      <w:r>
        <w:t>NEW.CodF</w:t>
      </w:r>
      <w:proofErr w:type="spellEnd"/>
      <w:r>
        <w:t>;</w:t>
      </w:r>
    </w:p>
    <w:p w14:paraId="70EF4CAA" w14:textId="77777777" w:rsidR="00AF1AC9" w:rsidRDefault="00AF1AC9" w:rsidP="00AF1AC9"/>
    <w:p w14:paraId="275D0660"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+ 0.5;</w:t>
      </w:r>
    </w:p>
    <w:p w14:paraId="36CA6B04" w14:textId="77777777" w:rsidR="00AF1AC9" w:rsidRDefault="00AF1AC9" w:rsidP="00AF1AC9"/>
    <w:p w14:paraId="0E783FA3" w14:textId="77777777" w:rsidR="00AF1AC9" w:rsidRDefault="00AF1AC9" w:rsidP="00AF1AC9">
      <w:r>
        <w:t xml:space="preserve">    UPDATE DIPENDENTE</w:t>
      </w:r>
    </w:p>
    <w:p w14:paraId="362E191F" w14:textId="77777777" w:rsidR="00AF1AC9" w:rsidRDefault="00AF1AC9" w:rsidP="00AF1AC9">
      <w:r>
        <w:t xml:space="preserve">    SET valutazione = </w:t>
      </w:r>
      <w:proofErr w:type="spellStart"/>
      <w:r>
        <w:t>valutazioneAggiornata</w:t>
      </w:r>
      <w:proofErr w:type="spellEnd"/>
    </w:p>
    <w:p w14:paraId="218689FD" w14:textId="77777777" w:rsidR="00AF1AC9" w:rsidRDefault="00AF1AC9" w:rsidP="00AF1AC9">
      <w:r>
        <w:t xml:space="preserve">    WHERE CodF = </w:t>
      </w:r>
      <w:proofErr w:type="spellStart"/>
      <w:r>
        <w:t>NEW.CodF</w:t>
      </w:r>
      <w:proofErr w:type="spellEnd"/>
      <w:r>
        <w:t>;</w:t>
      </w:r>
    </w:p>
    <w:p w14:paraId="41686C94" w14:textId="77777777" w:rsidR="00AF1AC9" w:rsidRDefault="00AF1AC9" w:rsidP="00AF1AC9"/>
    <w:p w14:paraId="5E1A300C" w14:textId="77777777" w:rsidR="00AF1AC9" w:rsidRDefault="00AF1AC9" w:rsidP="00AF1AC9">
      <w:r>
        <w:t xml:space="preserve">    RETURN NULL;</w:t>
      </w:r>
    </w:p>
    <w:p w14:paraId="2DB224BC" w14:textId="77777777" w:rsidR="00AF1AC9" w:rsidRDefault="00AF1AC9" w:rsidP="00AF1AC9">
      <w:r>
        <w:t>END;</w:t>
      </w:r>
    </w:p>
    <w:p w14:paraId="26D4536B" w14:textId="5174E0B4" w:rsidR="00AF1AC9" w:rsidRDefault="00AF1AC9" w:rsidP="00AF1AC9">
      <w:r>
        <w:t>$BODY$;</w:t>
      </w:r>
    </w:p>
    <w:p w14:paraId="0BDD49F0" w14:textId="436A28EB" w:rsidR="00AF1AC9" w:rsidRDefault="00AF1AC9" w:rsidP="00AF1AC9"/>
    <w:p w14:paraId="037B64B0" w14:textId="77777777" w:rsidR="00AF1AC9" w:rsidRDefault="00AF1AC9" w:rsidP="00AF1AC9">
      <w:r>
        <w:t>CREATE TRIGGER "</w:t>
      </w:r>
      <w:proofErr w:type="spellStart"/>
      <w:r>
        <w:t>Trigger_incrementovalutazionepartecipantemeetingtelematico</w:t>
      </w:r>
      <w:proofErr w:type="spellEnd"/>
      <w:r>
        <w:t>"</w:t>
      </w:r>
    </w:p>
    <w:p w14:paraId="2FD267A4" w14:textId="77777777" w:rsidR="00AF1AC9" w:rsidRDefault="00AF1AC9" w:rsidP="00AF1AC9">
      <w:r>
        <w:t xml:space="preserve">    AFTER INSERT</w:t>
      </w:r>
    </w:p>
    <w:p w14:paraId="35DEBECB" w14:textId="77777777" w:rsidR="00AF1AC9" w:rsidRDefault="00AF1AC9" w:rsidP="00AF1AC9">
      <w:r>
        <w:t xml:space="preserve">    ON </w:t>
      </w:r>
      <w:proofErr w:type="spellStart"/>
      <w:proofErr w:type="gramStart"/>
      <w:r>
        <w:t>public.partecipantemeetingtelematico</w:t>
      </w:r>
      <w:proofErr w:type="spellEnd"/>
      <w:proofErr w:type="gramEnd"/>
    </w:p>
    <w:p w14:paraId="3D4A3EC6" w14:textId="77777777" w:rsidR="00AF1AC9" w:rsidRDefault="00AF1AC9" w:rsidP="00AF1AC9">
      <w:r>
        <w:t xml:space="preserve">    FOR EACH ROW</w:t>
      </w:r>
    </w:p>
    <w:p w14:paraId="5AB0AA11" w14:textId="78D8E857" w:rsidR="00AF1AC9" w:rsidRDefault="00AF1AC9" w:rsidP="00AF1AC9">
      <w:r>
        <w:t xml:space="preserve">    EXECUTE PROCEDURE </w:t>
      </w:r>
      <w:proofErr w:type="spellStart"/>
      <w:r>
        <w:t>public."Incrementa</w:t>
      </w:r>
      <w:proofErr w:type="spellEnd"/>
      <w:r>
        <w:t xml:space="preserve"> Valutazione Partecipanti Meeting"();</w:t>
      </w:r>
    </w:p>
    <w:p w14:paraId="345652DC" w14:textId="6EB58222" w:rsidR="00AF1AC9" w:rsidRDefault="00AF1AC9" w:rsidP="00AF1AC9"/>
    <w:p w14:paraId="1EE39E14" w14:textId="77777777" w:rsidR="00023A18" w:rsidRDefault="00023A18">
      <w:pPr>
        <w:rPr>
          <w:i/>
          <w:iCs/>
          <w:sz w:val="32"/>
          <w:szCs w:val="32"/>
        </w:rPr>
      </w:pPr>
      <w:r>
        <w:rPr>
          <w:i/>
          <w:iCs/>
          <w:sz w:val="32"/>
          <w:szCs w:val="32"/>
        </w:rPr>
        <w:br w:type="page"/>
      </w:r>
    </w:p>
    <w:p w14:paraId="444E45BE" w14:textId="6E250FFF" w:rsidR="00AF1AC9" w:rsidRPr="004C78DA" w:rsidRDefault="0074154D" w:rsidP="00AF1AC9">
      <w:pPr>
        <w:rPr>
          <w:i/>
          <w:iCs/>
          <w:sz w:val="32"/>
          <w:szCs w:val="32"/>
        </w:rPr>
      </w:pPr>
      <w:r w:rsidRPr="004C78DA">
        <w:rPr>
          <w:i/>
          <w:iCs/>
          <w:sz w:val="32"/>
          <w:szCs w:val="32"/>
        </w:rPr>
        <w:lastRenderedPageBreak/>
        <w:t>Trigger che richiama la funzione che controlla che ci sia un project manager dopo l’inserimento di un nuovo progetto.</w:t>
      </w:r>
    </w:p>
    <w:p w14:paraId="307F1211" w14:textId="77777777" w:rsidR="0074154D" w:rsidRDefault="0074154D" w:rsidP="00AF1AC9"/>
    <w:p w14:paraId="223EE282" w14:textId="77777777" w:rsidR="00AF1AC9" w:rsidRDefault="00AF1AC9" w:rsidP="00AF1AC9">
      <w:r>
        <w:t xml:space="preserve">CREATE FUNCTION </w:t>
      </w:r>
      <w:proofErr w:type="spellStart"/>
      <w:r>
        <w:t>public."Controllo</w:t>
      </w:r>
      <w:proofErr w:type="spellEnd"/>
      <w:r>
        <w:t xml:space="preserve"> Presenza Project Manager"()</w:t>
      </w:r>
    </w:p>
    <w:p w14:paraId="61846CAB" w14:textId="77777777" w:rsidR="00AF1AC9" w:rsidRDefault="00AF1AC9" w:rsidP="00AF1AC9">
      <w:r>
        <w:t xml:space="preserve">    RETURNS trigger</w:t>
      </w:r>
    </w:p>
    <w:p w14:paraId="3049B4FD" w14:textId="77777777" w:rsidR="00AF1AC9" w:rsidRDefault="00AF1AC9" w:rsidP="00AF1AC9">
      <w:r>
        <w:t xml:space="preserve">    LANGUAGE '</w:t>
      </w:r>
      <w:proofErr w:type="spellStart"/>
      <w:r>
        <w:t>plpgsql</w:t>
      </w:r>
      <w:proofErr w:type="spellEnd"/>
      <w:r>
        <w:t>'</w:t>
      </w:r>
    </w:p>
    <w:p w14:paraId="16B111B9" w14:textId="77777777" w:rsidR="00AF1AC9" w:rsidRDefault="00AF1AC9" w:rsidP="00AF1AC9">
      <w:r>
        <w:t xml:space="preserve">    COST 100</w:t>
      </w:r>
    </w:p>
    <w:p w14:paraId="2201A872" w14:textId="77777777" w:rsidR="00AF1AC9" w:rsidRDefault="00AF1AC9" w:rsidP="00AF1AC9">
      <w:r>
        <w:t xml:space="preserve">    VOLATILE NOT LEAKPROOF</w:t>
      </w:r>
    </w:p>
    <w:p w14:paraId="34A7E6C5" w14:textId="77777777" w:rsidR="00AF1AC9" w:rsidRDefault="00AF1AC9" w:rsidP="00AF1AC9">
      <w:r>
        <w:t>AS $BODY$</w:t>
      </w:r>
    </w:p>
    <w:p w14:paraId="284CE6BD" w14:textId="77777777" w:rsidR="00AF1AC9" w:rsidRDefault="00AF1AC9" w:rsidP="00AF1AC9">
      <w:r>
        <w:t>BEGIN</w:t>
      </w:r>
    </w:p>
    <w:p w14:paraId="293CABF7" w14:textId="77777777" w:rsidR="00AF1AC9" w:rsidRDefault="00AF1AC9" w:rsidP="00AF1AC9">
      <w:r>
        <w:tab/>
        <w:t>IF NOT EXISTS (SELECT *</w:t>
      </w:r>
    </w:p>
    <w:p w14:paraId="179DEB44" w14:textId="77777777" w:rsidR="00AF1AC9" w:rsidRDefault="00AF1AC9" w:rsidP="00AF1AC9">
      <w:r>
        <w:t xml:space="preserve">               FROM PARTECIPANTEPROGETTO AS P</w:t>
      </w:r>
    </w:p>
    <w:p w14:paraId="20573C96" w14:textId="77777777" w:rsidR="00AF1AC9" w:rsidRDefault="00AF1AC9" w:rsidP="00AF1AC9">
      <w:r>
        <w:t xml:space="preserve">               WHERE </w:t>
      </w:r>
      <w:proofErr w:type="spellStart"/>
      <w:r>
        <w:t>P.CodP</w:t>
      </w:r>
      <w:proofErr w:type="spellEnd"/>
      <w:r>
        <w:t xml:space="preserve"> = </w:t>
      </w:r>
      <w:proofErr w:type="spellStart"/>
      <w:r>
        <w:t>NEW.CodP</w:t>
      </w:r>
      <w:proofErr w:type="spellEnd"/>
      <w:r>
        <w:t xml:space="preserve"> AND </w:t>
      </w:r>
      <w:proofErr w:type="spellStart"/>
      <w:proofErr w:type="gramStart"/>
      <w:r>
        <w:t>P.Ruolo</w:t>
      </w:r>
      <w:proofErr w:type="spellEnd"/>
      <w:proofErr w:type="gramEnd"/>
      <w:r>
        <w:t xml:space="preserve"> LIKE 'PROJECT MANAGER') THEN</w:t>
      </w:r>
    </w:p>
    <w:p w14:paraId="4DBC18C3" w14:textId="77777777" w:rsidR="00AF1AC9" w:rsidRDefault="00AF1AC9" w:rsidP="00AF1AC9">
      <w:r>
        <w:tab/>
      </w:r>
      <w:r>
        <w:tab/>
        <w:t>RAISE EXCEPTION 'ATTENZIONE Il progetto deve avere un Project Manager';</w:t>
      </w:r>
    </w:p>
    <w:p w14:paraId="440EDB9D" w14:textId="77777777" w:rsidR="00AF1AC9" w:rsidRDefault="00AF1AC9" w:rsidP="00AF1AC9">
      <w:r>
        <w:t xml:space="preserve">    END IF;</w:t>
      </w:r>
    </w:p>
    <w:p w14:paraId="090BE9A9" w14:textId="77777777" w:rsidR="00AF1AC9" w:rsidRDefault="00AF1AC9" w:rsidP="00AF1AC9">
      <w:r>
        <w:t xml:space="preserve">    </w:t>
      </w:r>
    </w:p>
    <w:p w14:paraId="290FA0C8" w14:textId="77777777" w:rsidR="00AF1AC9" w:rsidRDefault="00AF1AC9" w:rsidP="00AF1AC9">
      <w:r>
        <w:tab/>
        <w:t>RETURN NEW;</w:t>
      </w:r>
    </w:p>
    <w:p w14:paraId="5797EED3" w14:textId="77777777" w:rsidR="00AF1AC9" w:rsidRDefault="00AF1AC9" w:rsidP="00AF1AC9">
      <w:r>
        <w:t>END;</w:t>
      </w:r>
    </w:p>
    <w:p w14:paraId="7F2F790F" w14:textId="167070F3" w:rsidR="00AF1AC9" w:rsidRDefault="00AF1AC9" w:rsidP="00AF1AC9">
      <w:r>
        <w:t>$BODY$;</w:t>
      </w:r>
    </w:p>
    <w:p w14:paraId="72A9D624" w14:textId="7889284C" w:rsidR="00AF1AC9" w:rsidRDefault="00AF1AC9" w:rsidP="00AF1AC9"/>
    <w:p w14:paraId="1E11AF57" w14:textId="77777777" w:rsidR="00AF1AC9" w:rsidRDefault="00AF1AC9" w:rsidP="00AF1AC9">
      <w:r>
        <w:t>CREATE TRIGGER "</w:t>
      </w:r>
      <w:proofErr w:type="spellStart"/>
      <w:r>
        <w:t>Trigger_controllopresenzaprojectmanager</w:t>
      </w:r>
      <w:proofErr w:type="spellEnd"/>
      <w:r>
        <w:t>"</w:t>
      </w:r>
    </w:p>
    <w:p w14:paraId="27804D3C" w14:textId="77777777" w:rsidR="00AF1AC9" w:rsidRDefault="00AF1AC9" w:rsidP="00AF1AC9">
      <w:r>
        <w:t xml:space="preserve">    AFTER INSERT</w:t>
      </w:r>
    </w:p>
    <w:p w14:paraId="001FCC38" w14:textId="77777777" w:rsidR="00AF1AC9" w:rsidRDefault="00AF1AC9" w:rsidP="00AF1AC9">
      <w:r>
        <w:t xml:space="preserve">    ON </w:t>
      </w:r>
      <w:proofErr w:type="spellStart"/>
      <w:proofErr w:type="gramStart"/>
      <w:r>
        <w:t>public.partecipanteprogetto</w:t>
      </w:r>
      <w:proofErr w:type="spellEnd"/>
      <w:proofErr w:type="gramEnd"/>
    </w:p>
    <w:p w14:paraId="5EEA3684" w14:textId="77777777" w:rsidR="00AF1AC9" w:rsidRDefault="00AF1AC9" w:rsidP="00AF1AC9">
      <w:r>
        <w:t xml:space="preserve">    FOR EACH ROW</w:t>
      </w:r>
    </w:p>
    <w:p w14:paraId="40DBEA50" w14:textId="098E3936" w:rsidR="00AF1AC9" w:rsidRDefault="00AF1AC9" w:rsidP="00AF1AC9">
      <w:r>
        <w:t xml:space="preserve">    EXECUTE PROCEDURE </w:t>
      </w:r>
      <w:proofErr w:type="spellStart"/>
      <w:r>
        <w:t>public."Controllo</w:t>
      </w:r>
      <w:proofErr w:type="spellEnd"/>
      <w:r>
        <w:t xml:space="preserve"> Presenza Project Manager"();</w:t>
      </w:r>
    </w:p>
    <w:p w14:paraId="30357D2C" w14:textId="15E4EBF9" w:rsidR="00AF1AC9" w:rsidRDefault="00AF1AC9" w:rsidP="00AF1AC9"/>
    <w:p w14:paraId="74387096" w14:textId="77777777" w:rsidR="00023A18" w:rsidRDefault="00023A18">
      <w:pPr>
        <w:rPr>
          <w:i/>
          <w:iCs/>
          <w:sz w:val="32"/>
          <w:szCs w:val="32"/>
        </w:rPr>
      </w:pPr>
      <w:r>
        <w:rPr>
          <w:i/>
          <w:iCs/>
          <w:sz w:val="32"/>
          <w:szCs w:val="32"/>
        </w:rPr>
        <w:br w:type="page"/>
      </w:r>
    </w:p>
    <w:p w14:paraId="0A3D621D" w14:textId="60A16C7B" w:rsidR="0074154D" w:rsidRDefault="0074154D" w:rsidP="00AF1AC9">
      <w:pPr>
        <w:rPr>
          <w:i/>
          <w:iCs/>
          <w:sz w:val="32"/>
          <w:szCs w:val="32"/>
        </w:rPr>
      </w:pPr>
      <w:r w:rsidRPr="004C78DA">
        <w:rPr>
          <w:i/>
          <w:iCs/>
          <w:sz w:val="32"/>
          <w:szCs w:val="32"/>
        </w:rPr>
        <w:lastRenderedPageBreak/>
        <w:t>Trigger che richiama la funzione che blocca l’inserimento di nuovi partecipanti ad un progetto finito.</w:t>
      </w:r>
    </w:p>
    <w:p w14:paraId="2BCB82CD" w14:textId="77777777" w:rsidR="004D189D" w:rsidRPr="004C78DA" w:rsidRDefault="004D189D" w:rsidP="00AF1AC9">
      <w:pPr>
        <w:rPr>
          <w:i/>
          <w:iCs/>
          <w:sz w:val="32"/>
          <w:szCs w:val="32"/>
        </w:rPr>
      </w:pPr>
    </w:p>
    <w:p w14:paraId="4D3C711E" w14:textId="77777777" w:rsidR="00AF1AC9" w:rsidRDefault="00AF1AC9" w:rsidP="00AF1AC9">
      <w:r>
        <w:t xml:space="preserve">CREATE FUNCTION </w:t>
      </w:r>
      <w:proofErr w:type="spellStart"/>
      <w:r>
        <w:t>public."Controllo</w:t>
      </w:r>
      <w:proofErr w:type="spellEnd"/>
      <w:r>
        <w:t xml:space="preserve"> </w:t>
      </w:r>
      <w:proofErr w:type="spellStart"/>
      <w:r>
        <w:t>validitàdatainserimento</w:t>
      </w:r>
      <w:proofErr w:type="spellEnd"/>
      <w:r>
        <w:t xml:space="preserve"> partecipanti progetto"()</w:t>
      </w:r>
    </w:p>
    <w:p w14:paraId="22CC6464" w14:textId="77777777" w:rsidR="00AF1AC9" w:rsidRDefault="00AF1AC9" w:rsidP="00AF1AC9">
      <w:r>
        <w:t xml:space="preserve">    RETURNS trigger</w:t>
      </w:r>
    </w:p>
    <w:p w14:paraId="163417AA" w14:textId="77777777" w:rsidR="00AF1AC9" w:rsidRDefault="00AF1AC9" w:rsidP="00AF1AC9">
      <w:r>
        <w:t xml:space="preserve">    LANGUAGE '</w:t>
      </w:r>
      <w:proofErr w:type="spellStart"/>
      <w:r>
        <w:t>plpgsql</w:t>
      </w:r>
      <w:proofErr w:type="spellEnd"/>
      <w:r>
        <w:t>'</w:t>
      </w:r>
    </w:p>
    <w:p w14:paraId="677C853C" w14:textId="77777777" w:rsidR="00AF1AC9" w:rsidRDefault="00AF1AC9" w:rsidP="00AF1AC9">
      <w:r>
        <w:t xml:space="preserve">    COST 100</w:t>
      </w:r>
    </w:p>
    <w:p w14:paraId="2F103CA5" w14:textId="77777777" w:rsidR="00AF1AC9" w:rsidRDefault="00AF1AC9" w:rsidP="00AF1AC9">
      <w:r>
        <w:t xml:space="preserve">    VOLATILE NOT LEAKPROOF</w:t>
      </w:r>
    </w:p>
    <w:p w14:paraId="1CF3445C" w14:textId="77777777" w:rsidR="00AF1AC9" w:rsidRDefault="00AF1AC9" w:rsidP="00AF1AC9">
      <w:r>
        <w:t>AS $BODY$</w:t>
      </w:r>
    </w:p>
    <w:p w14:paraId="3B923CA9" w14:textId="77777777" w:rsidR="00AF1AC9" w:rsidRDefault="00AF1AC9" w:rsidP="00AF1AC9">
      <w:r>
        <w:t>DECLARE</w:t>
      </w:r>
    </w:p>
    <w:p w14:paraId="742E04EB" w14:textId="77777777" w:rsidR="00AF1AC9" w:rsidRDefault="00AF1AC9" w:rsidP="00AF1AC9">
      <w:r>
        <w:tab/>
      </w:r>
      <w:proofErr w:type="spellStart"/>
      <w:r>
        <w:t>statusprogetto</w:t>
      </w:r>
      <w:proofErr w:type="spellEnd"/>
      <w:r>
        <w:t xml:space="preserve"> </w:t>
      </w:r>
      <w:proofErr w:type="gramStart"/>
      <w:r>
        <w:t>VARCHAR(</w:t>
      </w:r>
      <w:proofErr w:type="gramEnd"/>
      <w:r>
        <w:t>10);</w:t>
      </w:r>
    </w:p>
    <w:p w14:paraId="247FB04C" w14:textId="77777777" w:rsidR="00AF1AC9" w:rsidRDefault="00AF1AC9" w:rsidP="00AF1AC9">
      <w:r>
        <w:t>BEGIN</w:t>
      </w:r>
    </w:p>
    <w:p w14:paraId="519B1013" w14:textId="77777777" w:rsidR="00AF1AC9" w:rsidRDefault="00AF1AC9" w:rsidP="00AF1AC9">
      <w:r>
        <w:tab/>
        <w:t xml:space="preserve">SELECT status INTO </w:t>
      </w:r>
      <w:proofErr w:type="spellStart"/>
      <w:r>
        <w:t>statusprogetto</w:t>
      </w:r>
      <w:proofErr w:type="spellEnd"/>
    </w:p>
    <w:p w14:paraId="44C49925" w14:textId="77777777" w:rsidR="00AF1AC9" w:rsidRDefault="00AF1AC9" w:rsidP="00AF1AC9">
      <w:r>
        <w:tab/>
        <w:t>FROM PROGETTO AS PR</w:t>
      </w:r>
    </w:p>
    <w:p w14:paraId="4533FE07" w14:textId="77777777" w:rsidR="00AF1AC9" w:rsidRDefault="00AF1AC9" w:rsidP="00AF1AC9">
      <w:r>
        <w:tab/>
        <w:t xml:space="preserve">WHERE </w:t>
      </w:r>
      <w:proofErr w:type="spellStart"/>
      <w:r>
        <w:t>PR.codP</w:t>
      </w:r>
      <w:proofErr w:type="spellEnd"/>
      <w:r>
        <w:t xml:space="preserve"> = </w:t>
      </w:r>
      <w:proofErr w:type="spellStart"/>
      <w:r>
        <w:t>NEW.codP</w:t>
      </w:r>
      <w:proofErr w:type="spellEnd"/>
      <w:r>
        <w:t>;</w:t>
      </w:r>
    </w:p>
    <w:p w14:paraId="76A5275C" w14:textId="77777777" w:rsidR="00AF1AC9" w:rsidRDefault="00AF1AC9" w:rsidP="00AF1AC9">
      <w:r>
        <w:tab/>
      </w:r>
    </w:p>
    <w:p w14:paraId="38E3E5F0" w14:textId="77777777" w:rsidR="00AF1AC9" w:rsidRDefault="00AF1AC9" w:rsidP="00AF1AC9">
      <w:r>
        <w:tab/>
      </w:r>
      <w:proofErr w:type="gramStart"/>
      <w:r>
        <w:t>IF(</w:t>
      </w:r>
      <w:proofErr w:type="spellStart"/>
      <w:proofErr w:type="gramEnd"/>
      <w:r>
        <w:t>statusprogetto</w:t>
      </w:r>
      <w:proofErr w:type="spellEnd"/>
      <w:r>
        <w:t xml:space="preserve"> LIKE 'FINITO' ) THEN</w:t>
      </w:r>
    </w:p>
    <w:p w14:paraId="19F90939" w14:textId="77777777" w:rsidR="00AF1AC9" w:rsidRDefault="00AF1AC9" w:rsidP="00AF1AC9">
      <w:r>
        <w:tab/>
      </w:r>
      <w:r>
        <w:tab/>
        <w:t>RAISE EXCEPTION 'ATTENZONE non puoi inserire dei partecipanti ad un progetto finito';</w:t>
      </w:r>
    </w:p>
    <w:p w14:paraId="01E38BCE" w14:textId="77777777" w:rsidR="00AF1AC9" w:rsidRDefault="00AF1AC9" w:rsidP="00AF1AC9">
      <w:r>
        <w:tab/>
        <w:t>END IF;</w:t>
      </w:r>
    </w:p>
    <w:p w14:paraId="117704E0" w14:textId="77777777" w:rsidR="00AF1AC9" w:rsidRDefault="00AF1AC9" w:rsidP="00AF1AC9">
      <w:r>
        <w:tab/>
      </w:r>
    </w:p>
    <w:p w14:paraId="1E02D135" w14:textId="77777777" w:rsidR="00AF1AC9" w:rsidRDefault="00AF1AC9" w:rsidP="00AF1AC9">
      <w:r>
        <w:tab/>
        <w:t>RETURN NEW;</w:t>
      </w:r>
    </w:p>
    <w:p w14:paraId="6D20A1D6" w14:textId="77777777" w:rsidR="00AF1AC9" w:rsidRDefault="00AF1AC9" w:rsidP="00AF1AC9">
      <w:r>
        <w:t>END;</w:t>
      </w:r>
    </w:p>
    <w:p w14:paraId="6C95B5FB" w14:textId="0EA5F645" w:rsidR="00AF1AC9" w:rsidRDefault="00AF1AC9" w:rsidP="00AF1AC9">
      <w:r>
        <w:t>$BODY$;</w:t>
      </w:r>
    </w:p>
    <w:p w14:paraId="0FE567B9" w14:textId="6EC8CF97" w:rsidR="00AF1AC9" w:rsidRDefault="00AF1AC9" w:rsidP="00AF1AC9"/>
    <w:p w14:paraId="6F71EFD4" w14:textId="77777777" w:rsidR="00AF1AC9" w:rsidRDefault="00AF1AC9" w:rsidP="00AF1AC9">
      <w:r>
        <w:t>CREATE TRIGGER "</w:t>
      </w:r>
      <w:proofErr w:type="spellStart"/>
      <w:r>
        <w:t>Trigger_controllovaliditàdatainserimentopartecipantiprogetto</w:t>
      </w:r>
      <w:proofErr w:type="spellEnd"/>
      <w:r>
        <w:t>"</w:t>
      </w:r>
    </w:p>
    <w:p w14:paraId="010A7B00" w14:textId="77777777" w:rsidR="00AF1AC9" w:rsidRDefault="00AF1AC9" w:rsidP="00AF1AC9">
      <w:r>
        <w:t xml:space="preserve">    BEFORE INSERT</w:t>
      </w:r>
    </w:p>
    <w:p w14:paraId="0A1D6088" w14:textId="77777777" w:rsidR="00AF1AC9" w:rsidRDefault="00AF1AC9" w:rsidP="00AF1AC9">
      <w:r>
        <w:t xml:space="preserve">    ON </w:t>
      </w:r>
      <w:proofErr w:type="spellStart"/>
      <w:proofErr w:type="gramStart"/>
      <w:r>
        <w:t>public.partecipanteprogetto</w:t>
      </w:r>
      <w:proofErr w:type="spellEnd"/>
      <w:proofErr w:type="gramEnd"/>
    </w:p>
    <w:p w14:paraId="240CF75C" w14:textId="77777777" w:rsidR="00AF1AC9" w:rsidRDefault="00AF1AC9" w:rsidP="00AF1AC9">
      <w:r>
        <w:t xml:space="preserve">    FOR EACH ROW</w:t>
      </w:r>
    </w:p>
    <w:p w14:paraId="28D0B437" w14:textId="0C368EDD" w:rsidR="00AF1AC9" w:rsidRDefault="00AF1AC9" w:rsidP="00AF1AC9">
      <w:r>
        <w:t xml:space="preserve">    EXECUTE PROCEDURE </w:t>
      </w:r>
      <w:proofErr w:type="spellStart"/>
      <w:r>
        <w:t>public."Controllo</w:t>
      </w:r>
      <w:proofErr w:type="spellEnd"/>
      <w:r>
        <w:t xml:space="preserve"> </w:t>
      </w:r>
      <w:proofErr w:type="spellStart"/>
      <w:r>
        <w:t>validitàdatainserimento</w:t>
      </w:r>
      <w:proofErr w:type="spellEnd"/>
      <w:r>
        <w:t xml:space="preserve"> partecipanti progetto"();</w:t>
      </w:r>
    </w:p>
    <w:p w14:paraId="5B0C47EA" w14:textId="77777777" w:rsidR="0074154D" w:rsidRDefault="0074154D" w:rsidP="00AF1AC9"/>
    <w:p w14:paraId="35DC03C6" w14:textId="77777777" w:rsidR="00023A18" w:rsidRDefault="00023A18">
      <w:pPr>
        <w:rPr>
          <w:i/>
          <w:iCs/>
          <w:sz w:val="32"/>
          <w:szCs w:val="32"/>
        </w:rPr>
      </w:pPr>
      <w:r>
        <w:rPr>
          <w:i/>
          <w:iCs/>
          <w:sz w:val="32"/>
          <w:szCs w:val="32"/>
        </w:rPr>
        <w:br w:type="page"/>
      </w:r>
    </w:p>
    <w:p w14:paraId="241368ED" w14:textId="344428BF" w:rsidR="00AF1AC9" w:rsidRPr="004C78DA" w:rsidRDefault="0074154D" w:rsidP="00AF1AC9">
      <w:pPr>
        <w:rPr>
          <w:i/>
          <w:iCs/>
          <w:sz w:val="32"/>
          <w:szCs w:val="32"/>
        </w:rPr>
      </w:pPr>
      <w:r w:rsidRPr="004C78DA">
        <w:rPr>
          <w:i/>
          <w:iCs/>
          <w:sz w:val="32"/>
          <w:szCs w:val="32"/>
        </w:rPr>
        <w:lastRenderedPageBreak/>
        <w:t>Trigger che richiama la funzione che decrementa la valutazione dei partecipanti dopo l’eliminazione dei partecipanti che non siano un project manager da un progetto.</w:t>
      </w:r>
    </w:p>
    <w:p w14:paraId="1DA2600B" w14:textId="77777777" w:rsidR="0074154D" w:rsidRDefault="0074154D" w:rsidP="00AF1AC9"/>
    <w:p w14:paraId="52B6DF61" w14:textId="77777777" w:rsidR="00AF1AC9" w:rsidRDefault="00AF1AC9" w:rsidP="00AF1AC9">
      <w:r>
        <w:t xml:space="preserve">CREATE FUNCTION </w:t>
      </w:r>
      <w:proofErr w:type="spellStart"/>
      <w:r>
        <w:t>public."Decrementa</w:t>
      </w:r>
      <w:proofErr w:type="spellEnd"/>
      <w:r>
        <w:t xml:space="preserve"> Valutazione Partecipanti Progetto Eliminati"()</w:t>
      </w:r>
    </w:p>
    <w:p w14:paraId="4CA47969" w14:textId="77777777" w:rsidR="00AF1AC9" w:rsidRDefault="00AF1AC9" w:rsidP="00AF1AC9">
      <w:r>
        <w:t xml:space="preserve">    RETURNS trigger</w:t>
      </w:r>
    </w:p>
    <w:p w14:paraId="5CD27D92" w14:textId="77777777" w:rsidR="00AF1AC9" w:rsidRDefault="00AF1AC9" w:rsidP="00AF1AC9">
      <w:r>
        <w:t xml:space="preserve">    LANGUAGE '</w:t>
      </w:r>
      <w:proofErr w:type="spellStart"/>
      <w:r>
        <w:t>plpgsql</w:t>
      </w:r>
      <w:proofErr w:type="spellEnd"/>
      <w:r>
        <w:t>'</w:t>
      </w:r>
    </w:p>
    <w:p w14:paraId="12282E5F" w14:textId="77777777" w:rsidR="00AF1AC9" w:rsidRDefault="00AF1AC9" w:rsidP="00AF1AC9">
      <w:r>
        <w:t xml:space="preserve">    COST 100</w:t>
      </w:r>
    </w:p>
    <w:p w14:paraId="2A87AE4E" w14:textId="77777777" w:rsidR="00AF1AC9" w:rsidRDefault="00AF1AC9" w:rsidP="00AF1AC9">
      <w:r>
        <w:t xml:space="preserve">    VOLATILE NOT LEAKPROOF</w:t>
      </w:r>
    </w:p>
    <w:p w14:paraId="3236BE3A" w14:textId="77777777" w:rsidR="00AF1AC9" w:rsidRDefault="00AF1AC9" w:rsidP="00AF1AC9">
      <w:r>
        <w:t>AS $BODY$</w:t>
      </w:r>
    </w:p>
    <w:p w14:paraId="792C9361" w14:textId="77777777" w:rsidR="00AF1AC9" w:rsidRDefault="00AF1AC9" w:rsidP="00AF1AC9">
      <w:r>
        <w:t>DECLARE</w:t>
      </w:r>
    </w:p>
    <w:p w14:paraId="3E1EE80D" w14:textId="77777777" w:rsidR="00AF1AC9" w:rsidRDefault="00AF1AC9" w:rsidP="00AF1AC9">
      <w:r>
        <w:t xml:space="preserve">    </w:t>
      </w:r>
      <w:proofErr w:type="spellStart"/>
      <w:r>
        <w:t>valutazioneAggiornata</w:t>
      </w:r>
      <w:proofErr w:type="spellEnd"/>
      <w:r>
        <w:t xml:space="preserve"> REAL;</w:t>
      </w:r>
    </w:p>
    <w:p w14:paraId="42B8FF48" w14:textId="77777777" w:rsidR="00AF1AC9" w:rsidRDefault="00AF1AC9" w:rsidP="00AF1AC9">
      <w:r>
        <w:t>BEGIN</w:t>
      </w:r>
    </w:p>
    <w:p w14:paraId="4E264EB6" w14:textId="77777777" w:rsidR="00AF1AC9" w:rsidRDefault="00AF1AC9" w:rsidP="00AF1AC9">
      <w:r>
        <w:t xml:space="preserve">    SELECT valutazione INTO </w:t>
      </w:r>
      <w:proofErr w:type="spellStart"/>
      <w:r>
        <w:t>valutazioneAggiornata</w:t>
      </w:r>
      <w:proofErr w:type="spellEnd"/>
    </w:p>
    <w:p w14:paraId="2EA688FD" w14:textId="77777777" w:rsidR="00AF1AC9" w:rsidRDefault="00AF1AC9" w:rsidP="00AF1AC9">
      <w:r>
        <w:t xml:space="preserve">    FROM DIPENDENTE</w:t>
      </w:r>
    </w:p>
    <w:p w14:paraId="45E228D4" w14:textId="77777777" w:rsidR="00AF1AC9" w:rsidRDefault="00AF1AC9" w:rsidP="00AF1AC9">
      <w:r>
        <w:t xml:space="preserve">    WHERE CodF = </w:t>
      </w:r>
      <w:proofErr w:type="spellStart"/>
      <w:r>
        <w:t>OLD.CodF</w:t>
      </w:r>
      <w:proofErr w:type="spellEnd"/>
      <w:r>
        <w:t>;</w:t>
      </w:r>
    </w:p>
    <w:p w14:paraId="10451B78" w14:textId="77777777" w:rsidR="00AF1AC9" w:rsidRDefault="00AF1AC9" w:rsidP="00AF1AC9"/>
    <w:p w14:paraId="463B84E3"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- 1;</w:t>
      </w:r>
    </w:p>
    <w:p w14:paraId="7465DE70" w14:textId="77777777" w:rsidR="00AF1AC9" w:rsidRDefault="00AF1AC9" w:rsidP="00AF1AC9"/>
    <w:p w14:paraId="03137710" w14:textId="77777777" w:rsidR="00AF1AC9" w:rsidRDefault="00AF1AC9" w:rsidP="00AF1AC9">
      <w:r>
        <w:t xml:space="preserve">    UPDATE DIPENDENTE</w:t>
      </w:r>
    </w:p>
    <w:p w14:paraId="1CCB4468" w14:textId="77777777" w:rsidR="00AF1AC9" w:rsidRDefault="00AF1AC9" w:rsidP="00AF1AC9">
      <w:r>
        <w:t xml:space="preserve">    SET valutazione = </w:t>
      </w:r>
      <w:proofErr w:type="spellStart"/>
      <w:r>
        <w:t>valutazioneAggiornata</w:t>
      </w:r>
      <w:proofErr w:type="spellEnd"/>
    </w:p>
    <w:p w14:paraId="3D0C07F9" w14:textId="77777777" w:rsidR="00AF1AC9" w:rsidRDefault="00AF1AC9" w:rsidP="00AF1AC9">
      <w:r>
        <w:t xml:space="preserve">    WHERE CodF = </w:t>
      </w:r>
      <w:proofErr w:type="spellStart"/>
      <w:r>
        <w:t>OLD.CodF</w:t>
      </w:r>
      <w:proofErr w:type="spellEnd"/>
      <w:r>
        <w:t>;</w:t>
      </w:r>
    </w:p>
    <w:p w14:paraId="119AC329" w14:textId="77777777" w:rsidR="00AF1AC9" w:rsidRDefault="00AF1AC9" w:rsidP="00AF1AC9"/>
    <w:p w14:paraId="793DBE5A" w14:textId="77777777" w:rsidR="00AF1AC9" w:rsidRDefault="00AF1AC9" w:rsidP="00AF1AC9">
      <w:r>
        <w:t xml:space="preserve">    RETURN NULL;</w:t>
      </w:r>
    </w:p>
    <w:p w14:paraId="50BC8751" w14:textId="77777777" w:rsidR="00AF1AC9" w:rsidRDefault="00AF1AC9" w:rsidP="00AF1AC9">
      <w:r>
        <w:t>END;</w:t>
      </w:r>
    </w:p>
    <w:p w14:paraId="636C6548" w14:textId="785548BF" w:rsidR="00AF1AC9" w:rsidRDefault="00AF1AC9" w:rsidP="00AF1AC9">
      <w:r>
        <w:t>$BODY$;</w:t>
      </w:r>
    </w:p>
    <w:p w14:paraId="7AD4C9FC" w14:textId="5055B977" w:rsidR="00AF1AC9" w:rsidRDefault="00AF1AC9" w:rsidP="00AF1AC9"/>
    <w:p w14:paraId="4FF59F71" w14:textId="77777777" w:rsidR="00AF1AC9" w:rsidRDefault="00AF1AC9" w:rsidP="00AF1AC9">
      <w:r>
        <w:t>CREATE TRIGGER "</w:t>
      </w:r>
      <w:proofErr w:type="spellStart"/>
      <w:r>
        <w:t>Trigger_decrementavalutazionepartecipantiprogettoeliminati</w:t>
      </w:r>
      <w:proofErr w:type="spellEnd"/>
      <w:r>
        <w:t>"</w:t>
      </w:r>
    </w:p>
    <w:p w14:paraId="1CF2982E" w14:textId="77777777" w:rsidR="00AF1AC9" w:rsidRDefault="00AF1AC9" w:rsidP="00AF1AC9">
      <w:r>
        <w:t xml:space="preserve">    AFTER DELETE</w:t>
      </w:r>
    </w:p>
    <w:p w14:paraId="21C4E64B" w14:textId="77777777" w:rsidR="00AF1AC9" w:rsidRDefault="00AF1AC9" w:rsidP="00AF1AC9">
      <w:r>
        <w:t xml:space="preserve">    ON </w:t>
      </w:r>
      <w:proofErr w:type="spellStart"/>
      <w:proofErr w:type="gramStart"/>
      <w:r>
        <w:t>public.partecipanteprogetto</w:t>
      </w:r>
      <w:proofErr w:type="spellEnd"/>
      <w:proofErr w:type="gramEnd"/>
    </w:p>
    <w:p w14:paraId="19C38CF6" w14:textId="77777777" w:rsidR="00AF1AC9" w:rsidRDefault="00AF1AC9" w:rsidP="00AF1AC9">
      <w:r>
        <w:t xml:space="preserve">    FOR EACH ROW</w:t>
      </w:r>
    </w:p>
    <w:p w14:paraId="7E03784E" w14:textId="77777777" w:rsidR="00AF1AC9" w:rsidRDefault="00AF1AC9" w:rsidP="00AF1AC9">
      <w:r>
        <w:t xml:space="preserve">    WHEN (</w:t>
      </w:r>
      <w:proofErr w:type="spellStart"/>
      <w:proofErr w:type="gramStart"/>
      <w:r>
        <w:t>old.ruolo</w:t>
      </w:r>
      <w:proofErr w:type="spellEnd"/>
      <w:r>
        <w:t>::</w:t>
      </w:r>
      <w:proofErr w:type="gramEnd"/>
      <w:r>
        <w:t>text !~~ 'PROJECT MANAGER'::text)</w:t>
      </w:r>
    </w:p>
    <w:p w14:paraId="03B8D9E2" w14:textId="231DC3D1" w:rsidR="00AF1AC9" w:rsidRDefault="00AF1AC9" w:rsidP="00AF1AC9">
      <w:r>
        <w:t xml:space="preserve">    EXECUTE PROCEDURE </w:t>
      </w:r>
      <w:proofErr w:type="spellStart"/>
      <w:r>
        <w:t>public."Decrementa</w:t>
      </w:r>
      <w:proofErr w:type="spellEnd"/>
      <w:r>
        <w:t xml:space="preserve"> Valutazione Partecipanti Progetto Eliminati"();</w:t>
      </w:r>
    </w:p>
    <w:p w14:paraId="47EDEAB6" w14:textId="2904DC51" w:rsidR="00AF1AC9" w:rsidRDefault="00AF1AC9" w:rsidP="00AF1AC9"/>
    <w:p w14:paraId="3E1965B2" w14:textId="77777777" w:rsidR="00023A18" w:rsidRDefault="00023A18">
      <w:pPr>
        <w:rPr>
          <w:i/>
          <w:iCs/>
          <w:sz w:val="32"/>
          <w:szCs w:val="32"/>
        </w:rPr>
      </w:pPr>
      <w:r>
        <w:rPr>
          <w:i/>
          <w:iCs/>
          <w:sz w:val="32"/>
          <w:szCs w:val="32"/>
        </w:rPr>
        <w:br w:type="page"/>
      </w:r>
    </w:p>
    <w:p w14:paraId="129A8511" w14:textId="54899B58" w:rsidR="0074154D" w:rsidRPr="004C78DA" w:rsidRDefault="0074154D" w:rsidP="0074154D">
      <w:pPr>
        <w:rPr>
          <w:i/>
          <w:iCs/>
          <w:sz w:val="32"/>
          <w:szCs w:val="32"/>
        </w:rPr>
      </w:pPr>
      <w:r w:rsidRPr="004C78DA">
        <w:rPr>
          <w:i/>
          <w:iCs/>
          <w:sz w:val="32"/>
          <w:szCs w:val="32"/>
        </w:rPr>
        <w:lastRenderedPageBreak/>
        <w:t>Trigger che richiama la funzione che decrementa la valutazione del project manager dopo l’eliminazione di esso da un progetto.</w:t>
      </w:r>
    </w:p>
    <w:p w14:paraId="3A84C586" w14:textId="77777777" w:rsidR="0074154D" w:rsidRDefault="0074154D" w:rsidP="00AF1AC9"/>
    <w:p w14:paraId="76880032" w14:textId="77777777" w:rsidR="00AF1AC9" w:rsidRDefault="00AF1AC9" w:rsidP="00AF1AC9">
      <w:r>
        <w:t xml:space="preserve">CREATE FUNCTION </w:t>
      </w:r>
      <w:proofErr w:type="spellStart"/>
      <w:r>
        <w:t>public."Decrementa</w:t>
      </w:r>
      <w:proofErr w:type="spellEnd"/>
      <w:r>
        <w:t xml:space="preserve"> Valutazione Project Manager Eliminato"()</w:t>
      </w:r>
    </w:p>
    <w:p w14:paraId="5A7C7D8A" w14:textId="77777777" w:rsidR="00AF1AC9" w:rsidRDefault="00AF1AC9" w:rsidP="00AF1AC9">
      <w:r>
        <w:t xml:space="preserve">    RETURNS trigger</w:t>
      </w:r>
    </w:p>
    <w:p w14:paraId="74E90F3D" w14:textId="77777777" w:rsidR="00AF1AC9" w:rsidRDefault="00AF1AC9" w:rsidP="00AF1AC9">
      <w:r>
        <w:t xml:space="preserve">    LANGUAGE '</w:t>
      </w:r>
      <w:proofErr w:type="spellStart"/>
      <w:r>
        <w:t>plpgsql</w:t>
      </w:r>
      <w:proofErr w:type="spellEnd"/>
      <w:r>
        <w:t>'</w:t>
      </w:r>
    </w:p>
    <w:p w14:paraId="2BFA9DE2" w14:textId="77777777" w:rsidR="00AF1AC9" w:rsidRDefault="00AF1AC9" w:rsidP="00AF1AC9">
      <w:r>
        <w:t xml:space="preserve">    COST 100</w:t>
      </w:r>
    </w:p>
    <w:p w14:paraId="4887B15B" w14:textId="77777777" w:rsidR="00AF1AC9" w:rsidRDefault="00AF1AC9" w:rsidP="00AF1AC9">
      <w:r>
        <w:t xml:space="preserve">    VOLATILE NOT LEAKPROOF</w:t>
      </w:r>
    </w:p>
    <w:p w14:paraId="18ABCA20" w14:textId="77777777" w:rsidR="00AF1AC9" w:rsidRDefault="00AF1AC9" w:rsidP="00AF1AC9">
      <w:r>
        <w:t>AS $BODY$</w:t>
      </w:r>
    </w:p>
    <w:p w14:paraId="1175EDD7" w14:textId="77777777" w:rsidR="00AF1AC9" w:rsidRDefault="00AF1AC9" w:rsidP="00AF1AC9">
      <w:r>
        <w:t>DECLARE</w:t>
      </w:r>
    </w:p>
    <w:p w14:paraId="74321E21" w14:textId="77777777" w:rsidR="00AF1AC9" w:rsidRDefault="00AF1AC9" w:rsidP="00AF1AC9">
      <w:r>
        <w:t xml:space="preserve">    </w:t>
      </w:r>
      <w:proofErr w:type="spellStart"/>
      <w:r>
        <w:t>valutazioneAggiornata</w:t>
      </w:r>
      <w:proofErr w:type="spellEnd"/>
      <w:r>
        <w:t xml:space="preserve"> REAL;</w:t>
      </w:r>
    </w:p>
    <w:p w14:paraId="41BACDB3" w14:textId="77777777" w:rsidR="00AF1AC9" w:rsidRDefault="00AF1AC9" w:rsidP="00AF1AC9">
      <w:r>
        <w:t>BEGIN</w:t>
      </w:r>
    </w:p>
    <w:p w14:paraId="367233A7" w14:textId="77777777" w:rsidR="00AF1AC9" w:rsidRDefault="00AF1AC9" w:rsidP="00AF1AC9">
      <w:r>
        <w:t xml:space="preserve">    SELECT valutazione INTO </w:t>
      </w:r>
      <w:proofErr w:type="spellStart"/>
      <w:r>
        <w:t>valutazioneAggiornata</w:t>
      </w:r>
      <w:proofErr w:type="spellEnd"/>
    </w:p>
    <w:p w14:paraId="56346F86" w14:textId="77777777" w:rsidR="00AF1AC9" w:rsidRDefault="00AF1AC9" w:rsidP="00AF1AC9">
      <w:r>
        <w:t xml:space="preserve">    FROM DIPENDENTE</w:t>
      </w:r>
    </w:p>
    <w:p w14:paraId="34A74A10" w14:textId="77777777" w:rsidR="00AF1AC9" w:rsidRDefault="00AF1AC9" w:rsidP="00AF1AC9">
      <w:r>
        <w:t xml:space="preserve">    WHERE CodF = </w:t>
      </w:r>
      <w:proofErr w:type="spellStart"/>
      <w:r>
        <w:t>OLD.CodF</w:t>
      </w:r>
      <w:proofErr w:type="spellEnd"/>
      <w:r>
        <w:t>;</w:t>
      </w:r>
    </w:p>
    <w:p w14:paraId="10D10E40" w14:textId="77777777" w:rsidR="00AF1AC9" w:rsidRDefault="00AF1AC9" w:rsidP="00AF1AC9"/>
    <w:p w14:paraId="3F1C56D6"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- 2;</w:t>
      </w:r>
    </w:p>
    <w:p w14:paraId="3D3C2250" w14:textId="77777777" w:rsidR="00AF1AC9" w:rsidRDefault="00AF1AC9" w:rsidP="00AF1AC9"/>
    <w:p w14:paraId="46FD3758" w14:textId="77777777" w:rsidR="00AF1AC9" w:rsidRDefault="00AF1AC9" w:rsidP="00AF1AC9">
      <w:r>
        <w:t xml:space="preserve">    UPDATE DIPENDENTE</w:t>
      </w:r>
    </w:p>
    <w:p w14:paraId="7B411477" w14:textId="77777777" w:rsidR="00AF1AC9" w:rsidRDefault="00AF1AC9" w:rsidP="00AF1AC9">
      <w:r>
        <w:t xml:space="preserve">    SET valutazione = </w:t>
      </w:r>
      <w:proofErr w:type="spellStart"/>
      <w:r>
        <w:t>valutazioneAggiornata</w:t>
      </w:r>
      <w:proofErr w:type="spellEnd"/>
    </w:p>
    <w:p w14:paraId="0ABB0FD8" w14:textId="77777777" w:rsidR="00AF1AC9" w:rsidRDefault="00AF1AC9" w:rsidP="00AF1AC9">
      <w:r>
        <w:t xml:space="preserve">    WHERE CodF = </w:t>
      </w:r>
      <w:proofErr w:type="spellStart"/>
      <w:r>
        <w:t>OLD.CodF</w:t>
      </w:r>
      <w:proofErr w:type="spellEnd"/>
      <w:r>
        <w:t>;</w:t>
      </w:r>
    </w:p>
    <w:p w14:paraId="455B99A0" w14:textId="77777777" w:rsidR="00AF1AC9" w:rsidRDefault="00AF1AC9" w:rsidP="00AF1AC9"/>
    <w:p w14:paraId="662165E4" w14:textId="77777777" w:rsidR="00AF1AC9" w:rsidRDefault="00AF1AC9" w:rsidP="00AF1AC9">
      <w:r>
        <w:t xml:space="preserve">    RETURN NULL;</w:t>
      </w:r>
    </w:p>
    <w:p w14:paraId="2A4EC2B5" w14:textId="77777777" w:rsidR="00AF1AC9" w:rsidRDefault="00AF1AC9" w:rsidP="00AF1AC9">
      <w:r>
        <w:t>END;</w:t>
      </w:r>
    </w:p>
    <w:p w14:paraId="25B0A5DD" w14:textId="7F31681B" w:rsidR="00AF1AC9" w:rsidRDefault="00AF1AC9" w:rsidP="00AF1AC9">
      <w:r>
        <w:t>$BODY$;</w:t>
      </w:r>
    </w:p>
    <w:p w14:paraId="2573E339" w14:textId="69E0CEA8" w:rsidR="00AF1AC9" w:rsidRDefault="00AF1AC9" w:rsidP="00AF1AC9"/>
    <w:p w14:paraId="53164953" w14:textId="77777777" w:rsidR="00AF1AC9" w:rsidRDefault="00AF1AC9" w:rsidP="00AF1AC9">
      <w:r>
        <w:t>CREATE TRIGGER "</w:t>
      </w:r>
      <w:proofErr w:type="spellStart"/>
      <w:r>
        <w:t>Trigger_decrementavalutazioneprojectmanagereliminato</w:t>
      </w:r>
      <w:proofErr w:type="spellEnd"/>
      <w:r>
        <w:t>"</w:t>
      </w:r>
    </w:p>
    <w:p w14:paraId="1907DB48" w14:textId="77777777" w:rsidR="00AF1AC9" w:rsidRDefault="00AF1AC9" w:rsidP="00AF1AC9">
      <w:r>
        <w:t xml:space="preserve">    AFTER DELETE</w:t>
      </w:r>
    </w:p>
    <w:p w14:paraId="5D7422BC" w14:textId="77777777" w:rsidR="00AF1AC9" w:rsidRDefault="00AF1AC9" w:rsidP="00AF1AC9">
      <w:r>
        <w:t xml:space="preserve">    ON </w:t>
      </w:r>
      <w:proofErr w:type="spellStart"/>
      <w:proofErr w:type="gramStart"/>
      <w:r>
        <w:t>public.partecipanteprogetto</w:t>
      </w:r>
      <w:proofErr w:type="spellEnd"/>
      <w:proofErr w:type="gramEnd"/>
    </w:p>
    <w:p w14:paraId="4B656E5F" w14:textId="77777777" w:rsidR="00AF1AC9" w:rsidRDefault="00AF1AC9" w:rsidP="00AF1AC9">
      <w:r>
        <w:t xml:space="preserve">    FOR EACH ROW</w:t>
      </w:r>
    </w:p>
    <w:p w14:paraId="0D4817D1" w14:textId="77777777" w:rsidR="00AF1AC9" w:rsidRDefault="00AF1AC9" w:rsidP="00AF1AC9">
      <w:r>
        <w:t xml:space="preserve">    WHEN (</w:t>
      </w:r>
      <w:proofErr w:type="spellStart"/>
      <w:proofErr w:type="gramStart"/>
      <w:r>
        <w:t>old.ruolo</w:t>
      </w:r>
      <w:proofErr w:type="spellEnd"/>
      <w:r>
        <w:t>::</w:t>
      </w:r>
      <w:proofErr w:type="gramEnd"/>
      <w:r>
        <w:t>text ~~ 'PROJECT MANAGER'::text)</w:t>
      </w:r>
    </w:p>
    <w:p w14:paraId="7064F1C6" w14:textId="55BFFACF" w:rsidR="00AF1AC9" w:rsidRDefault="00AF1AC9" w:rsidP="00AF1AC9">
      <w:r>
        <w:t xml:space="preserve">    EXECUTE PROCEDURE </w:t>
      </w:r>
      <w:proofErr w:type="spellStart"/>
      <w:r>
        <w:t>public."Decrementa</w:t>
      </w:r>
      <w:proofErr w:type="spellEnd"/>
      <w:r>
        <w:t xml:space="preserve"> Valutazione Project Manager Eliminato"();</w:t>
      </w:r>
    </w:p>
    <w:p w14:paraId="4105B862" w14:textId="137F51A2" w:rsidR="00AF1AC9" w:rsidRDefault="00AF1AC9" w:rsidP="00AF1AC9"/>
    <w:p w14:paraId="166B7903" w14:textId="699CB6A2" w:rsidR="00AF1AC9" w:rsidRDefault="00AF1AC9" w:rsidP="00AF1AC9"/>
    <w:p w14:paraId="330C3F99" w14:textId="77777777" w:rsidR="00023A18" w:rsidRDefault="00023A18">
      <w:pPr>
        <w:rPr>
          <w:i/>
          <w:iCs/>
          <w:sz w:val="32"/>
          <w:szCs w:val="32"/>
        </w:rPr>
      </w:pPr>
      <w:r>
        <w:rPr>
          <w:i/>
          <w:iCs/>
          <w:sz w:val="32"/>
          <w:szCs w:val="32"/>
        </w:rPr>
        <w:br w:type="page"/>
      </w:r>
    </w:p>
    <w:p w14:paraId="650EA3FA" w14:textId="6F5F38A0" w:rsidR="0074154D" w:rsidRPr="004C78DA" w:rsidRDefault="0074154D" w:rsidP="0074154D">
      <w:pPr>
        <w:rPr>
          <w:i/>
          <w:iCs/>
          <w:sz w:val="32"/>
          <w:szCs w:val="32"/>
        </w:rPr>
      </w:pPr>
      <w:r w:rsidRPr="004C78DA">
        <w:rPr>
          <w:i/>
          <w:iCs/>
          <w:sz w:val="32"/>
          <w:szCs w:val="32"/>
        </w:rPr>
        <w:lastRenderedPageBreak/>
        <w:t>Trigger che richiama la funzione che incrementa la valutazione dei nuovi partecipanti dopo l’aggiunta di nuovi partecipanti che non siano un project manager ad un progetto.</w:t>
      </w:r>
    </w:p>
    <w:p w14:paraId="3C174DC0" w14:textId="77777777" w:rsidR="0074154D" w:rsidRDefault="0074154D" w:rsidP="00AF1AC9"/>
    <w:p w14:paraId="0ADF8F9A" w14:textId="77777777" w:rsidR="00AF1AC9" w:rsidRDefault="00AF1AC9" w:rsidP="00AF1AC9">
      <w:r>
        <w:t xml:space="preserve">CREATE FUNCTION </w:t>
      </w:r>
      <w:proofErr w:type="spellStart"/>
      <w:r>
        <w:t>public."Incrementa</w:t>
      </w:r>
      <w:proofErr w:type="spellEnd"/>
      <w:r>
        <w:t xml:space="preserve"> Valutazione Partecipanti Progetto"()</w:t>
      </w:r>
    </w:p>
    <w:p w14:paraId="3D94B95F" w14:textId="77777777" w:rsidR="00AF1AC9" w:rsidRDefault="00AF1AC9" w:rsidP="00AF1AC9">
      <w:r>
        <w:t xml:space="preserve">    RETURNS trigger</w:t>
      </w:r>
    </w:p>
    <w:p w14:paraId="0D9854B8" w14:textId="77777777" w:rsidR="00AF1AC9" w:rsidRDefault="00AF1AC9" w:rsidP="00AF1AC9">
      <w:r>
        <w:t xml:space="preserve">    LANGUAGE '</w:t>
      </w:r>
      <w:proofErr w:type="spellStart"/>
      <w:r>
        <w:t>plpgsql</w:t>
      </w:r>
      <w:proofErr w:type="spellEnd"/>
      <w:r>
        <w:t>'</w:t>
      </w:r>
    </w:p>
    <w:p w14:paraId="27F6DD34" w14:textId="77777777" w:rsidR="00AF1AC9" w:rsidRDefault="00AF1AC9" w:rsidP="00AF1AC9">
      <w:r>
        <w:t xml:space="preserve">    COST 100</w:t>
      </w:r>
    </w:p>
    <w:p w14:paraId="4490DCDF" w14:textId="77777777" w:rsidR="00AF1AC9" w:rsidRDefault="00AF1AC9" w:rsidP="00AF1AC9">
      <w:r>
        <w:t xml:space="preserve">    VOLATILE NOT LEAKPROOF</w:t>
      </w:r>
    </w:p>
    <w:p w14:paraId="04762DB5" w14:textId="77777777" w:rsidR="00AF1AC9" w:rsidRDefault="00AF1AC9" w:rsidP="00AF1AC9">
      <w:r>
        <w:t>AS $BODY$</w:t>
      </w:r>
    </w:p>
    <w:p w14:paraId="44C4324D" w14:textId="77777777" w:rsidR="00AF1AC9" w:rsidRDefault="00AF1AC9" w:rsidP="00AF1AC9">
      <w:r>
        <w:t>DECLARE</w:t>
      </w:r>
    </w:p>
    <w:p w14:paraId="35CA7AA2" w14:textId="77777777" w:rsidR="00AF1AC9" w:rsidRDefault="00AF1AC9" w:rsidP="00AF1AC9">
      <w:r>
        <w:t xml:space="preserve">    </w:t>
      </w:r>
      <w:proofErr w:type="spellStart"/>
      <w:r>
        <w:t>valutazioneAggiornata</w:t>
      </w:r>
      <w:proofErr w:type="spellEnd"/>
      <w:r>
        <w:t xml:space="preserve"> REAL;</w:t>
      </w:r>
    </w:p>
    <w:p w14:paraId="33CF5758" w14:textId="77777777" w:rsidR="00AF1AC9" w:rsidRDefault="00AF1AC9" w:rsidP="00AF1AC9">
      <w:r>
        <w:t>BEGIN</w:t>
      </w:r>
    </w:p>
    <w:p w14:paraId="3456912D" w14:textId="77777777" w:rsidR="00AF1AC9" w:rsidRDefault="00AF1AC9" w:rsidP="00AF1AC9">
      <w:r>
        <w:t xml:space="preserve">    SELECT valutazione INTO </w:t>
      </w:r>
      <w:proofErr w:type="spellStart"/>
      <w:r>
        <w:t>valutazioneAggiornata</w:t>
      </w:r>
      <w:proofErr w:type="spellEnd"/>
    </w:p>
    <w:p w14:paraId="780C4CC0" w14:textId="77777777" w:rsidR="00AF1AC9" w:rsidRDefault="00AF1AC9" w:rsidP="00AF1AC9">
      <w:r>
        <w:t xml:space="preserve">    FROM DIPENDENTE</w:t>
      </w:r>
    </w:p>
    <w:p w14:paraId="0AE9670D" w14:textId="77777777" w:rsidR="00AF1AC9" w:rsidRDefault="00AF1AC9" w:rsidP="00AF1AC9">
      <w:r>
        <w:t xml:space="preserve">    WHERE CodF = </w:t>
      </w:r>
      <w:proofErr w:type="spellStart"/>
      <w:r>
        <w:t>NEW.CodF</w:t>
      </w:r>
      <w:proofErr w:type="spellEnd"/>
      <w:r>
        <w:t>;</w:t>
      </w:r>
    </w:p>
    <w:p w14:paraId="37231698" w14:textId="77777777" w:rsidR="00AF1AC9" w:rsidRDefault="00AF1AC9" w:rsidP="00AF1AC9"/>
    <w:p w14:paraId="582699E3"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+ 1;</w:t>
      </w:r>
    </w:p>
    <w:p w14:paraId="5BEA7D0B" w14:textId="77777777" w:rsidR="00AF1AC9" w:rsidRDefault="00AF1AC9" w:rsidP="00AF1AC9"/>
    <w:p w14:paraId="4DCBF832" w14:textId="77777777" w:rsidR="00AF1AC9" w:rsidRDefault="00AF1AC9" w:rsidP="00AF1AC9">
      <w:r>
        <w:t xml:space="preserve">    UPDATE DIPENDENTE</w:t>
      </w:r>
    </w:p>
    <w:p w14:paraId="24FD70E7" w14:textId="77777777" w:rsidR="00AF1AC9" w:rsidRDefault="00AF1AC9" w:rsidP="00AF1AC9">
      <w:r>
        <w:t xml:space="preserve">    SET valutazione = </w:t>
      </w:r>
      <w:proofErr w:type="spellStart"/>
      <w:r>
        <w:t>valutazioneAggiornata</w:t>
      </w:r>
      <w:proofErr w:type="spellEnd"/>
    </w:p>
    <w:p w14:paraId="29E1267C" w14:textId="77777777" w:rsidR="00AF1AC9" w:rsidRDefault="00AF1AC9" w:rsidP="00AF1AC9">
      <w:r>
        <w:t xml:space="preserve">    WHERE CodF = </w:t>
      </w:r>
      <w:proofErr w:type="spellStart"/>
      <w:r>
        <w:t>NEW.CodF</w:t>
      </w:r>
      <w:proofErr w:type="spellEnd"/>
      <w:r>
        <w:t>;</w:t>
      </w:r>
    </w:p>
    <w:p w14:paraId="3D8E3159" w14:textId="77777777" w:rsidR="00AF1AC9" w:rsidRDefault="00AF1AC9" w:rsidP="00AF1AC9"/>
    <w:p w14:paraId="1307F60E" w14:textId="77777777" w:rsidR="00AF1AC9" w:rsidRDefault="00AF1AC9" w:rsidP="00AF1AC9">
      <w:r>
        <w:t xml:space="preserve">    RETURN NULL;</w:t>
      </w:r>
    </w:p>
    <w:p w14:paraId="33773EF1" w14:textId="77777777" w:rsidR="00AF1AC9" w:rsidRDefault="00AF1AC9" w:rsidP="00AF1AC9">
      <w:r>
        <w:t>END;</w:t>
      </w:r>
    </w:p>
    <w:p w14:paraId="20075007" w14:textId="7511CA32" w:rsidR="00AF1AC9" w:rsidRDefault="00AF1AC9" w:rsidP="00AF1AC9">
      <w:r>
        <w:t>$BODY$;</w:t>
      </w:r>
    </w:p>
    <w:p w14:paraId="4686C791" w14:textId="3BA2DE2B" w:rsidR="00AF1AC9" w:rsidRDefault="00AF1AC9" w:rsidP="00AF1AC9"/>
    <w:p w14:paraId="7231DEF3" w14:textId="7E430D7B" w:rsidR="00AF1AC9" w:rsidRDefault="00AF1AC9" w:rsidP="00AF1AC9"/>
    <w:p w14:paraId="31AC3313" w14:textId="77777777" w:rsidR="00AF1AC9" w:rsidRDefault="00AF1AC9" w:rsidP="00AF1AC9">
      <w:r>
        <w:t>CREATE TRIGGER "</w:t>
      </w:r>
      <w:proofErr w:type="spellStart"/>
      <w:r>
        <w:t>Trigger_incrementovalutazionepartecipantiprogetto</w:t>
      </w:r>
      <w:proofErr w:type="spellEnd"/>
      <w:r>
        <w:t>"</w:t>
      </w:r>
    </w:p>
    <w:p w14:paraId="36301FAB" w14:textId="77777777" w:rsidR="00AF1AC9" w:rsidRDefault="00AF1AC9" w:rsidP="00AF1AC9">
      <w:r>
        <w:t xml:space="preserve">    AFTER INSERT</w:t>
      </w:r>
    </w:p>
    <w:p w14:paraId="6F3BACB3" w14:textId="77777777" w:rsidR="00AF1AC9" w:rsidRDefault="00AF1AC9" w:rsidP="00AF1AC9">
      <w:r>
        <w:t xml:space="preserve">    ON </w:t>
      </w:r>
      <w:proofErr w:type="spellStart"/>
      <w:proofErr w:type="gramStart"/>
      <w:r>
        <w:t>public.partecipanteprogetto</w:t>
      </w:r>
      <w:proofErr w:type="spellEnd"/>
      <w:proofErr w:type="gramEnd"/>
    </w:p>
    <w:p w14:paraId="5F5D371A" w14:textId="77777777" w:rsidR="00AF1AC9" w:rsidRDefault="00AF1AC9" w:rsidP="00AF1AC9">
      <w:r>
        <w:t xml:space="preserve">    FOR EACH ROW</w:t>
      </w:r>
    </w:p>
    <w:p w14:paraId="1617C5D4" w14:textId="77777777" w:rsidR="00AF1AC9" w:rsidRDefault="00AF1AC9" w:rsidP="00AF1AC9">
      <w:r>
        <w:t xml:space="preserve">    WHEN (</w:t>
      </w:r>
      <w:proofErr w:type="spellStart"/>
      <w:proofErr w:type="gramStart"/>
      <w:r>
        <w:t>new.ruolo</w:t>
      </w:r>
      <w:proofErr w:type="spellEnd"/>
      <w:r>
        <w:t>::</w:t>
      </w:r>
      <w:proofErr w:type="gramEnd"/>
      <w:r>
        <w:t>text !~~ 'PROJECT MANAGER'::text)</w:t>
      </w:r>
    </w:p>
    <w:p w14:paraId="6D69159A" w14:textId="72D06859" w:rsidR="00AF1AC9" w:rsidRDefault="00AF1AC9" w:rsidP="00AF1AC9">
      <w:r>
        <w:t xml:space="preserve">    EXECUTE PROCEDURE </w:t>
      </w:r>
      <w:proofErr w:type="spellStart"/>
      <w:r>
        <w:t>public."Incrementa</w:t>
      </w:r>
      <w:proofErr w:type="spellEnd"/>
      <w:r>
        <w:t xml:space="preserve"> Valutazione Partecipanti Progetto"();</w:t>
      </w:r>
    </w:p>
    <w:p w14:paraId="40402641" w14:textId="78085244" w:rsidR="00AF1AC9" w:rsidRDefault="00AF1AC9" w:rsidP="00AF1AC9"/>
    <w:p w14:paraId="6334AC08" w14:textId="77777777" w:rsidR="00023A18" w:rsidRDefault="00023A18">
      <w:pPr>
        <w:rPr>
          <w:i/>
          <w:iCs/>
          <w:sz w:val="32"/>
          <w:szCs w:val="32"/>
        </w:rPr>
      </w:pPr>
      <w:r>
        <w:rPr>
          <w:i/>
          <w:iCs/>
          <w:sz w:val="32"/>
          <w:szCs w:val="32"/>
        </w:rPr>
        <w:br w:type="page"/>
      </w:r>
    </w:p>
    <w:p w14:paraId="39428CC3" w14:textId="77F09297" w:rsidR="0074154D" w:rsidRPr="004C78DA" w:rsidRDefault="0074154D" w:rsidP="0074154D">
      <w:pPr>
        <w:rPr>
          <w:i/>
          <w:iCs/>
          <w:sz w:val="32"/>
          <w:szCs w:val="32"/>
        </w:rPr>
      </w:pPr>
      <w:r w:rsidRPr="004C78DA">
        <w:rPr>
          <w:i/>
          <w:iCs/>
          <w:sz w:val="32"/>
          <w:szCs w:val="32"/>
        </w:rPr>
        <w:lastRenderedPageBreak/>
        <w:t>Trigger che richiama la funzione che incrementa la valutazione del nuovo project manager dopo l’aggiunta di ad un progetto.</w:t>
      </w:r>
    </w:p>
    <w:p w14:paraId="724905EB" w14:textId="7674F517" w:rsidR="00AF1AC9" w:rsidRDefault="00AF1AC9" w:rsidP="00AF1AC9"/>
    <w:p w14:paraId="04F5176D" w14:textId="77777777" w:rsidR="00AF1AC9" w:rsidRDefault="00AF1AC9" w:rsidP="00AF1AC9">
      <w:r>
        <w:t xml:space="preserve">CREATE FUNCTION </w:t>
      </w:r>
      <w:proofErr w:type="spellStart"/>
      <w:r>
        <w:t>public."Incrementa</w:t>
      </w:r>
      <w:proofErr w:type="spellEnd"/>
      <w:r>
        <w:t xml:space="preserve"> Valutazione Project Manager"()</w:t>
      </w:r>
    </w:p>
    <w:p w14:paraId="49905F6D" w14:textId="77777777" w:rsidR="00AF1AC9" w:rsidRDefault="00AF1AC9" w:rsidP="00AF1AC9">
      <w:r>
        <w:t xml:space="preserve">    RETURNS trigger</w:t>
      </w:r>
    </w:p>
    <w:p w14:paraId="42A9C698" w14:textId="77777777" w:rsidR="00AF1AC9" w:rsidRDefault="00AF1AC9" w:rsidP="00AF1AC9">
      <w:r>
        <w:t xml:space="preserve">    LANGUAGE '</w:t>
      </w:r>
      <w:proofErr w:type="spellStart"/>
      <w:r>
        <w:t>plpgsql</w:t>
      </w:r>
      <w:proofErr w:type="spellEnd"/>
      <w:r>
        <w:t>'</w:t>
      </w:r>
    </w:p>
    <w:p w14:paraId="06348193" w14:textId="77777777" w:rsidR="00AF1AC9" w:rsidRDefault="00AF1AC9" w:rsidP="00AF1AC9">
      <w:r>
        <w:t xml:space="preserve">    COST 100</w:t>
      </w:r>
    </w:p>
    <w:p w14:paraId="275B9B67" w14:textId="77777777" w:rsidR="00AF1AC9" w:rsidRDefault="00AF1AC9" w:rsidP="00AF1AC9">
      <w:r>
        <w:t xml:space="preserve">    VOLATILE NOT LEAKPROOF</w:t>
      </w:r>
    </w:p>
    <w:p w14:paraId="00657E56" w14:textId="77777777" w:rsidR="00AF1AC9" w:rsidRDefault="00AF1AC9" w:rsidP="00AF1AC9">
      <w:r>
        <w:t>AS $BODY$</w:t>
      </w:r>
    </w:p>
    <w:p w14:paraId="50AC5A65" w14:textId="77777777" w:rsidR="00AF1AC9" w:rsidRDefault="00AF1AC9" w:rsidP="00AF1AC9">
      <w:r>
        <w:t>DECLARE</w:t>
      </w:r>
    </w:p>
    <w:p w14:paraId="7F14B486" w14:textId="77777777" w:rsidR="00AF1AC9" w:rsidRDefault="00AF1AC9" w:rsidP="00AF1AC9">
      <w:r>
        <w:t xml:space="preserve">    </w:t>
      </w:r>
      <w:proofErr w:type="spellStart"/>
      <w:r>
        <w:t>valutazioneAggiornata</w:t>
      </w:r>
      <w:proofErr w:type="spellEnd"/>
      <w:r>
        <w:t xml:space="preserve"> REAL;</w:t>
      </w:r>
    </w:p>
    <w:p w14:paraId="585E6D1E" w14:textId="77777777" w:rsidR="00AF1AC9" w:rsidRDefault="00AF1AC9" w:rsidP="00AF1AC9">
      <w:r>
        <w:t>BEGIN</w:t>
      </w:r>
    </w:p>
    <w:p w14:paraId="398CFC3A" w14:textId="77777777" w:rsidR="00AF1AC9" w:rsidRDefault="00AF1AC9" w:rsidP="00AF1AC9">
      <w:r>
        <w:t xml:space="preserve">    SELECT valutazione INTO </w:t>
      </w:r>
      <w:proofErr w:type="spellStart"/>
      <w:r>
        <w:t>valutazioneAggiornata</w:t>
      </w:r>
      <w:proofErr w:type="spellEnd"/>
    </w:p>
    <w:p w14:paraId="70B51F39" w14:textId="77777777" w:rsidR="00AF1AC9" w:rsidRDefault="00AF1AC9" w:rsidP="00AF1AC9">
      <w:r>
        <w:t xml:space="preserve">    FROM DIPENDENTE</w:t>
      </w:r>
    </w:p>
    <w:p w14:paraId="6F7BCBF5" w14:textId="77777777" w:rsidR="00AF1AC9" w:rsidRDefault="00AF1AC9" w:rsidP="00AF1AC9">
      <w:r>
        <w:t xml:space="preserve">    WHERE CodF = </w:t>
      </w:r>
      <w:proofErr w:type="spellStart"/>
      <w:r>
        <w:t>NEW.CodF</w:t>
      </w:r>
      <w:proofErr w:type="spellEnd"/>
      <w:r>
        <w:t>;</w:t>
      </w:r>
    </w:p>
    <w:p w14:paraId="7B4C78C0" w14:textId="77777777" w:rsidR="00AF1AC9" w:rsidRDefault="00AF1AC9" w:rsidP="00AF1AC9"/>
    <w:p w14:paraId="3FC15C9B" w14:textId="77777777" w:rsidR="00AF1AC9" w:rsidRDefault="00AF1AC9" w:rsidP="00AF1AC9">
      <w:r>
        <w:t xml:space="preserve">    </w:t>
      </w:r>
      <w:proofErr w:type="spellStart"/>
      <w:proofErr w:type="gramStart"/>
      <w:r>
        <w:t>valutazioneAggiornata</w:t>
      </w:r>
      <w:proofErr w:type="spellEnd"/>
      <w:r>
        <w:t xml:space="preserve"> :</w:t>
      </w:r>
      <w:proofErr w:type="gramEnd"/>
      <w:r>
        <w:t xml:space="preserve">= </w:t>
      </w:r>
      <w:proofErr w:type="spellStart"/>
      <w:r>
        <w:t>valutazioneAggiornata</w:t>
      </w:r>
      <w:proofErr w:type="spellEnd"/>
      <w:r>
        <w:t xml:space="preserve"> + 2;</w:t>
      </w:r>
    </w:p>
    <w:p w14:paraId="780A6DB6" w14:textId="77777777" w:rsidR="00AF1AC9" w:rsidRDefault="00AF1AC9" w:rsidP="00AF1AC9"/>
    <w:p w14:paraId="431FE34A" w14:textId="77777777" w:rsidR="00AF1AC9" w:rsidRDefault="00AF1AC9" w:rsidP="00AF1AC9">
      <w:r>
        <w:t xml:space="preserve">    UPDATE DIPENDENTE</w:t>
      </w:r>
    </w:p>
    <w:p w14:paraId="395F779B" w14:textId="77777777" w:rsidR="00AF1AC9" w:rsidRDefault="00AF1AC9" w:rsidP="00AF1AC9">
      <w:r>
        <w:t xml:space="preserve">    SET valutazione = </w:t>
      </w:r>
      <w:proofErr w:type="spellStart"/>
      <w:r>
        <w:t>valutazioneAggiornata</w:t>
      </w:r>
      <w:proofErr w:type="spellEnd"/>
    </w:p>
    <w:p w14:paraId="1E7C5A77" w14:textId="77777777" w:rsidR="00AF1AC9" w:rsidRDefault="00AF1AC9" w:rsidP="00AF1AC9">
      <w:r>
        <w:t xml:space="preserve">    WHERE CodF = </w:t>
      </w:r>
      <w:proofErr w:type="spellStart"/>
      <w:r>
        <w:t>NEW.CodF</w:t>
      </w:r>
      <w:proofErr w:type="spellEnd"/>
      <w:r>
        <w:t>;</w:t>
      </w:r>
    </w:p>
    <w:p w14:paraId="23A742F3" w14:textId="77777777" w:rsidR="00AF1AC9" w:rsidRDefault="00AF1AC9" w:rsidP="00AF1AC9"/>
    <w:p w14:paraId="62C03533" w14:textId="77777777" w:rsidR="00AF1AC9" w:rsidRDefault="00AF1AC9" w:rsidP="00AF1AC9">
      <w:r>
        <w:t xml:space="preserve">    RETURN NULL;</w:t>
      </w:r>
    </w:p>
    <w:p w14:paraId="02C5C5F7" w14:textId="77777777" w:rsidR="00AF1AC9" w:rsidRDefault="00AF1AC9" w:rsidP="00AF1AC9">
      <w:r>
        <w:t>END;</w:t>
      </w:r>
    </w:p>
    <w:p w14:paraId="7FEB62C5" w14:textId="06B69A10" w:rsidR="00AF1AC9" w:rsidRDefault="00AF1AC9" w:rsidP="00AF1AC9">
      <w:r>
        <w:t>$BODY$;</w:t>
      </w:r>
    </w:p>
    <w:p w14:paraId="26411149" w14:textId="2940DD36" w:rsidR="00AF1AC9" w:rsidRDefault="00AF1AC9" w:rsidP="00AF1AC9"/>
    <w:p w14:paraId="2503FAAE" w14:textId="77777777" w:rsidR="00AF1AC9" w:rsidRDefault="00AF1AC9" w:rsidP="00AF1AC9">
      <w:r>
        <w:t>CREATE TRIGGER "</w:t>
      </w:r>
      <w:proofErr w:type="spellStart"/>
      <w:r>
        <w:t>Trigger_incrementovalutazioneprojectmanager</w:t>
      </w:r>
      <w:proofErr w:type="spellEnd"/>
      <w:r>
        <w:t>"</w:t>
      </w:r>
    </w:p>
    <w:p w14:paraId="24B4BC6E" w14:textId="77777777" w:rsidR="00AF1AC9" w:rsidRDefault="00AF1AC9" w:rsidP="00AF1AC9">
      <w:r>
        <w:t xml:space="preserve">    AFTER INSERT</w:t>
      </w:r>
    </w:p>
    <w:p w14:paraId="44AD8BEC" w14:textId="77777777" w:rsidR="00AF1AC9" w:rsidRDefault="00AF1AC9" w:rsidP="00AF1AC9">
      <w:r>
        <w:t xml:space="preserve">    ON </w:t>
      </w:r>
      <w:proofErr w:type="spellStart"/>
      <w:proofErr w:type="gramStart"/>
      <w:r>
        <w:t>public.partecipanteprogetto</w:t>
      </w:r>
      <w:proofErr w:type="spellEnd"/>
      <w:proofErr w:type="gramEnd"/>
    </w:p>
    <w:p w14:paraId="50DDACE8" w14:textId="77777777" w:rsidR="00AF1AC9" w:rsidRDefault="00AF1AC9" w:rsidP="00AF1AC9">
      <w:r>
        <w:t xml:space="preserve">    FOR EACH ROW</w:t>
      </w:r>
    </w:p>
    <w:p w14:paraId="633F27C1" w14:textId="77777777" w:rsidR="00AF1AC9" w:rsidRDefault="00AF1AC9" w:rsidP="00AF1AC9">
      <w:r>
        <w:t xml:space="preserve">    WHEN (</w:t>
      </w:r>
      <w:proofErr w:type="spellStart"/>
      <w:proofErr w:type="gramStart"/>
      <w:r>
        <w:t>new.ruolo</w:t>
      </w:r>
      <w:proofErr w:type="spellEnd"/>
      <w:r>
        <w:t>::</w:t>
      </w:r>
      <w:proofErr w:type="gramEnd"/>
      <w:r>
        <w:t>text ~~ 'PROJECT MANAGER'::text)</w:t>
      </w:r>
    </w:p>
    <w:p w14:paraId="3873233B" w14:textId="56D93A50" w:rsidR="00AF1AC9" w:rsidRDefault="00AF1AC9" w:rsidP="00AF1AC9">
      <w:r>
        <w:t xml:space="preserve">    EXECUTE PROCEDURE </w:t>
      </w:r>
      <w:proofErr w:type="spellStart"/>
      <w:r>
        <w:t>public."Incrementa</w:t>
      </w:r>
      <w:proofErr w:type="spellEnd"/>
      <w:r>
        <w:t xml:space="preserve"> Valutazione Project Manager"();</w:t>
      </w:r>
    </w:p>
    <w:p w14:paraId="669EFB1B" w14:textId="43B56183" w:rsidR="00AF1AC9" w:rsidRDefault="00AF1AC9" w:rsidP="00AF1AC9"/>
    <w:p w14:paraId="213D4F3B" w14:textId="77777777" w:rsidR="00023A18" w:rsidRDefault="00023A18">
      <w:pPr>
        <w:rPr>
          <w:i/>
          <w:iCs/>
          <w:sz w:val="32"/>
          <w:szCs w:val="32"/>
        </w:rPr>
      </w:pPr>
      <w:r>
        <w:rPr>
          <w:i/>
          <w:iCs/>
          <w:sz w:val="32"/>
          <w:szCs w:val="32"/>
        </w:rPr>
        <w:br w:type="page"/>
      </w:r>
    </w:p>
    <w:p w14:paraId="206ABDFA" w14:textId="76B88E70" w:rsidR="0074154D" w:rsidRPr="004C78DA" w:rsidRDefault="0074154D" w:rsidP="00AF1AC9">
      <w:pPr>
        <w:rPr>
          <w:i/>
          <w:iCs/>
          <w:sz w:val="32"/>
          <w:szCs w:val="32"/>
        </w:rPr>
      </w:pPr>
      <w:r w:rsidRPr="004C78DA">
        <w:rPr>
          <w:i/>
          <w:iCs/>
          <w:sz w:val="32"/>
          <w:szCs w:val="32"/>
        </w:rPr>
        <w:lastRenderedPageBreak/>
        <w:t>Trigger che richiama la funzione che controlla che ci sia un solo project manager prima dell’inserimento di un nuovo progetto.</w:t>
      </w:r>
    </w:p>
    <w:p w14:paraId="71F3C331" w14:textId="77777777" w:rsidR="0074154D" w:rsidRPr="004C78DA" w:rsidRDefault="0074154D" w:rsidP="00AF1AC9">
      <w:pPr>
        <w:rPr>
          <w:i/>
          <w:iCs/>
          <w:sz w:val="32"/>
          <w:szCs w:val="32"/>
        </w:rPr>
      </w:pPr>
    </w:p>
    <w:p w14:paraId="2DCDC4B8" w14:textId="77777777" w:rsidR="00AF1AC9" w:rsidRDefault="00AF1AC9" w:rsidP="00AF1AC9">
      <w:r>
        <w:t xml:space="preserve">CREATE FUNCTION </w:t>
      </w:r>
      <w:proofErr w:type="spellStart"/>
      <w:r>
        <w:t>public."Unicità</w:t>
      </w:r>
      <w:proofErr w:type="spellEnd"/>
      <w:r>
        <w:t xml:space="preserve"> Project Manager"()</w:t>
      </w:r>
    </w:p>
    <w:p w14:paraId="4A008B1A" w14:textId="77777777" w:rsidR="00AF1AC9" w:rsidRDefault="00AF1AC9" w:rsidP="00AF1AC9">
      <w:r>
        <w:t xml:space="preserve">    RETURNS trigger</w:t>
      </w:r>
    </w:p>
    <w:p w14:paraId="11E5507F" w14:textId="77777777" w:rsidR="00AF1AC9" w:rsidRDefault="00AF1AC9" w:rsidP="00AF1AC9">
      <w:r>
        <w:t xml:space="preserve">    LANGUAGE '</w:t>
      </w:r>
      <w:proofErr w:type="spellStart"/>
      <w:r>
        <w:t>plpgsql</w:t>
      </w:r>
      <w:proofErr w:type="spellEnd"/>
      <w:r>
        <w:t>'</w:t>
      </w:r>
    </w:p>
    <w:p w14:paraId="254DC8C4" w14:textId="77777777" w:rsidR="00AF1AC9" w:rsidRDefault="00AF1AC9" w:rsidP="00AF1AC9">
      <w:r>
        <w:t xml:space="preserve">    COST 100</w:t>
      </w:r>
    </w:p>
    <w:p w14:paraId="341BDC9F" w14:textId="77777777" w:rsidR="00AF1AC9" w:rsidRDefault="00AF1AC9" w:rsidP="00AF1AC9">
      <w:r>
        <w:t xml:space="preserve">    VOLATILE NOT LEAKPROOF</w:t>
      </w:r>
    </w:p>
    <w:p w14:paraId="2BEB9C4D" w14:textId="77777777" w:rsidR="00AF1AC9" w:rsidRDefault="00AF1AC9" w:rsidP="00AF1AC9">
      <w:r>
        <w:t>AS $BODY$</w:t>
      </w:r>
    </w:p>
    <w:p w14:paraId="08D7F5F7" w14:textId="77777777" w:rsidR="00AF1AC9" w:rsidRDefault="00AF1AC9" w:rsidP="00AF1AC9">
      <w:r>
        <w:t>BEGIN</w:t>
      </w:r>
    </w:p>
    <w:p w14:paraId="6003BCDA" w14:textId="77777777" w:rsidR="00AF1AC9" w:rsidRDefault="00AF1AC9" w:rsidP="00AF1AC9">
      <w:r>
        <w:t xml:space="preserve">    IF EXISTS (SELECT *</w:t>
      </w:r>
    </w:p>
    <w:p w14:paraId="0A70D2E9" w14:textId="77777777" w:rsidR="00AF1AC9" w:rsidRDefault="00AF1AC9" w:rsidP="00AF1AC9">
      <w:r>
        <w:t xml:space="preserve">               FROM PARTECIPANTEPROGETTO AS P</w:t>
      </w:r>
    </w:p>
    <w:p w14:paraId="2557F4B6" w14:textId="77777777" w:rsidR="00AF1AC9" w:rsidRDefault="00AF1AC9" w:rsidP="00AF1AC9">
      <w:r>
        <w:t xml:space="preserve">               WHERE </w:t>
      </w:r>
      <w:proofErr w:type="spellStart"/>
      <w:r>
        <w:t>P.CodP</w:t>
      </w:r>
      <w:proofErr w:type="spellEnd"/>
      <w:r>
        <w:t xml:space="preserve"> = </w:t>
      </w:r>
      <w:proofErr w:type="spellStart"/>
      <w:r>
        <w:t>NEW.CodP</w:t>
      </w:r>
      <w:proofErr w:type="spellEnd"/>
      <w:r>
        <w:t xml:space="preserve"> AND </w:t>
      </w:r>
      <w:proofErr w:type="spellStart"/>
      <w:proofErr w:type="gramStart"/>
      <w:r>
        <w:t>P.Ruolo</w:t>
      </w:r>
      <w:proofErr w:type="spellEnd"/>
      <w:proofErr w:type="gramEnd"/>
      <w:r>
        <w:t xml:space="preserve"> LIKE 'PROJECT MANAGER') THEN</w:t>
      </w:r>
    </w:p>
    <w:p w14:paraId="3A53A935" w14:textId="77777777" w:rsidR="00AF1AC9" w:rsidRDefault="00AF1AC9" w:rsidP="00AF1AC9">
      <w:r>
        <w:t xml:space="preserve">        RAISE EXCEPTION 'ATTENZIONE non puoi inserire un altro project manager';</w:t>
      </w:r>
    </w:p>
    <w:p w14:paraId="368F2DD9" w14:textId="77777777" w:rsidR="00AF1AC9" w:rsidRDefault="00AF1AC9" w:rsidP="00AF1AC9">
      <w:r>
        <w:t xml:space="preserve">    END IF;</w:t>
      </w:r>
    </w:p>
    <w:p w14:paraId="2DDE9E46" w14:textId="77777777" w:rsidR="00AF1AC9" w:rsidRDefault="00AF1AC9" w:rsidP="00AF1AC9"/>
    <w:p w14:paraId="506A9EFF" w14:textId="77777777" w:rsidR="00AF1AC9" w:rsidRDefault="00AF1AC9" w:rsidP="00AF1AC9">
      <w:r>
        <w:t xml:space="preserve">    RETURN NEW;</w:t>
      </w:r>
    </w:p>
    <w:p w14:paraId="256285FD" w14:textId="77777777" w:rsidR="00AF1AC9" w:rsidRDefault="00AF1AC9" w:rsidP="00AF1AC9">
      <w:r>
        <w:t>END;</w:t>
      </w:r>
    </w:p>
    <w:p w14:paraId="2EBB78AD" w14:textId="53914407" w:rsidR="00AF1AC9" w:rsidRDefault="00AF1AC9" w:rsidP="00AF1AC9">
      <w:r>
        <w:t>$BODY$;</w:t>
      </w:r>
    </w:p>
    <w:p w14:paraId="06EBB5F6" w14:textId="1BB043AF" w:rsidR="00AF1AC9" w:rsidRDefault="00AF1AC9" w:rsidP="00AF1AC9"/>
    <w:p w14:paraId="54215595" w14:textId="1DDD1A22" w:rsidR="00AF1AC9" w:rsidRDefault="00AF1AC9" w:rsidP="00AF1AC9"/>
    <w:p w14:paraId="47508FE7" w14:textId="77777777" w:rsidR="006F2215" w:rsidRDefault="006F2215" w:rsidP="006F2215">
      <w:r>
        <w:t>CREATE TRIGGER "</w:t>
      </w:r>
      <w:proofErr w:type="spellStart"/>
      <w:r>
        <w:t>Trigger_unicitàprojectmanager</w:t>
      </w:r>
      <w:proofErr w:type="spellEnd"/>
      <w:r>
        <w:t>"</w:t>
      </w:r>
    </w:p>
    <w:p w14:paraId="78AD752B" w14:textId="77777777" w:rsidR="006F2215" w:rsidRDefault="006F2215" w:rsidP="006F2215">
      <w:r>
        <w:t xml:space="preserve">    BEFORE INSERT</w:t>
      </w:r>
    </w:p>
    <w:p w14:paraId="3174F42C" w14:textId="77777777" w:rsidR="006F2215" w:rsidRDefault="006F2215" w:rsidP="006F2215">
      <w:r>
        <w:t xml:space="preserve">    ON </w:t>
      </w:r>
      <w:proofErr w:type="spellStart"/>
      <w:proofErr w:type="gramStart"/>
      <w:r>
        <w:t>public.partecipanteprogetto</w:t>
      </w:r>
      <w:proofErr w:type="spellEnd"/>
      <w:proofErr w:type="gramEnd"/>
    </w:p>
    <w:p w14:paraId="6EC81812" w14:textId="77777777" w:rsidR="006F2215" w:rsidRDefault="006F2215" w:rsidP="006F2215">
      <w:r>
        <w:t xml:space="preserve">    FOR EACH ROW</w:t>
      </w:r>
    </w:p>
    <w:p w14:paraId="0D504D73" w14:textId="77777777" w:rsidR="006F2215" w:rsidRDefault="006F2215" w:rsidP="006F2215">
      <w:r>
        <w:t xml:space="preserve">    WHEN (</w:t>
      </w:r>
      <w:proofErr w:type="spellStart"/>
      <w:proofErr w:type="gramStart"/>
      <w:r>
        <w:t>new.ruolo</w:t>
      </w:r>
      <w:proofErr w:type="spellEnd"/>
      <w:r>
        <w:t>::</w:t>
      </w:r>
      <w:proofErr w:type="gramEnd"/>
      <w:r>
        <w:t>text ~~ 'PROJECT MANAGER'::text)</w:t>
      </w:r>
    </w:p>
    <w:p w14:paraId="46405E7F" w14:textId="5CB7DF43" w:rsidR="00AF1AC9" w:rsidRDefault="006F2215" w:rsidP="006F2215">
      <w:r>
        <w:t xml:space="preserve">    EXECUTE PROCEDURE </w:t>
      </w:r>
      <w:proofErr w:type="spellStart"/>
      <w:r>
        <w:t>public."Unicità</w:t>
      </w:r>
      <w:proofErr w:type="spellEnd"/>
      <w:r>
        <w:t xml:space="preserve"> Project Manager"();</w:t>
      </w:r>
    </w:p>
    <w:p w14:paraId="2B4FDF92" w14:textId="3240BABB" w:rsidR="00AF1AC9" w:rsidRDefault="00AF1AC9" w:rsidP="00AF1AC9"/>
    <w:p w14:paraId="784877D7" w14:textId="0F2A6021" w:rsidR="00AF1AC9" w:rsidRDefault="00AF1AC9" w:rsidP="00AF1AC9"/>
    <w:p w14:paraId="76B7AE7B" w14:textId="77777777" w:rsidR="00023A18" w:rsidRDefault="00023A18">
      <w:r>
        <w:br w:type="page"/>
      </w:r>
    </w:p>
    <w:p w14:paraId="67B6908D" w14:textId="40654F33" w:rsidR="00AF1AC9" w:rsidRPr="00023A18" w:rsidRDefault="00023A18" w:rsidP="004D189D">
      <w:pPr>
        <w:pStyle w:val="Titolo1"/>
        <w:rPr>
          <w:rFonts w:ascii="Georgia" w:hAnsi="Georgia"/>
          <w:sz w:val="52"/>
          <w:szCs w:val="40"/>
        </w:rPr>
      </w:pPr>
      <w:bookmarkStart w:id="30" w:name="_Toc66202694"/>
      <w:r w:rsidRPr="00023A18">
        <w:rPr>
          <w:rFonts w:ascii="Georgia" w:hAnsi="Georgia"/>
          <w:sz w:val="52"/>
          <w:szCs w:val="40"/>
        </w:rPr>
        <w:lastRenderedPageBreak/>
        <w:t xml:space="preserve">6 </w:t>
      </w:r>
      <w:r w:rsidR="0074154D" w:rsidRPr="00023A18">
        <w:rPr>
          <w:rFonts w:ascii="Georgia" w:hAnsi="Georgia"/>
          <w:sz w:val="52"/>
          <w:szCs w:val="40"/>
        </w:rPr>
        <w:t>Popolamento con Dati d’Esempio</w:t>
      </w:r>
      <w:bookmarkEnd w:id="30"/>
    </w:p>
    <w:p w14:paraId="17AB76F2" w14:textId="27FEDD8F" w:rsidR="0074154D" w:rsidRDefault="0074154D" w:rsidP="00AF1AC9"/>
    <w:p w14:paraId="778680E6" w14:textId="7673A4D5" w:rsidR="0074154D" w:rsidRPr="00023A18" w:rsidRDefault="0074154D" w:rsidP="00AF1AC9">
      <w:pPr>
        <w:rPr>
          <w:b/>
          <w:bCs/>
          <w:sz w:val="32"/>
          <w:szCs w:val="32"/>
        </w:rPr>
      </w:pPr>
      <w:r w:rsidRPr="00023A18">
        <w:rPr>
          <w:b/>
          <w:bCs/>
          <w:sz w:val="32"/>
          <w:szCs w:val="32"/>
        </w:rPr>
        <w:t>--Dipendenti</w:t>
      </w:r>
      <w:r w:rsidR="00545733" w:rsidRPr="00023A18">
        <w:rPr>
          <w:b/>
          <w:bCs/>
          <w:sz w:val="32"/>
          <w:szCs w:val="32"/>
        </w:rPr>
        <w:t xml:space="preserve"> e rispettive residenze</w:t>
      </w:r>
    </w:p>
    <w:p w14:paraId="01EB9C9E" w14:textId="46E4017C" w:rsidR="0074154D" w:rsidRDefault="0074154D" w:rsidP="00AF1AC9"/>
    <w:p w14:paraId="3D63832B" w14:textId="14291F90" w:rsidR="0074154D" w:rsidRDefault="0074154D" w:rsidP="0074154D">
      <w:r>
        <w:t>INSERT INTO DIPENDENTE (</w:t>
      </w:r>
      <w:proofErr w:type="gramStart"/>
      <w:r>
        <w:t>CODF,NOME</w:t>
      </w:r>
      <w:proofErr w:type="gramEnd"/>
      <w:r>
        <w:t>,COGNOME,EMAIL,DATAN,SESSO,NUMCELLULARE,PATHFOTO,SALARIO) VALUES ('PNCGPT00M25F839B','GIANPIETRO','PANICO','GIANPIETRO@GMAIL.COM',TO_DATE('25/08/2000','DD/MM/YYYY'),'M','393334554321','/fotoDipendenti/fotoprofilodefault2.jpg',10000.00)</w:t>
      </w:r>
    </w:p>
    <w:p w14:paraId="08AC86E5" w14:textId="77777777" w:rsidR="00787022" w:rsidRDefault="00787022" w:rsidP="0074154D"/>
    <w:p w14:paraId="2DABCC82" w14:textId="5DBFBFC7" w:rsidR="0074154D" w:rsidRDefault="0074154D" w:rsidP="0074154D">
      <w:r>
        <w:t>INSERT INTO RESIDENZA (</w:t>
      </w:r>
      <w:proofErr w:type="spellStart"/>
      <w:proofErr w:type="gramStart"/>
      <w:r>
        <w:t>CODF,PROVINCIA</w:t>
      </w:r>
      <w:proofErr w:type="gramEnd"/>
      <w:r>
        <w:t>,CAP,VIA,NCIVICO,città</w:t>
      </w:r>
      <w:proofErr w:type="spellEnd"/>
      <w:r>
        <w:t>) VALUES ('PNCGPT00M25F839B','NA','80121','GIOSUE' CARDUCCI','12','NAPOLI')</w:t>
      </w:r>
    </w:p>
    <w:p w14:paraId="202D252A" w14:textId="77777777" w:rsidR="00787022" w:rsidRDefault="00787022" w:rsidP="0074154D"/>
    <w:p w14:paraId="32D1606F" w14:textId="7EF77700" w:rsidR="0074154D" w:rsidRDefault="0074154D" w:rsidP="0074154D">
      <w:r>
        <w:t>INSERT INTO DIPENDENTE (</w:t>
      </w:r>
      <w:proofErr w:type="gramStart"/>
      <w:r>
        <w:t>CODF,NOME</w:t>
      </w:r>
      <w:proofErr w:type="gramEnd"/>
      <w:r>
        <w:t>,COGNOME,EMAIL,DATAN,SESSO,NUMCELLULARE,PATHFOTO,SALARIO) VALUES ('GRDSTF99D05E791R','STEFANO','GIORDANO','STEFANOG@GMAIL.COM',TO_DATE('05/08/1999','DD/MM/YYYY'),'M','393667899076','/fotoDipendenti/fotoprofilodefault2.jpg',1500.00);</w:t>
      </w:r>
    </w:p>
    <w:p w14:paraId="769D246C" w14:textId="77777777" w:rsidR="00787022" w:rsidRDefault="00787022" w:rsidP="0074154D"/>
    <w:p w14:paraId="256D478F" w14:textId="058B32F5" w:rsidR="0074154D" w:rsidRDefault="0074154D" w:rsidP="0074154D">
      <w:r>
        <w:t>INSERT INTO RESIDENZA (</w:t>
      </w:r>
      <w:proofErr w:type="spellStart"/>
      <w:proofErr w:type="gramStart"/>
      <w:r>
        <w:t>CODF,PROVINCIA</w:t>
      </w:r>
      <w:proofErr w:type="gramEnd"/>
      <w:r>
        <w:t>,CAP,VIA,NCIVICO,città</w:t>
      </w:r>
      <w:proofErr w:type="spellEnd"/>
      <w:r>
        <w:t>) VALUES ('GRDSTF99D05E791R','CE','81020','CORSO I OTTOBRE','20','CASERTA');</w:t>
      </w:r>
    </w:p>
    <w:p w14:paraId="482E8DE3" w14:textId="77777777" w:rsidR="00787022" w:rsidRDefault="00787022" w:rsidP="0074154D"/>
    <w:p w14:paraId="6C5F0C7E" w14:textId="3D060FBD" w:rsidR="0074154D" w:rsidRDefault="0074154D" w:rsidP="0074154D">
      <w:r>
        <w:t>INSERT INTO DIPENDENTE (</w:t>
      </w:r>
      <w:proofErr w:type="gramStart"/>
      <w:r>
        <w:t>CODF,NOME</w:t>
      </w:r>
      <w:proofErr w:type="gramEnd"/>
      <w:r>
        <w:t>,COGNOME,EMAIL,DATAN,SESSO,NUMCELLULARE,PATHFOTO,SALARIO) VALUES ('VNTDMN98D31E791P','DOMENICO','VENTRIGLIA','VENTRIGLIAD@GMAIL.COM',TO_DATE('31/08/1998','DD/MM/YYYY'),'M','393662676548','/fotoDipendenti/fotoprofilodefault2.jpg',1200.00);</w:t>
      </w:r>
    </w:p>
    <w:p w14:paraId="2C968A12" w14:textId="77777777" w:rsidR="00787022" w:rsidRDefault="00787022" w:rsidP="0074154D"/>
    <w:p w14:paraId="156F2BEC" w14:textId="77777777" w:rsidR="0074154D" w:rsidRDefault="0074154D" w:rsidP="0074154D">
      <w:r>
        <w:t>INSERT INTO RESIDENZA (</w:t>
      </w:r>
      <w:proofErr w:type="spellStart"/>
      <w:proofErr w:type="gramStart"/>
      <w:r>
        <w:t>CODF,PROVINCIA</w:t>
      </w:r>
      <w:proofErr w:type="gramEnd"/>
      <w:r>
        <w:t>,CAP,VIA,NCIVICO,città</w:t>
      </w:r>
      <w:proofErr w:type="spellEnd"/>
      <w:r>
        <w:t>) VALUES ('VNTDMN98D31E791P','CE','81024','CORNATO','120','MADDALONI');</w:t>
      </w:r>
    </w:p>
    <w:p w14:paraId="64F4B0CF" w14:textId="263BA829" w:rsidR="0074154D" w:rsidRDefault="0074154D" w:rsidP="0074154D">
      <w:r>
        <w:t>INSERT INTO DIPENDENTE (</w:t>
      </w:r>
      <w:proofErr w:type="gramStart"/>
      <w:r>
        <w:t>CODF,NOME</w:t>
      </w:r>
      <w:proofErr w:type="gramEnd"/>
      <w:r>
        <w:t>,COGNOME,EMAIL,DATAN,SESSO,NUMCELLULARE,PATHFOTO,SALARIO) VALUES ('CRRCLD98P27E791Q','CLAUDIA','CERRETO','CLAUDIAC98@GMAIL.COM',TO_DATE('27/09/1998','DD/MM/YYYY'),'F','393396627809','/fotoDipendenti/fotoprofilodefault2.jpg',9000.00);</w:t>
      </w:r>
    </w:p>
    <w:p w14:paraId="59AEFBA5" w14:textId="77777777" w:rsidR="00787022" w:rsidRDefault="00787022" w:rsidP="0074154D"/>
    <w:p w14:paraId="1A2FD842" w14:textId="28F8BF1C" w:rsidR="0074154D" w:rsidRDefault="0074154D" w:rsidP="0074154D">
      <w:r>
        <w:t>INSERT INTO RESIDENZA (</w:t>
      </w:r>
      <w:proofErr w:type="spellStart"/>
      <w:proofErr w:type="gramStart"/>
      <w:r>
        <w:t>CODF,PROVINCIA</w:t>
      </w:r>
      <w:proofErr w:type="gramEnd"/>
      <w:r>
        <w:t>,CAP,VIA,NCIVICO,città</w:t>
      </w:r>
      <w:proofErr w:type="spellEnd"/>
      <w:r>
        <w:t>) VALUES ('CRRCLD98P27E791Q','CE','81024','MONTELLA','3/B','MADDALONI');</w:t>
      </w:r>
    </w:p>
    <w:p w14:paraId="69C86AAA" w14:textId="77777777" w:rsidR="00787022" w:rsidRDefault="00787022" w:rsidP="0074154D"/>
    <w:p w14:paraId="38881466" w14:textId="48B0DF43" w:rsidR="0074154D" w:rsidRDefault="0074154D" w:rsidP="0074154D">
      <w:r>
        <w:t>INSERT INTO DIPENDENTE (</w:t>
      </w:r>
      <w:proofErr w:type="gramStart"/>
      <w:r>
        <w:t>CODF,NOME</w:t>
      </w:r>
      <w:proofErr w:type="gramEnd"/>
      <w:r>
        <w:t>,COGNOME,EMAIL,DATAN,SESSO,NUMCELLULARE,PATHFOTO,SALARIO) VALUES ('DNZMRC98P27E791T','MARCELLA','DI NUZZO','DINUZZOMARCELLA@GMAIL.COM',TO_DATE('27/09/1998','DD/MM/YYYY'),'F','39388728838','/fotoDipendenti/fotoprofilodefault2.jpg',2000.00);</w:t>
      </w:r>
    </w:p>
    <w:p w14:paraId="4471EF92" w14:textId="77777777" w:rsidR="00787022" w:rsidRDefault="00787022" w:rsidP="0074154D"/>
    <w:p w14:paraId="57835E47" w14:textId="620092E6" w:rsidR="0074154D" w:rsidRDefault="0074154D" w:rsidP="0074154D">
      <w:r>
        <w:t>INSERT INTO RESIDENZA (</w:t>
      </w:r>
      <w:proofErr w:type="spellStart"/>
      <w:proofErr w:type="gramStart"/>
      <w:r>
        <w:t>CODF,PROVINCIA</w:t>
      </w:r>
      <w:proofErr w:type="gramEnd"/>
      <w:r>
        <w:t>,CAP,VIA,NCIVICO,città</w:t>
      </w:r>
      <w:proofErr w:type="spellEnd"/>
      <w:r>
        <w:t>) VALUES ('DNZMRC98P27E791T','CE','81021','VIA ROMA','43','SAN NICOLA');</w:t>
      </w:r>
    </w:p>
    <w:p w14:paraId="4B1059BF" w14:textId="77777777" w:rsidR="00787022" w:rsidRDefault="00787022" w:rsidP="0074154D"/>
    <w:p w14:paraId="65C49FBC" w14:textId="4D4FC635" w:rsidR="0074154D" w:rsidRDefault="0074154D" w:rsidP="0074154D">
      <w:r>
        <w:t>INSERT INTO DIPENDENTE (</w:t>
      </w:r>
      <w:proofErr w:type="gramStart"/>
      <w:r>
        <w:t>CODF,NOME</w:t>
      </w:r>
      <w:proofErr w:type="gramEnd"/>
      <w:r>
        <w:t xml:space="preserve">,COGNOME,EMAIL,DATAN,SESSO,NUMCELLULARE,PATHFOTO,SALARIO) VALUES </w:t>
      </w:r>
      <w:r>
        <w:lastRenderedPageBreak/>
        <w:t>('NZZDVD93A13E791D','DAVIDE','NUZZO','DAVIDENUZZO@GMAIL.COM',TO_DATE('13/01/1993','DD/MM/YYYY'),'M','393364558721','/fotoDipendenti/fotoprofilodefault2.jpg',1400.00);</w:t>
      </w:r>
    </w:p>
    <w:p w14:paraId="0873C695" w14:textId="77777777" w:rsidR="00787022" w:rsidRDefault="00787022" w:rsidP="0074154D"/>
    <w:p w14:paraId="4330D640" w14:textId="5C96081C" w:rsidR="0074154D" w:rsidRDefault="0074154D" w:rsidP="0074154D">
      <w:r>
        <w:t>INSERT INTO RESIDENZA (</w:t>
      </w:r>
      <w:proofErr w:type="spellStart"/>
      <w:proofErr w:type="gramStart"/>
      <w:r>
        <w:t>CODF,PROVINCIA</w:t>
      </w:r>
      <w:proofErr w:type="gramEnd"/>
      <w:r>
        <w:t>,CAP,VIA,NCIVICO,città</w:t>
      </w:r>
      <w:proofErr w:type="spellEnd"/>
      <w:r>
        <w:t>) VALUES ('NZZDVD93A13E791D','CE','81024','SFRANCESCO','12','MADDALONI');</w:t>
      </w:r>
    </w:p>
    <w:p w14:paraId="02C20D0A" w14:textId="77777777" w:rsidR="00787022" w:rsidRDefault="00787022" w:rsidP="0074154D"/>
    <w:p w14:paraId="43981EC1" w14:textId="697AFD91" w:rsidR="0074154D" w:rsidRDefault="0074154D" w:rsidP="0074154D">
      <w:r>
        <w:t>INSERT INTO DIPENDENTE (</w:t>
      </w:r>
      <w:proofErr w:type="gramStart"/>
      <w:r>
        <w:t>CODF,NOME</w:t>
      </w:r>
      <w:proofErr w:type="gramEnd"/>
      <w:r>
        <w:t>,COGNOME,EMAIL,DATAN,SESSO,NUMCELLULARE,PATHFOTO,SALARIO) VALUES ('SFRSNA91G09E791U','SONIA','SFERRAGATTA','SONIAS@GMAIL.COM',TO_DATE('09/07/1991','DD/MM/YYYY'),'F','393331243658','/fotoDipendenti/fotoprofilodefault2.jpg',1600.00);</w:t>
      </w:r>
    </w:p>
    <w:p w14:paraId="2E5E81B7" w14:textId="77777777" w:rsidR="00787022" w:rsidRDefault="00787022" w:rsidP="0074154D"/>
    <w:p w14:paraId="3DE0B339" w14:textId="7AA31262" w:rsidR="0074154D" w:rsidRDefault="0074154D" w:rsidP="0074154D">
      <w:r>
        <w:t>INSERT INTO RESIDENZA (</w:t>
      </w:r>
      <w:proofErr w:type="spellStart"/>
      <w:proofErr w:type="gramStart"/>
      <w:r>
        <w:t>CODF,PROVINCIA</w:t>
      </w:r>
      <w:proofErr w:type="gramEnd"/>
      <w:r>
        <w:t>,CAP,VIA,NCIVICO,città</w:t>
      </w:r>
      <w:proofErr w:type="spellEnd"/>
      <w:r>
        <w:t>) VALUES ('SFRSNA91G09E791U','LU','55049','LUIGI SCALFARO','15','TORRE DEL LAGO');</w:t>
      </w:r>
    </w:p>
    <w:p w14:paraId="5D052FB0" w14:textId="77777777" w:rsidR="00787022" w:rsidRDefault="00787022" w:rsidP="0074154D"/>
    <w:p w14:paraId="704854C4" w14:textId="2B0356F8" w:rsidR="0074154D" w:rsidRDefault="0074154D" w:rsidP="0074154D">
      <w:r>
        <w:t>INSERT INTO DIPENDENTE (</w:t>
      </w:r>
      <w:proofErr w:type="gramStart"/>
      <w:r>
        <w:t>CODF,NOME</w:t>
      </w:r>
      <w:proofErr w:type="gramEnd"/>
      <w:r>
        <w:t>,COGNOME,EMAIL,DATAN,SESSO,NUMCELLULARE,PATHFOTO,SALARIO) VALUES ('SFRTRS89E03E791F','TERESA','SFERRAGATTA','TERESAS@GMAIL.COM',TO_DATE('03/05/1989','DD/MM/YYYY'),'F','393312578908','/fotoDipendenti/fotoprofilodefault2.jpg',1700.00);</w:t>
      </w:r>
    </w:p>
    <w:p w14:paraId="3A2C2E61" w14:textId="77777777" w:rsidR="00787022" w:rsidRDefault="00787022" w:rsidP="0074154D"/>
    <w:p w14:paraId="21E8D2D9" w14:textId="4BFC0140" w:rsidR="0074154D" w:rsidRDefault="0074154D" w:rsidP="0074154D">
      <w:r>
        <w:t>INSERT INTO RESIDENZA (</w:t>
      </w:r>
      <w:proofErr w:type="spellStart"/>
      <w:proofErr w:type="gramStart"/>
      <w:r>
        <w:t>CODF,PROVINCIA</w:t>
      </w:r>
      <w:proofErr w:type="gramEnd"/>
      <w:r>
        <w:t>,CAP,VIA,NCIVICO,città</w:t>
      </w:r>
      <w:proofErr w:type="spellEnd"/>
      <w:r>
        <w:t>) VALUES ('SFRTRS89E03E791F','LU','55050','LUCCA','12','MASSAROSA');</w:t>
      </w:r>
    </w:p>
    <w:p w14:paraId="1DC8CF11" w14:textId="77777777" w:rsidR="00787022" w:rsidRDefault="00787022" w:rsidP="0074154D"/>
    <w:p w14:paraId="7BED9B2E" w14:textId="3BBC7859" w:rsidR="0074154D" w:rsidRDefault="0074154D" w:rsidP="0074154D">
      <w:r>
        <w:t>INSERT INTO DIPENDENTE (</w:t>
      </w:r>
      <w:proofErr w:type="gramStart"/>
      <w:r>
        <w:t>CODF,NOME</w:t>
      </w:r>
      <w:proofErr w:type="gramEnd"/>
      <w:r>
        <w:t>,COGNOME,EMAIL,DATAN,SESSO,NUMCELLULARE,PATHFOTO,SALARIO) VALUES ('DDTGLO98S21E791M','GIULIO','DIODATI','GIULIO@GMAIL.COM',TO_DATE('21/12/1998','DD/MM/YYYY'),'M','391407898345','/fotoDipendenti/fotoprofilodefault2.jpg',1200.00);</w:t>
      </w:r>
    </w:p>
    <w:p w14:paraId="4861B883" w14:textId="77777777" w:rsidR="00787022" w:rsidRDefault="00787022" w:rsidP="0074154D"/>
    <w:p w14:paraId="6567376F" w14:textId="77777777" w:rsidR="0074154D" w:rsidRDefault="0074154D" w:rsidP="0074154D">
      <w:r>
        <w:t>INSERT INTO RESIDENZA (</w:t>
      </w:r>
      <w:proofErr w:type="spellStart"/>
      <w:proofErr w:type="gramStart"/>
      <w:r>
        <w:t>CODF,PROVINCIA</w:t>
      </w:r>
      <w:proofErr w:type="gramEnd"/>
      <w:r>
        <w:t>,CAP,VIA,NCIVICO,città</w:t>
      </w:r>
      <w:proofErr w:type="spellEnd"/>
      <w:r>
        <w:t>) VALUES ('DDTGLO98S21E791M','CE','81020','TRIESTE','12','CASERTA');</w:t>
      </w:r>
    </w:p>
    <w:p w14:paraId="43C683C0" w14:textId="77777777" w:rsidR="0074154D" w:rsidRDefault="0074154D" w:rsidP="0074154D">
      <w:r>
        <w:t>INSERT INTO DIPENDENTE (</w:t>
      </w:r>
      <w:proofErr w:type="gramStart"/>
      <w:r>
        <w:t>CODF,NOME</w:t>
      </w:r>
      <w:proofErr w:type="gramEnd"/>
      <w:r>
        <w:t xml:space="preserve">,COGNOME,EMAIL,DATAN,SESSO,NUMCELLULARE,PATHFOTO,SALARIO) VALUES </w:t>
      </w:r>
    </w:p>
    <w:p w14:paraId="31B94234" w14:textId="635628F5" w:rsidR="0074154D" w:rsidRDefault="0074154D" w:rsidP="0074154D">
      <w:r>
        <w:t>('CRSGNM00F84G782G','GIANMARCO','CARUSO</w:t>
      </w:r>
      <w:proofErr w:type="gramStart"/>
      <w:r>
        <w:t>','GIANMARCO@GMAIL.COM</w:t>
      </w:r>
      <w:proofErr w:type="gramEnd"/>
      <w:r>
        <w:t>',TO_DATE('05/07/2000','DD/MM/YYYY'),'M','393354785477','/fotoDipendenti/fotoprofilodefault2.jpg','5000.00'</w:t>
      </w:r>
      <w:r w:rsidR="00023A18">
        <w:t>)</w:t>
      </w:r>
      <w:r>
        <w:t>;</w:t>
      </w:r>
    </w:p>
    <w:p w14:paraId="2B2D9C7C" w14:textId="77777777" w:rsidR="0074154D" w:rsidRDefault="0074154D" w:rsidP="0074154D"/>
    <w:p w14:paraId="3176E54C" w14:textId="267FF546"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394764EF" w14:textId="77777777" w:rsidR="0074154D" w:rsidRDefault="0074154D" w:rsidP="0074154D">
      <w:r>
        <w:t xml:space="preserve"> ('CRSGNM00F84G782G','NA','80125','POSILLIPO','4','NAPOLI')</w:t>
      </w:r>
    </w:p>
    <w:p w14:paraId="02F7F3E1" w14:textId="77777777" w:rsidR="0074154D" w:rsidRDefault="0074154D" w:rsidP="0074154D"/>
    <w:p w14:paraId="377AF0A6" w14:textId="7B6E280D" w:rsidR="0074154D" w:rsidRDefault="0074154D" w:rsidP="0074154D">
      <w:r>
        <w:t xml:space="preserve"> INSERT INTO DIPENDENTE (</w:t>
      </w:r>
      <w:proofErr w:type="gramStart"/>
      <w:r>
        <w:t>CODF,NOME</w:t>
      </w:r>
      <w:proofErr w:type="gramEnd"/>
      <w:r>
        <w:t xml:space="preserve">,COGNOME,EMAIL,DATAN,SESSO,NUMCELLULARE,PATHFOTO,SALARIO) VALUES </w:t>
      </w:r>
    </w:p>
    <w:p w14:paraId="026EEA4C" w14:textId="77777777" w:rsidR="0074154D" w:rsidRDefault="0074154D" w:rsidP="0074154D">
      <w:r>
        <w:t>('MTTPOL00H78F964B','PAOLO','MOTTA</w:t>
      </w:r>
      <w:proofErr w:type="gramStart"/>
      <w:r>
        <w:t>','PAOLOM@GMAIL.COM</w:t>
      </w:r>
      <w:proofErr w:type="gramEnd"/>
      <w:r>
        <w:t>',TO_DATE('30/03/1999','DD/MM/YYYY'),'M','39336587455','/fotoDipendenti/fotoprofilodefault2.jpg','6000.00');</w:t>
      </w:r>
    </w:p>
    <w:p w14:paraId="741F1EDA" w14:textId="77777777" w:rsidR="0074154D" w:rsidRDefault="0074154D" w:rsidP="0074154D"/>
    <w:p w14:paraId="6B616781" w14:textId="7A4AF0D9"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12CCA46C" w14:textId="77777777" w:rsidR="0074154D" w:rsidRDefault="0074154D" w:rsidP="0074154D">
      <w:r>
        <w:t xml:space="preserve"> ('MTTPOL00H78F964B','NA','80125','POSILLIPO','43','NAPOLI')</w:t>
      </w:r>
    </w:p>
    <w:p w14:paraId="4FCC6DB8" w14:textId="77777777" w:rsidR="0074154D" w:rsidRDefault="0074154D" w:rsidP="0074154D"/>
    <w:p w14:paraId="709A054E" w14:textId="77777777" w:rsidR="0074154D" w:rsidRDefault="0074154D" w:rsidP="0074154D">
      <w:r>
        <w:t xml:space="preserve"> </w:t>
      </w:r>
    </w:p>
    <w:p w14:paraId="5FCA7CE4" w14:textId="77777777" w:rsidR="0074154D" w:rsidRDefault="0074154D" w:rsidP="0074154D"/>
    <w:p w14:paraId="762624E5" w14:textId="77777777" w:rsidR="0074154D" w:rsidRDefault="0074154D" w:rsidP="0074154D"/>
    <w:p w14:paraId="30625EE0" w14:textId="77777777" w:rsidR="0074154D" w:rsidRDefault="0074154D" w:rsidP="0074154D">
      <w:r>
        <w:lastRenderedPageBreak/>
        <w:t>INSERT INTO DIPENDENTE (</w:t>
      </w:r>
      <w:proofErr w:type="gramStart"/>
      <w:r>
        <w:t>CODF,NOME</w:t>
      </w:r>
      <w:proofErr w:type="gramEnd"/>
      <w:r>
        <w:t xml:space="preserve">,COGNOME,EMAIL,DATAN,SESSO,NUMCELLULARE,PATHFOTO,SALARIO) VALUES </w:t>
      </w:r>
    </w:p>
    <w:p w14:paraId="48DE909D" w14:textId="77777777" w:rsidR="0074154D" w:rsidRDefault="0074154D" w:rsidP="0074154D">
      <w:r>
        <w:t>('CNTVTT00M89N765D','VITTORIO','CENTOFANTI</w:t>
      </w:r>
      <w:proofErr w:type="gramStart"/>
      <w:r>
        <w:t>','VITTOR@GMAIL.COM</w:t>
      </w:r>
      <w:proofErr w:type="gramEnd"/>
      <w:r>
        <w:t>',TO_DATE('30/08/1990','DD/MM/YYYY'),'M','393354774100','/fotoDipendenti/fotoprofilodefault2.jpg','2000.00');</w:t>
      </w:r>
    </w:p>
    <w:p w14:paraId="1D5EBDB0" w14:textId="77777777" w:rsidR="0074154D" w:rsidRDefault="0074154D" w:rsidP="0074154D"/>
    <w:p w14:paraId="2D3CB1AC" w14:textId="56130BEF"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0C78E562" w14:textId="77777777" w:rsidR="0074154D" w:rsidRDefault="0074154D" w:rsidP="0074154D">
      <w:r>
        <w:t xml:space="preserve"> ('CNTVTT00M89N765D','NA','80122','MANZONI','50','NAPOLI')</w:t>
      </w:r>
    </w:p>
    <w:p w14:paraId="1504A889" w14:textId="77777777" w:rsidR="0074154D" w:rsidRDefault="0074154D" w:rsidP="0074154D"/>
    <w:p w14:paraId="1EB0AA81" w14:textId="33BDAB50" w:rsidR="0074154D" w:rsidRDefault="0074154D" w:rsidP="0074154D">
      <w:r>
        <w:t xml:space="preserve"> INSERT INTO DIPENDENTE (</w:t>
      </w:r>
      <w:proofErr w:type="gramStart"/>
      <w:r>
        <w:t>CODF,NOME</w:t>
      </w:r>
      <w:proofErr w:type="gramEnd"/>
      <w:r>
        <w:t xml:space="preserve">,COGNOME,EMAIL,DATAN,SESSO,NUMCELLULARE,PATHFOTO,SALARIO) VALUES </w:t>
      </w:r>
    </w:p>
    <w:p w14:paraId="7A89E8C2" w14:textId="77777777" w:rsidR="0074154D" w:rsidRDefault="0074154D" w:rsidP="0074154D">
      <w:r>
        <w:t>('NBLADR00M78E430N','ANDREA','ANNIBALLO</w:t>
      </w:r>
      <w:proofErr w:type="gramStart"/>
      <w:r>
        <w:t>','ANREANN@GMAIL.COM</w:t>
      </w:r>
      <w:proofErr w:type="gramEnd"/>
      <w:r>
        <w:t>',TO_DATE('20/12/1995','DD/MM/YYYY'),'M','39336558710','/fotoDipendenti/fotoprofilodefault2.jpg','3000.00');</w:t>
      </w:r>
    </w:p>
    <w:p w14:paraId="17B348C6" w14:textId="77777777" w:rsidR="0074154D" w:rsidRDefault="0074154D" w:rsidP="0074154D"/>
    <w:p w14:paraId="6FD447A3" w14:textId="1D1B4062"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3DCD1953" w14:textId="77777777" w:rsidR="0074154D" w:rsidRDefault="0074154D" w:rsidP="0074154D">
      <w:r>
        <w:t xml:space="preserve"> ('NBLADR00M78E430N','MI','20019','DUOMO','98','MILANO')</w:t>
      </w:r>
    </w:p>
    <w:p w14:paraId="00514838" w14:textId="77777777" w:rsidR="0074154D" w:rsidRDefault="0074154D" w:rsidP="0074154D"/>
    <w:p w14:paraId="71E3350F" w14:textId="3981BA9B" w:rsidR="0074154D" w:rsidRDefault="0074154D" w:rsidP="0074154D">
      <w:r>
        <w:t xml:space="preserve"> INSERT INTO DIPENDENTE (</w:t>
      </w:r>
      <w:proofErr w:type="gramStart"/>
      <w:r>
        <w:t>CODF,NOME</w:t>
      </w:r>
      <w:proofErr w:type="gramEnd"/>
      <w:r>
        <w:t xml:space="preserve">,COGNOME,EMAIL,DATAN,SESSO,NUMCELLULARE,PATHFOTO,SALARIO) VALUES </w:t>
      </w:r>
    </w:p>
    <w:p w14:paraId="3477659A" w14:textId="77777777" w:rsidR="0074154D" w:rsidRDefault="0074154D" w:rsidP="0074154D">
      <w:r>
        <w:t>('CNLCML00F84V962U','CAMILLA','CONCILIO</w:t>
      </w:r>
      <w:proofErr w:type="gramStart"/>
      <w:r>
        <w:t>','CAMILLACONC@GMAIL.COM</w:t>
      </w:r>
      <w:proofErr w:type="gramEnd"/>
      <w:r>
        <w:t>',TO_DATE('05/11/1998','DD/MM/YYYY'),'F','39334588574','/fotoDipendenti/fotoprofilodefault2.jpg','2500.00');</w:t>
      </w:r>
    </w:p>
    <w:p w14:paraId="6381A72D" w14:textId="77777777" w:rsidR="0074154D" w:rsidRDefault="0074154D" w:rsidP="0074154D"/>
    <w:p w14:paraId="000AE8FF" w14:textId="22336AA9"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3D994080" w14:textId="77777777" w:rsidR="0074154D" w:rsidRDefault="0074154D" w:rsidP="0074154D">
      <w:r>
        <w:t xml:space="preserve"> ('CNLCML00F84V962U','NA','80122','PETRARCA','98','NAPOLI')</w:t>
      </w:r>
    </w:p>
    <w:p w14:paraId="3B4C3B61" w14:textId="77777777" w:rsidR="0074154D" w:rsidRDefault="0074154D" w:rsidP="0074154D"/>
    <w:p w14:paraId="30078BD3" w14:textId="3ED3E5B3" w:rsidR="0074154D" w:rsidRDefault="0074154D" w:rsidP="0074154D">
      <w:r>
        <w:t xml:space="preserve"> INSERT INTO DIPENDENTE (</w:t>
      </w:r>
      <w:proofErr w:type="gramStart"/>
      <w:r>
        <w:t>CODF,NOME</w:t>
      </w:r>
      <w:proofErr w:type="gramEnd"/>
      <w:r>
        <w:t xml:space="preserve">,COGNOME,EMAIL,DATAN,SESSO,NUMCELLULARE,PATHFOTO,SALARIO) VALUES </w:t>
      </w:r>
    </w:p>
    <w:p w14:paraId="2C8BDF37" w14:textId="77777777" w:rsidR="0074154D" w:rsidRDefault="0074154D" w:rsidP="0074154D">
      <w:r>
        <w:t>('PCTEML00H98F012G','EMILIO','PUCCETTONE</w:t>
      </w:r>
      <w:proofErr w:type="gramStart"/>
      <w:r>
        <w:t>','EMILIOPUCC@GMAIL.COM</w:t>
      </w:r>
      <w:proofErr w:type="gramEnd"/>
      <w:r>
        <w:t>',TO_DATE('01/11/1992','DD/MM/YYYY'),'M','393339987450','/fotoDipendenti/fotoprofilodefault2.jpg','1500.00');</w:t>
      </w:r>
    </w:p>
    <w:p w14:paraId="0CFF185A" w14:textId="77777777" w:rsidR="0074154D" w:rsidRDefault="0074154D" w:rsidP="0074154D"/>
    <w:p w14:paraId="78E7EEF7" w14:textId="7BB3A2B8"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74C76181" w14:textId="77777777" w:rsidR="0074154D" w:rsidRDefault="0074154D" w:rsidP="0074154D">
      <w:r>
        <w:t xml:space="preserve"> ('PCTEML00H98F012G','NA','80122','NAPOLI','76','NAPOLI')</w:t>
      </w:r>
    </w:p>
    <w:p w14:paraId="1FF481BC" w14:textId="77777777" w:rsidR="0074154D" w:rsidRDefault="0074154D" w:rsidP="0074154D"/>
    <w:p w14:paraId="099800CF" w14:textId="299180D8" w:rsidR="0074154D" w:rsidRDefault="0074154D" w:rsidP="0074154D">
      <w:r>
        <w:t xml:space="preserve"> INSERT INTO DIPENDENTE (</w:t>
      </w:r>
      <w:proofErr w:type="gramStart"/>
      <w:r>
        <w:t>CODF,NOME</w:t>
      </w:r>
      <w:proofErr w:type="gramEnd"/>
      <w:r>
        <w:t xml:space="preserve">,COGNOME,EMAIL,DATAN,SESSO,NUMCELLULARE,PATHFOTO,SALARIO) VALUES </w:t>
      </w:r>
    </w:p>
    <w:p w14:paraId="2763B993" w14:textId="77777777" w:rsidR="0074154D" w:rsidRDefault="0074154D" w:rsidP="0074154D">
      <w:r>
        <w:t>('CMPMRA00K85D893G','MARIA','CAMPANILE</w:t>
      </w:r>
      <w:proofErr w:type="gramStart"/>
      <w:r>
        <w:t>','MARIAC@GMAIL.COM</w:t>
      </w:r>
      <w:proofErr w:type="gramEnd"/>
      <w:r>
        <w:t>',TO_DATE('20/04/1997','DD/MM/YYYY'),'F','39336587558','/fotoDipendenti/fotoprofilodefault2.jpg','1500.00');</w:t>
      </w:r>
    </w:p>
    <w:p w14:paraId="37D314F8" w14:textId="77777777" w:rsidR="0074154D" w:rsidRDefault="0074154D" w:rsidP="0074154D"/>
    <w:p w14:paraId="67AE1C1D" w14:textId="69D4114C"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1D7982DE" w14:textId="77777777" w:rsidR="0074154D" w:rsidRDefault="0074154D" w:rsidP="0074154D">
      <w:r>
        <w:t xml:space="preserve"> ('CMPMRA00K85D893G','MI','20021','FERNANDES','76','MILANO')</w:t>
      </w:r>
    </w:p>
    <w:p w14:paraId="599E3B90" w14:textId="77777777" w:rsidR="0074154D" w:rsidRDefault="0074154D" w:rsidP="0074154D"/>
    <w:p w14:paraId="07D01B52" w14:textId="07A881C1" w:rsidR="0074154D" w:rsidRDefault="0074154D" w:rsidP="0074154D">
      <w:r>
        <w:t xml:space="preserve"> INSERT INTO DIPENDENTE (</w:t>
      </w:r>
      <w:proofErr w:type="gramStart"/>
      <w:r>
        <w:t>CODF,NOME</w:t>
      </w:r>
      <w:proofErr w:type="gramEnd"/>
      <w:r>
        <w:t xml:space="preserve">,COGNOME,EMAIL,DATAN,SESSO,NUMCELLULARE,PATHFOTO,SALARIO) VALUES </w:t>
      </w:r>
    </w:p>
    <w:p w14:paraId="55B4CAD7" w14:textId="77777777" w:rsidR="0074154D" w:rsidRDefault="0074154D" w:rsidP="0074154D">
      <w:r>
        <w:t>('TDSUGO00M29G587G','UGO','TEDESCO</w:t>
      </w:r>
      <w:proofErr w:type="gramStart"/>
      <w:r>
        <w:t>','UGOT@GMAIL.COM</w:t>
      </w:r>
      <w:proofErr w:type="gramEnd"/>
      <w:r>
        <w:t>',TO_DATE('20/04/1996','DD/MM/YYYY'),'M','39336588003','/fotoDipendenti/fotoprofilodefault2.jpg','4000.00');</w:t>
      </w:r>
    </w:p>
    <w:p w14:paraId="13D680D6" w14:textId="77777777" w:rsidR="0074154D" w:rsidRDefault="0074154D" w:rsidP="0074154D"/>
    <w:p w14:paraId="366008BC" w14:textId="321F96E8" w:rsidR="0074154D" w:rsidRDefault="0074154D" w:rsidP="0074154D">
      <w:r>
        <w:t xml:space="preserve"> INSERT INTO RESIDENZA (</w:t>
      </w:r>
      <w:proofErr w:type="spellStart"/>
      <w:proofErr w:type="gramStart"/>
      <w:r>
        <w:t>CODF,PROVINCIA</w:t>
      </w:r>
      <w:proofErr w:type="gramEnd"/>
      <w:r>
        <w:t>,CAP,VIA,NCIVICO,città</w:t>
      </w:r>
      <w:proofErr w:type="spellEnd"/>
      <w:r>
        <w:t>) VALUES</w:t>
      </w:r>
    </w:p>
    <w:p w14:paraId="3419D2B5" w14:textId="51E1F6BA" w:rsidR="0074154D" w:rsidRDefault="0074154D" w:rsidP="0074154D">
      <w:r>
        <w:t xml:space="preserve"> ('TDSUGO00M29G587G','TO','10121','ROMA','34','TORINO')</w:t>
      </w:r>
    </w:p>
    <w:p w14:paraId="64C321E6" w14:textId="77777777" w:rsidR="00545733" w:rsidRDefault="00545733" w:rsidP="0074154D"/>
    <w:p w14:paraId="23D83D60" w14:textId="77777777" w:rsidR="00023A18" w:rsidRDefault="00023A18" w:rsidP="004F73AC"/>
    <w:p w14:paraId="79E7785C" w14:textId="00ED1F59" w:rsidR="003103ED" w:rsidRPr="00023A18" w:rsidRDefault="00545733" w:rsidP="004F73AC">
      <w:pPr>
        <w:rPr>
          <w:b/>
          <w:bCs/>
          <w:sz w:val="32"/>
          <w:szCs w:val="32"/>
        </w:rPr>
      </w:pPr>
      <w:r w:rsidRPr="00023A18">
        <w:rPr>
          <w:b/>
          <w:bCs/>
          <w:sz w:val="32"/>
          <w:szCs w:val="32"/>
        </w:rPr>
        <w:lastRenderedPageBreak/>
        <w:t xml:space="preserve"> --Inserimento sale</w:t>
      </w:r>
    </w:p>
    <w:p w14:paraId="61E29A7F" w14:textId="4D4DF671" w:rsidR="00787022" w:rsidRDefault="00787022" w:rsidP="004F73AC"/>
    <w:p w14:paraId="42F43401" w14:textId="1CAF7D2B" w:rsidR="00787022" w:rsidRDefault="00787022" w:rsidP="004F73AC">
      <w:r>
        <w:t>INSERT INTO SALAMEETING VALUES (‘AULA MAGNA’,150</w:t>
      </w:r>
      <w:proofErr w:type="gramStart"/>
      <w:r>
        <w:t>),(</w:t>
      </w:r>
      <w:proofErr w:type="gramEnd"/>
      <w:r>
        <w:t>‘A1’,50);</w:t>
      </w:r>
    </w:p>
    <w:p w14:paraId="6ED76609" w14:textId="2CF856B6" w:rsidR="00787022" w:rsidRDefault="00787022" w:rsidP="004F73AC"/>
    <w:p w14:paraId="4E235C02" w14:textId="0FB232FB" w:rsidR="00545733" w:rsidRPr="00023A18" w:rsidRDefault="00545733" w:rsidP="004F73AC">
      <w:pPr>
        <w:rPr>
          <w:b/>
          <w:bCs/>
          <w:sz w:val="32"/>
          <w:szCs w:val="32"/>
        </w:rPr>
      </w:pPr>
      <w:r w:rsidRPr="00023A18">
        <w:rPr>
          <w:b/>
          <w:bCs/>
          <w:sz w:val="32"/>
          <w:szCs w:val="32"/>
        </w:rPr>
        <w:t>--Inserimento piattaforme</w:t>
      </w:r>
    </w:p>
    <w:p w14:paraId="425A8C7E" w14:textId="77777777" w:rsidR="00545733" w:rsidRDefault="00545733" w:rsidP="004F73AC"/>
    <w:p w14:paraId="34ED61AD" w14:textId="232F0C43" w:rsidR="00787022" w:rsidRDefault="00787022" w:rsidP="004F73AC">
      <w:r>
        <w:t>INSERT INTO PIATTAFORMAMEETING VALUES (‘MICROSOFT TEAMS’,150</w:t>
      </w:r>
      <w:proofErr w:type="gramStart"/>
      <w:r>
        <w:t>),(</w:t>
      </w:r>
      <w:proofErr w:type="gramEnd"/>
      <w:r>
        <w:t>‘GOOGLE MEET’,50);</w:t>
      </w:r>
    </w:p>
    <w:p w14:paraId="22DD3554" w14:textId="26CC984A" w:rsidR="00787022" w:rsidRDefault="00787022" w:rsidP="004F73AC"/>
    <w:p w14:paraId="11FB128C" w14:textId="4348CE99" w:rsidR="00545733" w:rsidRPr="00023A18" w:rsidRDefault="00545733" w:rsidP="004F73AC">
      <w:pPr>
        <w:rPr>
          <w:b/>
          <w:bCs/>
          <w:sz w:val="32"/>
          <w:szCs w:val="32"/>
        </w:rPr>
      </w:pPr>
      <w:r w:rsidRPr="00023A18">
        <w:rPr>
          <w:b/>
          <w:bCs/>
          <w:sz w:val="32"/>
          <w:szCs w:val="32"/>
        </w:rPr>
        <w:t xml:space="preserve">--Inserimento progetti con rispettivi ambiti e partecipanti </w:t>
      </w:r>
    </w:p>
    <w:p w14:paraId="3F8097B5" w14:textId="77777777" w:rsidR="00545733" w:rsidRDefault="00545733" w:rsidP="004F73AC"/>
    <w:p w14:paraId="7346930F" w14:textId="005FBBB4" w:rsidR="00787022" w:rsidRDefault="00787022" w:rsidP="004F73AC">
      <w:r>
        <w:t>INSERT INTO PROGETTO VALUES (DEFAULT,’PGD’,’VIDEOGAME</w:t>
      </w:r>
      <w:proofErr w:type="gramStart"/>
      <w:r>
        <w:t>’,TO</w:t>
      </w:r>
      <w:proofErr w:type="gramEnd"/>
      <w:r>
        <w:t>_DATE(‘20/01/2020’,’DD/MM/YYYY’),</w:t>
      </w:r>
      <w:r w:rsidRPr="00787022">
        <w:t xml:space="preserve"> </w:t>
      </w:r>
      <w:r>
        <w:t>TO_DATE(‘01/07/2021’,’DD/MM/YYYY’),’NINTENDO’,’SVILUPPO DI UN VIDEOGIOCO PLATFORM’);</w:t>
      </w:r>
    </w:p>
    <w:p w14:paraId="73B09FAF" w14:textId="59EAFEBA" w:rsidR="00787022" w:rsidRDefault="00787022" w:rsidP="004F73AC"/>
    <w:p w14:paraId="273AFB11" w14:textId="2B8D3A72" w:rsidR="00787022" w:rsidRDefault="00787022" w:rsidP="004F73AC">
      <w:r>
        <w:t>INSERT INTO AMBITO VALUES(CURRVAL(‘CODP’),’GAMEDESIGN’);</w:t>
      </w:r>
    </w:p>
    <w:p w14:paraId="38A4B8F8" w14:textId="1FD07CB5" w:rsidR="00787022" w:rsidRDefault="00787022" w:rsidP="004F73AC"/>
    <w:p w14:paraId="4F1669D5" w14:textId="4B3776E0" w:rsidR="00787022" w:rsidRDefault="00787022" w:rsidP="00787022">
      <w:r>
        <w:t>INSERT INTO AMBITO VALUES(CURRVAL(‘CODP’),’PLATFORM GAME’);</w:t>
      </w:r>
    </w:p>
    <w:p w14:paraId="1C4CF317" w14:textId="29E6FE3A" w:rsidR="00787022" w:rsidRDefault="00787022" w:rsidP="004F73AC"/>
    <w:p w14:paraId="12463BA7" w14:textId="31F3F00F" w:rsidR="00787022" w:rsidRDefault="00787022" w:rsidP="00787022">
      <w:r>
        <w:t>INSERT INTO AMBITO VALUES(CURRVAL(‘CODP’),’GAMEDEVELOPMENT’);</w:t>
      </w:r>
    </w:p>
    <w:p w14:paraId="1DB3B57D" w14:textId="77777777" w:rsidR="00787022" w:rsidRDefault="00787022" w:rsidP="004F73AC"/>
    <w:p w14:paraId="466D2C53" w14:textId="7DC86BB6" w:rsidR="00787022" w:rsidRDefault="00787022" w:rsidP="004F73AC">
      <w:r>
        <w:t>INSERT INTO PARTECIPANTEPROGETTO(</w:t>
      </w:r>
      <w:r w:rsidR="00545733">
        <w:t>‘SCTGDP41V19E791U</w:t>
      </w:r>
      <w:proofErr w:type="gramStart"/>
      <w:r w:rsidR="00545733">
        <w:t>’,</w:t>
      </w:r>
      <w:r>
        <w:t>CURRVAL</w:t>
      </w:r>
      <w:proofErr w:type="gramEnd"/>
      <w:r>
        <w:t>(‘CODP’),</w:t>
      </w:r>
      <w:r w:rsidR="00545733">
        <w:t>’PROJECT MANAGER’</w:t>
      </w:r>
      <w:r>
        <w:t>);</w:t>
      </w:r>
    </w:p>
    <w:p w14:paraId="0F7B4F57" w14:textId="0D46C1C3" w:rsidR="003103ED" w:rsidRDefault="003103ED" w:rsidP="004F73AC"/>
    <w:p w14:paraId="5BB96AD6" w14:textId="194A73A4" w:rsidR="00545733" w:rsidRDefault="00545733" w:rsidP="00545733">
      <w:r>
        <w:t>INSERT INTO PARTECIPANTEPROGETTO(‘TGLNGL96R04E791R</w:t>
      </w:r>
      <w:proofErr w:type="gramStart"/>
      <w:r>
        <w:t>’,CURRVAL</w:t>
      </w:r>
      <w:proofErr w:type="gramEnd"/>
      <w:r>
        <w:t>(‘CODP’),’GAME DEVELOPER’);</w:t>
      </w:r>
    </w:p>
    <w:p w14:paraId="6E841228" w14:textId="73447991" w:rsidR="00545733" w:rsidRDefault="00545733" w:rsidP="004F73AC"/>
    <w:p w14:paraId="72A2C684" w14:textId="7843550E" w:rsidR="00545733" w:rsidRDefault="00545733" w:rsidP="00545733">
      <w:r>
        <w:t>INSERT INTO PARTECIPANTEPROGETTO(‘CRRCLD98P27E791Q</w:t>
      </w:r>
      <w:proofErr w:type="gramStart"/>
      <w:r>
        <w:t>’,CURRVAL</w:t>
      </w:r>
      <w:proofErr w:type="gramEnd"/>
      <w:r>
        <w:t>(‘CODP’),’GAME DESIGNER’);</w:t>
      </w:r>
    </w:p>
    <w:p w14:paraId="4A22FC03" w14:textId="3B2AD7BB" w:rsidR="00545733" w:rsidRDefault="00545733" w:rsidP="00545733"/>
    <w:p w14:paraId="07CBF77F" w14:textId="33990E50" w:rsidR="00545733" w:rsidRDefault="00545733" w:rsidP="00545733">
      <w:r>
        <w:t>INSERT INTO PROGETTO VALUES (DEFAULT,’UNIVERSITA’,’UNIVERSITARIO</w:t>
      </w:r>
      <w:proofErr w:type="gramStart"/>
      <w:r>
        <w:t>’,TO</w:t>
      </w:r>
      <w:proofErr w:type="gramEnd"/>
      <w:r>
        <w:t>_DATE(‘06/02/2021’,’DD/MM/YYYY’),</w:t>
      </w:r>
      <w:r w:rsidRPr="00787022">
        <w:t xml:space="preserve"> </w:t>
      </w:r>
      <w:r>
        <w:t>TO_DATE(‘07/03/2021’,’DD/MM/YYYY’),’CORSO OOBD’,’CORSI DI OBJECT ORIENTATION E BASI DI DATI I’);</w:t>
      </w:r>
    </w:p>
    <w:p w14:paraId="36E26515" w14:textId="77777777" w:rsidR="00545733" w:rsidRDefault="00545733" w:rsidP="00545733"/>
    <w:p w14:paraId="264C94F9" w14:textId="661CE0F6" w:rsidR="00545733" w:rsidRDefault="00545733" w:rsidP="00545733">
      <w:r>
        <w:t>INSERT INTO AMBITO VALUES(CURRVAL(‘CODP’),’INFORMATICO’);</w:t>
      </w:r>
    </w:p>
    <w:p w14:paraId="62FBCCBA" w14:textId="77777777" w:rsidR="00545733" w:rsidRDefault="00545733" w:rsidP="00545733"/>
    <w:p w14:paraId="70E9E537" w14:textId="6286E65F" w:rsidR="00545733" w:rsidRDefault="00545733" w:rsidP="00545733">
      <w:r>
        <w:t>INSERT INTO AMBITO VALUES(CURRVAL(‘CODP’),’JAVA’);</w:t>
      </w:r>
    </w:p>
    <w:p w14:paraId="580B7387" w14:textId="77777777" w:rsidR="00545733" w:rsidRDefault="00545733" w:rsidP="00545733"/>
    <w:p w14:paraId="4A5BE852" w14:textId="62EB8D3B" w:rsidR="00545733" w:rsidRDefault="00545733" w:rsidP="00545733">
      <w:r>
        <w:t>INSERT INTO AMBITO VALUES(CURRVAL(‘CODP’),’DATABASE’);</w:t>
      </w:r>
    </w:p>
    <w:p w14:paraId="42EC694E" w14:textId="77777777" w:rsidR="00545733" w:rsidRDefault="00545733" w:rsidP="00545733"/>
    <w:p w14:paraId="0290B52C" w14:textId="0276FA70" w:rsidR="00545733" w:rsidRDefault="00545733" w:rsidP="00545733">
      <w:r>
        <w:t>INSERT INTO PARTECIPANTEPROGETTO(‘PNCGPT00M25F839B</w:t>
      </w:r>
      <w:proofErr w:type="gramStart"/>
      <w:r>
        <w:t>’,CURRVAL</w:t>
      </w:r>
      <w:proofErr w:type="gramEnd"/>
      <w:r>
        <w:t>(‘CODP’),’PROJECT MANAGER’);</w:t>
      </w:r>
    </w:p>
    <w:p w14:paraId="048318AD" w14:textId="77777777" w:rsidR="00545733" w:rsidRDefault="00545733" w:rsidP="00545733"/>
    <w:p w14:paraId="29724B3E" w14:textId="7E48F2A5" w:rsidR="00545733" w:rsidRDefault="00545733" w:rsidP="00545733">
      <w:r>
        <w:t>INSERT INTO PROGETTO VALUES (</w:t>
      </w:r>
      <w:proofErr w:type="spellStart"/>
      <w:r>
        <w:t>DEFAULT,’Ricerca</w:t>
      </w:r>
      <w:proofErr w:type="spellEnd"/>
      <w:r>
        <w:t xml:space="preserve"> </w:t>
      </w:r>
      <w:proofErr w:type="spellStart"/>
      <w:r>
        <w:t>Ambientale’,’Ambientale</w:t>
      </w:r>
      <w:proofErr w:type="gramStart"/>
      <w:r>
        <w:t>’,TO</w:t>
      </w:r>
      <w:proofErr w:type="gramEnd"/>
      <w:r>
        <w:t>_DATE</w:t>
      </w:r>
      <w:proofErr w:type="spellEnd"/>
      <w:r>
        <w:t>(‘01/04/2020’,’DD/MM/YYYY’),</w:t>
      </w:r>
      <w:r w:rsidRPr="00787022">
        <w:t xml:space="preserve"> </w:t>
      </w:r>
      <w:r>
        <w:t>TO_DATE(‘31/03/2024’,’DD/MM/YYYY’),’WWF’,’SISTEMA PER IL MONITORAGGIO DI FLORA E FAUNA NEI PRESSI DI ZONE AD ALTO RISCHIO INQUINAMENTO’);</w:t>
      </w:r>
    </w:p>
    <w:p w14:paraId="20BD57FA" w14:textId="77777777" w:rsidR="00545733" w:rsidRDefault="00545733" w:rsidP="00545733"/>
    <w:p w14:paraId="1AE4E31F" w14:textId="00C725E9" w:rsidR="00545733" w:rsidRDefault="00545733" w:rsidP="00545733">
      <w:r>
        <w:t>INSERT INTO AMBITO VALUES(CURRVAL(‘CODP’),’ECOLOGIA’);</w:t>
      </w:r>
    </w:p>
    <w:p w14:paraId="59E9D2CF" w14:textId="77777777" w:rsidR="00545733" w:rsidRDefault="00545733" w:rsidP="00545733"/>
    <w:p w14:paraId="7A493207" w14:textId="09405E8C" w:rsidR="00545733" w:rsidRDefault="00545733" w:rsidP="00545733">
      <w:r>
        <w:t>INSERT INTO AMBITO VALUES(CURRVAL(‘CODP’),’ZOOLOGIA’);</w:t>
      </w:r>
    </w:p>
    <w:p w14:paraId="651126C9" w14:textId="77777777" w:rsidR="00545733" w:rsidRDefault="00545733" w:rsidP="00545733"/>
    <w:p w14:paraId="5E09CAC1" w14:textId="1657EE29" w:rsidR="00545733" w:rsidRDefault="00545733" w:rsidP="00545733">
      <w:r>
        <w:lastRenderedPageBreak/>
        <w:t>INSERT INTO AMBITO VALUES(CURRVAL(‘CODP’),’BOTANICA’);</w:t>
      </w:r>
    </w:p>
    <w:p w14:paraId="38B430DF" w14:textId="77777777" w:rsidR="00545733" w:rsidRDefault="00545733" w:rsidP="00545733"/>
    <w:p w14:paraId="73C39DEB" w14:textId="49223A68" w:rsidR="00545733" w:rsidRDefault="00545733" w:rsidP="00545733">
      <w:r>
        <w:t>INSERT INTO PARTECIPANTEPROGETTO(‘CNTVTTT00M89N765D</w:t>
      </w:r>
      <w:proofErr w:type="gramStart"/>
      <w:r>
        <w:t>’,CURRVAL</w:t>
      </w:r>
      <w:proofErr w:type="gramEnd"/>
      <w:r>
        <w:t>(‘CODP’),’PROJECT MANAGER’);</w:t>
      </w:r>
    </w:p>
    <w:p w14:paraId="328E4871" w14:textId="77777777" w:rsidR="00545733" w:rsidRDefault="00545733" w:rsidP="00545733"/>
    <w:p w14:paraId="177DEB7F" w14:textId="7AD5CB32" w:rsidR="00545733" w:rsidRDefault="00545733" w:rsidP="00545733">
      <w:r>
        <w:t>INSERT INTO PARTECIPANTEPROGETTO(‘MTTPOL00H78F964B</w:t>
      </w:r>
      <w:proofErr w:type="gramStart"/>
      <w:r>
        <w:t>’,CURRVAL</w:t>
      </w:r>
      <w:proofErr w:type="gramEnd"/>
      <w:r>
        <w:t>(‘CODP’),’SVILUPPO SOFTWARE</w:t>
      </w:r>
      <w:r w:rsidR="00FF2BCB">
        <w:t>’</w:t>
      </w:r>
      <w:r>
        <w:t>);</w:t>
      </w:r>
    </w:p>
    <w:p w14:paraId="54C035CF" w14:textId="77777777" w:rsidR="00545733" w:rsidRDefault="00545733" w:rsidP="00545733"/>
    <w:p w14:paraId="6CDD3BC2" w14:textId="3C2BF6B6" w:rsidR="00545733" w:rsidRDefault="00545733" w:rsidP="00545733">
      <w:r>
        <w:t>INSERT INTO PARTECIPANTEPROGETTO(‘CRSGNM00F84G</w:t>
      </w:r>
      <w:r w:rsidR="00FF2BCB">
        <w:t>782G</w:t>
      </w:r>
      <w:proofErr w:type="gramStart"/>
      <w:r>
        <w:t>’,CURRVAL</w:t>
      </w:r>
      <w:proofErr w:type="gramEnd"/>
      <w:r>
        <w:t>(‘CODP’),’SVILUPPO SENSORI</w:t>
      </w:r>
      <w:r w:rsidR="00FF2BCB">
        <w:t>’</w:t>
      </w:r>
      <w:r>
        <w:t>);</w:t>
      </w:r>
    </w:p>
    <w:p w14:paraId="38E4F582" w14:textId="3D804890" w:rsidR="00A81248" w:rsidRDefault="00A81248"/>
    <w:p w14:paraId="48171B5E" w14:textId="46FAFCE9" w:rsidR="00FF2BCB" w:rsidRDefault="00FF2BCB" w:rsidP="00FF2BCB">
      <w:r>
        <w:t>INSERT INTO PARTECIPANTEPROGETTO(‘CNLCML00F84V962U</w:t>
      </w:r>
      <w:proofErr w:type="gramStart"/>
      <w:r>
        <w:t>’,CURRVAL</w:t>
      </w:r>
      <w:proofErr w:type="gramEnd"/>
      <w:r>
        <w:t>(‘CODP’),’RICERCATRICE’);</w:t>
      </w:r>
    </w:p>
    <w:p w14:paraId="7D6C8AD5" w14:textId="25C55D99" w:rsidR="00FF2BCB" w:rsidRDefault="00FF2BCB"/>
    <w:p w14:paraId="1FA48017" w14:textId="5D49F77B" w:rsidR="00FF2BCB" w:rsidRPr="00023A18" w:rsidRDefault="00FF2BCB">
      <w:pPr>
        <w:rPr>
          <w:b/>
          <w:bCs/>
        </w:rPr>
      </w:pPr>
      <w:r w:rsidRPr="00023A18">
        <w:rPr>
          <w:b/>
          <w:bCs/>
          <w:sz w:val="32"/>
          <w:szCs w:val="32"/>
        </w:rPr>
        <w:t xml:space="preserve">--Inserimento </w:t>
      </w:r>
      <w:proofErr w:type="gramStart"/>
      <w:r w:rsidRPr="00023A18">
        <w:rPr>
          <w:b/>
          <w:bCs/>
          <w:sz w:val="32"/>
          <w:szCs w:val="32"/>
        </w:rPr>
        <w:t>meeting fisici e rispettivi partecipanti</w:t>
      </w:r>
      <w:proofErr w:type="gramEnd"/>
    </w:p>
    <w:p w14:paraId="79A80565" w14:textId="3DE3DA1E" w:rsidR="00FF2BCB" w:rsidRDefault="00FF2BCB"/>
    <w:p w14:paraId="29CD3976" w14:textId="086F8397" w:rsidR="004A2958" w:rsidRDefault="00FF2BCB">
      <w:r>
        <w:t>INSERT INTO MEETINGFISICO VALUES (DEFAULT,</w:t>
      </w:r>
      <w:r w:rsidRPr="00FF2BCB">
        <w:t xml:space="preserve"> </w:t>
      </w:r>
      <w:r>
        <w:t>TO_DATE(‘29/03/2021’,’DD/MM/YYYY’),’21:03:00’,’23:03:00’,’AULAMAGNA’);</w:t>
      </w:r>
    </w:p>
    <w:p w14:paraId="3917F094" w14:textId="6675247F" w:rsidR="00FF2BCB" w:rsidRDefault="00FF2BCB"/>
    <w:p w14:paraId="370607F6" w14:textId="7802C33A" w:rsidR="00FF2BCB" w:rsidRDefault="00FF2BCB">
      <w:r>
        <w:t xml:space="preserve">INSERT INTO </w:t>
      </w:r>
      <w:proofErr w:type="gramStart"/>
      <w:r>
        <w:t>PARTECIPANTEMEETINGFISICO(</w:t>
      </w:r>
      <w:proofErr w:type="gramEnd"/>
      <w:r>
        <w:t>‘CNTVTT00M89N765D’,</w:t>
      </w:r>
      <w:r w:rsidRPr="00FF2BCB">
        <w:t xml:space="preserve"> </w:t>
      </w:r>
      <w:r>
        <w:t>CURRVAL(‘CODMF’));</w:t>
      </w:r>
    </w:p>
    <w:p w14:paraId="332F0C91" w14:textId="2F01D325" w:rsidR="004A2958" w:rsidRDefault="004A2958"/>
    <w:p w14:paraId="15E05F86" w14:textId="324E933B" w:rsidR="00FF2BCB" w:rsidRDefault="00FF2BCB" w:rsidP="00FF2BCB">
      <w:r>
        <w:t xml:space="preserve">INSERT INTO </w:t>
      </w:r>
      <w:proofErr w:type="gramStart"/>
      <w:r>
        <w:t>PARTECIPANTEMEETINGFISICO(</w:t>
      </w:r>
      <w:proofErr w:type="gramEnd"/>
      <w:r>
        <w:t>‘DDTGLO98S21E791M’,</w:t>
      </w:r>
      <w:r w:rsidRPr="00FF2BCB">
        <w:t xml:space="preserve"> </w:t>
      </w:r>
      <w:r>
        <w:t>CURRVAL(‘CODMF’));</w:t>
      </w:r>
    </w:p>
    <w:p w14:paraId="740DFC51" w14:textId="5BBD4310" w:rsidR="004A2958" w:rsidRDefault="004A2958"/>
    <w:p w14:paraId="73146B16" w14:textId="1B5B5AD2" w:rsidR="00FF2BCB" w:rsidRDefault="00FF2BCB" w:rsidP="00FF2BCB">
      <w:r>
        <w:t xml:space="preserve">INSERT INTO </w:t>
      </w:r>
      <w:proofErr w:type="gramStart"/>
      <w:r>
        <w:t>PARTECIPANTEMEETINGFISICO(</w:t>
      </w:r>
      <w:proofErr w:type="gramEnd"/>
      <w:r>
        <w:t>‘NZZDVD93A13E791D’,</w:t>
      </w:r>
      <w:r w:rsidRPr="00FF2BCB">
        <w:t xml:space="preserve"> </w:t>
      </w:r>
      <w:r>
        <w:t>CURRVAL(‘CODMF’));</w:t>
      </w:r>
    </w:p>
    <w:p w14:paraId="06C29D2D" w14:textId="715D1D7B" w:rsidR="00FF2BCB" w:rsidRDefault="00FF2BCB"/>
    <w:p w14:paraId="00D7AF38" w14:textId="5B305F8E" w:rsidR="00FF2BCB" w:rsidRDefault="00FF2BCB" w:rsidP="00FF2BCB">
      <w:r>
        <w:t xml:space="preserve">INSERT INTO </w:t>
      </w:r>
      <w:proofErr w:type="gramStart"/>
      <w:r>
        <w:t>PARTECIPANTEMEETINGFISICO(</w:t>
      </w:r>
      <w:proofErr w:type="gramEnd"/>
      <w:r>
        <w:t>‘CRSGNM00F84G782G’,</w:t>
      </w:r>
      <w:r w:rsidRPr="00FF2BCB">
        <w:t xml:space="preserve"> </w:t>
      </w:r>
      <w:r>
        <w:t>CURRVAL(‘CODMF’));</w:t>
      </w:r>
    </w:p>
    <w:p w14:paraId="69CEB38F" w14:textId="77777777" w:rsidR="00254B42" w:rsidRDefault="00254B42" w:rsidP="00FF2BCB"/>
    <w:p w14:paraId="1798AFCB" w14:textId="314DB1BE" w:rsidR="00FF2BCB" w:rsidRDefault="00FF2BCB" w:rsidP="00FF2BCB">
      <w:r>
        <w:t>INSERT INTO MEETINGFISICO VALUES (DEFAULT,</w:t>
      </w:r>
      <w:r w:rsidRPr="00FF2BCB">
        <w:t xml:space="preserve"> </w:t>
      </w:r>
      <w:r>
        <w:t>TO_DATE(‘22/03/2021’,’DD/MM/YYYY’),’21:22:00’,’23:22:00’,’AULAMAGNA’);</w:t>
      </w:r>
    </w:p>
    <w:p w14:paraId="579CC7CD" w14:textId="77777777" w:rsidR="00FF2BCB" w:rsidRDefault="00FF2BCB" w:rsidP="00FF2BCB"/>
    <w:p w14:paraId="34A9E122" w14:textId="5F101FA0" w:rsidR="00FF2BCB" w:rsidRDefault="00FF2BCB" w:rsidP="00FF2BCB">
      <w:r>
        <w:t xml:space="preserve">INSERT INTO </w:t>
      </w:r>
      <w:proofErr w:type="gramStart"/>
      <w:r>
        <w:t>PARTECIPANTEMEETINGFISICO(</w:t>
      </w:r>
      <w:proofErr w:type="gramEnd"/>
      <w:r>
        <w:t>‘PNCGPT00M25F839B’,</w:t>
      </w:r>
      <w:r w:rsidRPr="00FF2BCB">
        <w:t xml:space="preserve"> </w:t>
      </w:r>
      <w:r>
        <w:t>CURRVAL(‘CODMF’));</w:t>
      </w:r>
    </w:p>
    <w:p w14:paraId="742EB123" w14:textId="77777777" w:rsidR="00FF2BCB" w:rsidRDefault="00FF2BCB" w:rsidP="00FF2BCB"/>
    <w:p w14:paraId="3E4E791C" w14:textId="7F1A555D" w:rsidR="00FF2BCB" w:rsidRDefault="00FF2BCB" w:rsidP="00FF2BCB">
      <w:r>
        <w:t xml:space="preserve">INSERT INTO </w:t>
      </w:r>
      <w:proofErr w:type="gramStart"/>
      <w:r>
        <w:t>PARTECIPANTEMEETINGFISICO(</w:t>
      </w:r>
      <w:proofErr w:type="gramEnd"/>
      <w:r>
        <w:t>‘SFRTRS89E03E791F’,</w:t>
      </w:r>
      <w:r w:rsidRPr="00FF2BCB">
        <w:t xml:space="preserve"> </w:t>
      </w:r>
      <w:r>
        <w:t>CURRVAL(‘CODMF’));</w:t>
      </w:r>
    </w:p>
    <w:p w14:paraId="63890880" w14:textId="77777777" w:rsidR="00FF2BCB" w:rsidRDefault="00FF2BCB" w:rsidP="00FF2BCB"/>
    <w:p w14:paraId="034A780D" w14:textId="7722730B" w:rsidR="00FF2BCB" w:rsidRDefault="00FF2BCB" w:rsidP="00FF2BCB">
      <w:r>
        <w:t>INSERT INTO MEETINGFISICO VALUES (DEFAULT,</w:t>
      </w:r>
      <w:r w:rsidRPr="00FF2BCB">
        <w:t xml:space="preserve"> </w:t>
      </w:r>
      <w:r>
        <w:t>TO_DATE(‘05/03/2021’,’DD/MM/YYYY’),’21:25:00’,’22:25:00’,’AULAMAGNA’);</w:t>
      </w:r>
    </w:p>
    <w:p w14:paraId="5AEC3B6D" w14:textId="77777777" w:rsidR="00FF2BCB" w:rsidRDefault="00FF2BCB" w:rsidP="00FF2BCB"/>
    <w:p w14:paraId="33B0A0FD" w14:textId="70EBC5EC" w:rsidR="00FF2BCB" w:rsidRDefault="00FF2BCB" w:rsidP="00FF2BCB">
      <w:r>
        <w:t xml:space="preserve">INSERT INTO </w:t>
      </w:r>
      <w:proofErr w:type="gramStart"/>
      <w:r>
        <w:t>PARTECIPANTEMEETINGFISICO(</w:t>
      </w:r>
      <w:proofErr w:type="gramEnd"/>
      <w:r>
        <w:t>‘CRSGNM00F84G782G’,</w:t>
      </w:r>
      <w:r w:rsidRPr="00FF2BCB">
        <w:t xml:space="preserve"> </w:t>
      </w:r>
      <w:r>
        <w:t>CURRVAL(‘CODMF’));</w:t>
      </w:r>
    </w:p>
    <w:p w14:paraId="1A1CD2F8" w14:textId="77777777" w:rsidR="00FF2BCB" w:rsidRDefault="00FF2BCB" w:rsidP="00FF2BCB"/>
    <w:p w14:paraId="5ED62B64" w14:textId="09E09714" w:rsidR="00FF2BCB" w:rsidRDefault="00FF2BCB" w:rsidP="00FF2BCB">
      <w:r>
        <w:t xml:space="preserve">INSERT INTO </w:t>
      </w:r>
      <w:proofErr w:type="gramStart"/>
      <w:r>
        <w:t>PARTECIPANTEMEETINGFISICO(</w:t>
      </w:r>
      <w:proofErr w:type="gramEnd"/>
      <w:r>
        <w:t>‘SFRSNA91G09E791U’,</w:t>
      </w:r>
      <w:r w:rsidRPr="00FF2BCB">
        <w:t xml:space="preserve"> </w:t>
      </w:r>
      <w:r>
        <w:t>CURRVAL(‘CODMF’));</w:t>
      </w:r>
    </w:p>
    <w:p w14:paraId="594B771D" w14:textId="77777777" w:rsidR="00FF2BCB" w:rsidRDefault="00FF2BCB" w:rsidP="00FF2BCB"/>
    <w:p w14:paraId="3F2580EE" w14:textId="56C2DCF6" w:rsidR="00FF2BCB" w:rsidRDefault="00FF2BCB" w:rsidP="00FF2BCB">
      <w:r>
        <w:t xml:space="preserve">INSERT INTO </w:t>
      </w:r>
      <w:proofErr w:type="gramStart"/>
      <w:r>
        <w:t>PARTECIPANTEMEETINGFISICO(</w:t>
      </w:r>
      <w:proofErr w:type="gramEnd"/>
      <w:r>
        <w:t>‘</w:t>
      </w:r>
      <w:r w:rsidR="00254B42">
        <w:t>MTTPOL00H78F964B</w:t>
      </w:r>
      <w:r>
        <w:t>’,</w:t>
      </w:r>
      <w:r w:rsidRPr="00FF2BCB">
        <w:t xml:space="preserve"> </w:t>
      </w:r>
      <w:r>
        <w:t>CURRVAL(‘CODMF’));</w:t>
      </w:r>
    </w:p>
    <w:p w14:paraId="1CD00BCC" w14:textId="77777777" w:rsidR="00FF2BCB" w:rsidRDefault="00FF2BCB" w:rsidP="00FF2BCB"/>
    <w:p w14:paraId="746142B6" w14:textId="18670C21" w:rsidR="00FF2BCB" w:rsidRDefault="00FF2BCB" w:rsidP="00FF2BCB">
      <w:r>
        <w:t xml:space="preserve">INSERT INTO </w:t>
      </w:r>
      <w:proofErr w:type="gramStart"/>
      <w:r>
        <w:t>PARTECIPANTEMEETINGFISICO(</w:t>
      </w:r>
      <w:proofErr w:type="gramEnd"/>
      <w:r>
        <w:t>‘</w:t>
      </w:r>
      <w:r w:rsidR="00254B42">
        <w:t>DDTGLO98S21E791M</w:t>
      </w:r>
      <w:r>
        <w:t>’,</w:t>
      </w:r>
      <w:r w:rsidRPr="00FF2BCB">
        <w:t xml:space="preserve"> </w:t>
      </w:r>
      <w:r>
        <w:t>CURRVAL(‘CODMF’));</w:t>
      </w:r>
    </w:p>
    <w:p w14:paraId="238EB7D7" w14:textId="77777777" w:rsidR="00FF2BCB" w:rsidRDefault="00FF2BCB" w:rsidP="00FF2BCB"/>
    <w:p w14:paraId="3576CB8D" w14:textId="4D087054" w:rsidR="00FF2BCB" w:rsidRDefault="00FF2BCB" w:rsidP="00FF2BCB">
      <w:r>
        <w:t xml:space="preserve">INSERT INTO </w:t>
      </w:r>
      <w:proofErr w:type="gramStart"/>
      <w:r>
        <w:t>PARTECIPANTEMEETINGFISICO(</w:t>
      </w:r>
      <w:proofErr w:type="gramEnd"/>
      <w:r>
        <w:t>‘</w:t>
      </w:r>
      <w:r w:rsidR="00254B42">
        <w:t>PCTEML00H98F012G</w:t>
      </w:r>
      <w:r>
        <w:t>’,</w:t>
      </w:r>
      <w:r w:rsidRPr="00FF2BCB">
        <w:t xml:space="preserve"> </w:t>
      </w:r>
      <w:r>
        <w:t>CURRVAL(‘CODMF’));</w:t>
      </w:r>
    </w:p>
    <w:p w14:paraId="69B08F4F" w14:textId="77777777" w:rsidR="00FF2BCB" w:rsidRDefault="00FF2BCB" w:rsidP="00FF2BCB"/>
    <w:p w14:paraId="45242B29" w14:textId="77777777" w:rsidR="00FF2BCB" w:rsidRDefault="00FF2BCB" w:rsidP="00FF2BCB"/>
    <w:p w14:paraId="4825846D" w14:textId="77777777" w:rsidR="00023A18" w:rsidRDefault="00023A18"/>
    <w:p w14:paraId="1DFEECD6" w14:textId="77777777" w:rsidR="00023A18" w:rsidRDefault="00023A18"/>
    <w:p w14:paraId="1C40E681" w14:textId="6256260F" w:rsidR="00FF2BCB" w:rsidRPr="00023A18" w:rsidRDefault="00254B42">
      <w:pPr>
        <w:rPr>
          <w:b/>
          <w:bCs/>
          <w:sz w:val="32"/>
          <w:szCs w:val="32"/>
        </w:rPr>
      </w:pPr>
      <w:r w:rsidRPr="00023A18">
        <w:rPr>
          <w:b/>
          <w:bCs/>
          <w:sz w:val="32"/>
          <w:szCs w:val="32"/>
        </w:rPr>
        <w:lastRenderedPageBreak/>
        <w:t xml:space="preserve">--Inserimento </w:t>
      </w:r>
      <w:proofErr w:type="gramStart"/>
      <w:r w:rsidRPr="00023A18">
        <w:rPr>
          <w:b/>
          <w:bCs/>
          <w:sz w:val="32"/>
          <w:szCs w:val="32"/>
        </w:rPr>
        <w:t>meeting telematici e rispettivi partecipanti</w:t>
      </w:r>
      <w:proofErr w:type="gramEnd"/>
    </w:p>
    <w:p w14:paraId="602D7E06" w14:textId="4C488D36" w:rsidR="00254B42" w:rsidRDefault="00254B42"/>
    <w:p w14:paraId="165E3313" w14:textId="77777777" w:rsidR="00254B42" w:rsidRDefault="00254B42"/>
    <w:p w14:paraId="39CB6125" w14:textId="321033BA" w:rsidR="00254B42" w:rsidRDefault="00254B42" w:rsidP="00254B42">
      <w:r>
        <w:t>INSERT INTO MEETINGTELEMATICO VALUES (DEFAULT,</w:t>
      </w:r>
      <w:r w:rsidRPr="00FF2BCB">
        <w:t xml:space="preserve"> </w:t>
      </w:r>
      <w:r>
        <w:t>TO_DATE(‘23/06/2021’,’DD/MM/YYYY’),’22:38:00’,’23:38:00’,’MICROSOFT TEAMS’);</w:t>
      </w:r>
    </w:p>
    <w:p w14:paraId="4A5AAD5F" w14:textId="77777777" w:rsidR="00254B42" w:rsidRDefault="00254B42" w:rsidP="00254B42"/>
    <w:p w14:paraId="13B9E2B1" w14:textId="64D044DE" w:rsidR="00254B42" w:rsidRDefault="00254B42" w:rsidP="00254B42">
      <w:r>
        <w:t xml:space="preserve">INSERT INTO </w:t>
      </w:r>
      <w:proofErr w:type="gramStart"/>
      <w:r>
        <w:t>PARTECIPANTEMEETINGFISICO(</w:t>
      </w:r>
      <w:proofErr w:type="gramEnd"/>
      <w:r>
        <w:t>‘NVLADR00M78E430N’,</w:t>
      </w:r>
      <w:r w:rsidRPr="00FF2BCB">
        <w:t xml:space="preserve"> </w:t>
      </w:r>
      <w:r>
        <w:t>CURRVAL(‘CODMT’));</w:t>
      </w:r>
    </w:p>
    <w:p w14:paraId="5D3A5739" w14:textId="77777777" w:rsidR="00254B42" w:rsidRDefault="00254B42" w:rsidP="00254B42"/>
    <w:p w14:paraId="22310505" w14:textId="7C07A045" w:rsidR="00254B42" w:rsidRDefault="00254B42" w:rsidP="00254B42">
      <w:r>
        <w:t xml:space="preserve">INSERT INTO </w:t>
      </w:r>
      <w:proofErr w:type="gramStart"/>
      <w:r>
        <w:t>PARTECIPANTEMEETINGFISICO(</w:t>
      </w:r>
      <w:proofErr w:type="gramEnd"/>
      <w:r>
        <w:t>‘TDSUGO00M29G587G’,</w:t>
      </w:r>
      <w:r w:rsidRPr="00FF2BCB">
        <w:t xml:space="preserve"> </w:t>
      </w:r>
      <w:r>
        <w:t>CURRVAL(‘CODMT’));</w:t>
      </w:r>
    </w:p>
    <w:p w14:paraId="4D9A4617" w14:textId="77777777" w:rsidR="00254B42" w:rsidRDefault="00254B42" w:rsidP="00254B42"/>
    <w:p w14:paraId="327FBFD1" w14:textId="4E644F1F" w:rsidR="00254B42" w:rsidRDefault="00254B42" w:rsidP="00254B42">
      <w:r>
        <w:t xml:space="preserve">INSERT INTO </w:t>
      </w:r>
      <w:proofErr w:type="gramStart"/>
      <w:r>
        <w:t>PARTECIPANTEMEETINGFISICO(</w:t>
      </w:r>
      <w:proofErr w:type="gramEnd"/>
      <w:r>
        <w:t>‘VNTDMN98D31E791P’,</w:t>
      </w:r>
      <w:r w:rsidRPr="00FF2BCB">
        <w:t xml:space="preserve"> </w:t>
      </w:r>
      <w:r>
        <w:t>CURRVAL(‘CODMT’));</w:t>
      </w:r>
    </w:p>
    <w:p w14:paraId="69EE7822" w14:textId="77777777" w:rsidR="00254B42" w:rsidRDefault="00254B42" w:rsidP="00254B42"/>
    <w:p w14:paraId="250F3EC5" w14:textId="54E7DDB0" w:rsidR="004A2958" w:rsidRDefault="004A2958"/>
    <w:p w14:paraId="5E3085C6" w14:textId="0688D8CC" w:rsidR="004A2958" w:rsidRDefault="004A2958"/>
    <w:p w14:paraId="4AF1B1BF" w14:textId="353CC999" w:rsidR="004A2958" w:rsidRDefault="004A2958"/>
    <w:p w14:paraId="780ECAEB" w14:textId="5EA82871" w:rsidR="004A2958" w:rsidRDefault="004A2958">
      <w:r>
        <w:tab/>
      </w:r>
      <w:r>
        <w:tab/>
      </w:r>
      <w:r>
        <w:tab/>
      </w:r>
      <w:r>
        <w:tab/>
      </w:r>
      <w:r>
        <w:tab/>
      </w:r>
      <w:r>
        <w:tab/>
      </w:r>
      <w:r>
        <w:tab/>
      </w:r>
      <w:r>
        <w:tab/>
      </w:r>
      <w:r>
        <w:tab/>
      </w:r>
      <w:r>
        <w:tab/>
      </w:r>
      <w:r>
        <w:tab/>
      </w:r>
    </w:p>
    <w:p w14:paraId="74245E4D" w14:textId="3242955A" w:rsidR="004A2958" w:rsidRDefault="004A2958"/>
    <w:p w14:paraId="3F686E65" w14:textId="245FE439" w:rsidR="004A2958" w:rsidRDefault="004A2958"/>
    <w:p w14:paraId="764A63E2" w14:textId="77777777" w:rsidR="00023A18" w:rsidRDefault="004A2958">
      <w:r>
        <w:tab/>
      </w:r>
      <w:r>
        <w:tab/>
      </w:r>
      <w:r>
        <w:tab/>
      </w:r>
      <w:r>
        <w:tab/>
      </w:r>
      <w:r>
        <w:tab/>
      </w:r>
      <w:r>
        <w:tab/>
      </w:r>
      <w:r>
        <w:tab/>
      </w:r>
      <w:r>
        <w:tab/>
      </w:r>
      <w:r>
        <w:tab/>
      </w:r>
    </w:p>
    <w:p w14:paraId="153C2992" w14:textId="77777777" w:rsidR="00023A18" w:rsidRDefault="00023A18"/>
    <w:p w14:paraId="47A21DAF" w14:textId="77777777" w:rsidR="00023A18" w:rsidRDefault="00023A18"/>
    <w:p w14:paraId="5556C5BD" w14:textId="77777777" w:rsidR="00023A18" w:rsidRDefault="00023A18"/>
    <w:p w14:paraId="24ACA0F4" w14:textId="77777777" w:rsidR="00023A18" w:rsidRDefault="004A2958">
      <w:pPr>
        <w:rPr>
          <w:color w:val="123869"/>
        </w:rPr>
      </w:pPr>
      <w:r>
        <w:tab/>
      </w:r>
      <w:r>
        <w:tab/>
      </w:r>
      <w:r>
        <w:tab/>
      </w:r>
      <w:r>
        <w:tab/>
      </w:r>
      <w:r>
        <w:tab/>
      </w:r>
      <w:r>
        <w:tab/>
      </w:r>
      <w:r>
        <w:tab/>
      </w:r>
      <w:r>
        <w:tab/>
      </w:r>
      <w:r>
        <w:tab/>
      </w:r>
      <w:r>
        <w:tab/>
      </w:r>
      <w:r>
        <w:tab/>
      </w:r>
      <w:r>
        <w:tab/>
      </w:r>
      <w:r>
        <w:tab/>
      </w:r>
      <w:r>
        <w:tab/>
      </w:r>
      <w:r w:rsidR="00DB5BFC" w:rsidRPr="00DB5BFC">
        <w:rPr>
          <w:color w:val="123869"/>
        </w:rPr>
        <w:t xml:space="preserve">  </w:t>
      </w:r>
    </w:p>
    <w:p w14:paraId="4E8DF8CA" w14:textId="77777777" w:rsidR="00023A18" w:rsidRDefault="00023A18" w:rsidP="00023A18">
      <w:pPr>
        <w:ind w:left="6480"/>
        <w:rPr>
          <w:color w:val="123869"/>
        </w:rPr>
      </w:pPr>
    </w:p>
    <w:p w14:paraId="6470C852" w14:textId="77777777" w:rsidR="00023A18" w:rsidRDefault="00023A18" w:rsidP="00023A18">
      <w:pPr>
        <w:ind w:left="6480"/>
        <w:rPr>
          <w:color w:val="123869"/>
        </w:rPr>
      </w:pPr>
    </w:p>
    <w:p w14:paraId="0706CD28" w14:textId="77777777" w:rsidR="00023A18" w:rsidRDefault="00023A18" w:rsidP="00023A18">
      <w:pPr>
        <w:ind w:left="6480"/>
        <w:rPr>
          <w:color w:val="123869"/>
        </w:rPr>
      </w:pPr>
    </w:p>
    <w:p w14:paraId="31FCB408" w14:textId="77777777" w:rsidR="00023A18" w:rsidRDefault="00023A18" w:rsidP="00023A18">
      <w:pPr>
        <w:ind w:left="6480"/>
        <w:rPr>
          <w:color w:val="123869"/>
        </w:rPr>
      </w:pPr>
    </w:p>
    <w:p w14:paraId="201FCF28" w14:textId="77777777" w:rsidR="00023A18" w:rsidRDefault="00023A18" w:rsidP="00023A18">
      <w:pPr>
        <w:ind w:left="6480"/>
        <w:rPr>
          <w:color w:val="123869"/>
        </w:rPr>
      </w:pPr>
    </w:p>
    <w:p w14:paraId="6112813A" w14:textId="77777777" w:rsidR="00023A18" w:rsidRDefault="00023A18" w:rsidP="00023A18">
      <w:pPr>
        <w:ind w:left="6480"/>
        <w:rPr>
          <w:color w:val="123869"/>
        </w:rPr>
      </w:pPr>
    </w:p>
    <w:p w14:paraId="47F1FCE6" w14:textId="77777777" w:rsidR="00023A18" w:rsidRDefault="00023A18" w:rsidP="00023A18">
      <w:pPr>
        <w:ind w:left="6480"/>
        <w:rPr>
          <w:color w:val="123869"/>
        </w:rPr>
      </w:pPr>
    </w:p>
    <w:p w14:paraId="27F30DA9" w14:textId="77777777" w:rsidR="00023A18" w:rsidRDefault="00023A18" w:rsidP="00023A18">
      <w:pPr>
        <w:ind w:left="6480"/>
        <w:rPr>
          <w:color w:val="123869"/>
        </w:rPr>
      </w:pPr>
    </w:p>
    <w:p w14:paraId="2152FD07" w14:textId="77777777" w:rsidR="00023A18" w:rsidRDefault="00023A18" w:rsidP="00023A18">
      <w:pPr>
        <w:ind w:left="6480"/>
        <w:rPr>
          <w:color w:val="123869"/>
        </w:rPr>
      </w:pPr>
    </w:p>
    <w:p w14:paraId="2CA3294C" w14:textId="77777777" w:rsidR="00023A18" w:rsidRDefault="00023A18" w:rsidP="00023A18">
      <w:pPr>
        <w:ind w:left="6480"/>
        <w:rPr>
          <w:color w:val="123869"/>
        </w:rPr>
      </w:pPr>
    </w:p>
    <w:p w14:paraId="24886562" w14:textId="77777777" w:rsidR="00023A18" w:rsidRDefault="00023A18" w:rsidP="00023A18">
      <w:pPr>
        <w:ind w:left="6480"/>
        <w:rPr>
          <w:color w:val="123869"/>
        </w:rPr>
      </w:pPr>
    </w:p>
    <w:p w14:paraId="42E9C317" w14:textId="77777777" w:rsidR="00023A18" w:rsidRDefault="00023A18" w:rsidP="00023A18">
      <w:pPr>
        <w:ind w:left="6480"/>
        <w:rPr>
          <w:color w:val="123869"/>
        </w:rPr>
      </w:pPr>
    </w:p>
    <w:p w14:paraId="77BA7BF8" w14:textId="77777777" w:rsidR="00023A18" w:rsidRDefault="00023A18" w:rsidP="00023A18">
      <w:pPr>
        <w:ind w:left="6480"/>
        <w:rPr>
          <w:color w:val="123869"/>
        </w:rPr>
      </w:pPr>
    </w:p>
    <w:p w14:paraId="61934CAF" w14:textId="77777777" w:rsidR="00023A18" w:rsidRDefault="00023A18" w:rsidP="00023A18">
      <w:pPr>
        <w:ind w:left="6480"/>
        <w:rPr>
          <w:color w:val="123869"/>
        </w:rPr>
      </w:pPr>
    </w:p>
    <w:p w14:paraId="557BA053" w14:textId="77777777" w:rsidR="00023A18" w:rsidRDefault="00023A18" w:rsidP="00023A18">
      <w:pPr>
        <w:ind w:left="6480"/>
        <w:rPr>
          <w:color w:val="123869"/>
        </w:rPr>
      </w:pPr>
    </w:p>
    <w:p w14:paraId="791DF349" w14:textId="77777777" w:rsidR="00023A18" w:rsidRDefault="00023A18" w:rsidP="00023A18">
      <w:pPr>
        <w:ind w:left="6480"/>
        <w:rPr>
          <w:color w:val="123869"/>
        </w:rPr>
      </w:pPr>
    </w:p>
    <w:p w14:paraId="00717364" w14:textId="77777777" w:rsidR="00023A18" w:rsidRDefault="00023A18" w:rsidP="00023A18">
      <w:pPr>
        <w:ind w:left="6480"/>
        <w:rPr>
          <w:color w:val="123869"/>
        </w:rPr>
      </w:pPr>
    </w:p>
    <w:p w14:paraId="74FB535D" w14:textId="77777777" w:rsidR="00023A18" w:rsidRDefault="00023A18" w:rsidP="00023A18">
      <w:pPr>
        <w:ind w:left="6480"/>
        <w:rPr>
          <w:color w:val="123869"/>
        </w:rPr>
      </w:pPr>
    </w:p>
    <w:p w14:paraId="0DC315C8" w14:textId="1B646174" w:rsidR="004A2958" w:rsidRPr="00DB5BFC" w:rsidRDefault="004A2958" w:rsidP="00023A18">
      <w:pPr>
        <w:ind w:left="5760" w:firstLine="720"/>
        <w:rPr>
          <w:color w:val="123869"/>
        </w:rPr>
      </w:pPr>
      <w:r w:rsidRPr="00DB5BFC">
        <w:rPr>
          <w:color w:val="123869"/>
        </w:rPr>
        <w:t xml:space="preserve">Gruppo 15 </w:t>
      </w:r>
      <w:r w:rsidR="00DB5BFC">
        <w:rPr>
          <w:color w:val="123869"/>
        </w:rPr>
        <w:t xml:space="preserve">   </w:t>
      </w:r>
      <w:r w:rsidRPr="00DB5BFC">
        <w:rPr>
          <w:color w:val="123869"/>
        </w:rPr>
        <w:t>Traccia 2</w:t>
      </w:r>
    </w:p>
    <w:p w14:paraId="4A50F416" w14:textId="3FB56BF8" w:rsidR="004A2958" w:rsidRPr="00DB5BFC" w:rsidRDefault="004A2958">
      <w:pPr>
        <w:rPr>
          <w:color w:val="123869"/>
        </w:rPr>
      </w:pP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p>
    <w:p w14:paraId="2DFBDB11" w14:textId="68BA1347" w:rsidR="004A2958" w:rsidRPr="00DB5BFC" w:rsidRDefault="004A2958">
      <w:pPr>
        <w:rPr>
          <w:color w:val="123869"/>
        </w:rPr>
      </w:pP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r>
      <w:r w:rsidRPr="00DB5BFC">
        <w:rPr>
          <w:color w:val="123869"/>
        </w:rPr>
        <w:tab/>
        <w:t>Gianpietro Panico N86003500</w:t>
      </w:r>
    </w:p>
    <w:p w14:paraId="02EE2DB7" w14:textId="77777777" w:rsidR="004A2958" w:rsidRPr="00DB5BFC" w:rsidRDefault="004A2958">
      <w:pPr>
        <w:rPr>
          <w:color w:val="123869"/>
        </w:rPr>
      </w:pPr>
    </w:p>
    <w:p w14:paraId="09728403" w14:textId="45827005" w:rsidR="004A2958" w:rsidRPr="00DB5BFC" w:rsidRDefault="004A2958" w:rsidP="00DB5BFC">
      <w:pPr>
        <w:ind w:left="6480"/>
        <w:rPr>
          <w:color w:val="123869"/>
        </w:rPr>
      </w:pPr>
      <w:r w:rsidRPr="00DB5BFC">
        <w:rPr>
          <w:color w:val="123869"/>
        </w:rPr>
        <w:t>Antonio Tagliafierro N86</w:t>
      </w:r>
      <w:r w:rsidR="00DB5BFC" w:rsidRPr="00DB5BFC">
        <w:rPr>
          <w:color w:val="123869"/>
        </w:rPr>
        <w:t>00</w:t>
      </w:r>
      <w:r w:rsidRPr="00DB5BFC">
        <w:rPr>
          <w:color w:val="123869"/>
        </w:rPr>
        <w:t>31</w:t>
      </w:r>
      <w:r w:rsidR="00DB5BFC" w:rsidRPr="00DB5BFC">
        <w:rPr>
          <w:color w:val="123869"/>
        </w:rPr>
        <w:t>48</w:t>
      </w:r>
    </w:p>
    <w:sectPr w:rsidR="004A2958" w:rsidRPr="00DB5BFC" w:rsidSect="00A31A5B">
      <w:footerReference w:type="even" r:id="rId13"/>
      <w:footerReference w:type="default" r:id="rId14"/>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9A51EF" w14:textId="77777777" w:rsidR="002A4C66" w:rsidRDefault="002A4C66" w:rsidP="001205A1">
      <w:r>
        <w:separator/>
      </w:r>
    </w:p>
  </w:endnote>
  <w:endnote w:type="continuationSeparator" w:id="0">
    <w:p w14:paraId="5BB997F4" w14:textId="77777777" w:rsidR="002A4C66" w:rsidRDefault="002A4C66"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eropagina"/>
      </w:rPr>
      <w:id w:val="1697884697"/>
      <w:docPartObj>
        <w:docPartGallery w:val="Page Numbers (Bottom of Page)"/>
        <w:docPartUnique/>
      </w:docPartObj>
    </w:sdtPr>
    <w:sdtContent>
      <w:p w14:paraId="047D3418" w14:textId="77777777" w:rsidR="004D189D" w:rsidRDefault="004D189D" w:rsidP="00AF1AC9">
        <w:pPr>
          <w:pStyle w:val="Pidipagina"/>
          <w:framePr w:wrap="none" w:vAnchor="text" w:hAnchor="margin" w:xAlign="right" w:y="1"/>
          <w:rPr>
            <w:rStyle w:val="Numeropagina"/>
          </w:rPr>
        </w:pPr>
        <w:r>
          <w:rPr>
            <w:rStyle w:val="Numeropagina"/>
            <w:lang w:bidi="it-IT"/>
          </w:rPr>
          <w:fldChar w:fldCharType="begin"/>
        </w:r>
        <w:r>
          <w:rPr>
            <w:rStyle w:val="Numeropagina"/>
            <w:lang w:bidi="it-IT"/>
          </w:rPr>
          <w:instrText xml:space="preserve"> PAGE </w:instrText>
        </w:r>
        <w:r>
          <w:rPr>
            <w:rStyle w:val="Numeropagina"/>
            <w:lang w:bidi="it-IT"/>
          </w:rPr>
          <w:fldChar w:fldCharType="separate"/>
        </w:r>
        <w:r>
          <w:rPr>
            <w:rStyle w:val="Numeropagina"/>
            <w:noProof/>
            <w:lang w:bidi="it-IT"/>
          </w:rPr>
          <w:t>2</w:t>
        </w:r>
        <w:r>
          <w:rPr>
            <w:rStyle w:val="Numeropagina"/>
            <w:lang w:bidi="it-IT"/>
          </w:rPr>
          <w:fldChar w:fldCharType="end"/>
        </w:r>
      </w:p>
    </w:sdtContent>
  </w:sdt>
  <w:p w14:paraId="5244216F" w14:textId="77777777" w:rsidR="004D189D" w:rsidRDefault="004D189D" w:rsidP="001205A1">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eropagina"/>
      </w:rPr>
      <w:id w:val="-1041358343"/>
      <w:docPartObj>
        <w:docPartGallery w:val="Page Numbers (Bottom of Page)"/>
        <w:docPartUnique/>
      </w:docPartObj>
    </w:sdtPr>
    <w:sdtContent>
      <w:p w14:paraId="5811D1AB" w14:textId="77777777" w:rsidR="004D189D" w:rsidRDefault="004D189D" w:rsidP="00AF1AC9">
        <w:pPr>
          <w:pStyle w:val="Pidipagina"/>
          <w:framePr w:wrap="none" w:vAnchor="text" w:hAnchor="margin" w:xAlign="right" w:y="1"/>
          <w:rPr>
            <w:rStyle w:val="Numeropagina"/>
          </w:rPr>
        </w:pPr>
        <w:r>
          <w:rPr>
            <w:rStyle w:val="Numeropagina"/>
            <w:lang w:bidi="it-IT"/>
          </w:rPr>
          <w:fldChar w:fldCharType="begin"/>
        </w:r>
        <w:r>
          <w:rPr>
            <w:rStyle w:val="Numeropagina"/>
            <w:lang w:bidi="it-IT"/>
          </w:rPr>
          <w:instrText xml:space="preserve"> PAGE </w:instrText>
        </w:r>
        <w:r>
          <w:rPr>
            <w:rStyle w:val="Numeropagina"/>
            <w:lang w:bidi="it-IT"/>
          </w:rPr>
          <w:fldChar w:fldCharType="separate"/>
        </w:r>
        <w:r>
          <w:rPr>
            <w:rStyle w:val="Numeropagina"/>
            <w:noProof/>
            <w:lang w:bidi="it-IT"/>
          </w:rPr>
          <w:t>4</w:t>
        </w:r>
        <w:r>
          <w:rPr>
            <w:rStyle w:val="Numeropagina"/>
            <w:lang w:bidi="it-IT"/>
          </w:rPr>
          <w:fldChar w:fldCharType="end"/>
        </w:r>
      </w:p>
    </w:sdtContent>
  </w:sdt>
  <w:tbl>
    <w:tblPr>
      <w:tblW w:w="10658" w:type="dxa"/>
      <w:tblLayout w:type="fixed"/>
      <w:tblCellMar>
        <w:left w:w="0" w:type="dxa"/>
        <w:right w:w="0" w:type="dxa"/>
      </w:tblCellMar>
      <w:tblLook w:val="0600" w:firstRow="0" w:lastRow="0" w:firstColumn="0" w:lastColumn="0" w:noHBand="1" w:noVBand="1"/>
    </w:tblPr>
    <w:tblGrid>
      <w:gridCol w:w="5329"/>
      <w:gridCol w:w="5329"/>
    </w:tblGrid>
    <w:tr w:rsidR="004D189D" w14:paraId="572BCEB9" w14:textId="77777777" w:rsidTr="00A84125">
      <w:tc>
        <w:tcPr>
          <w:tcW w:w="5329" w:type="dxa"/>
        </w:tcPr>
        <w:p w14:paraId="3EA584A2" w14:textId="4D89C0A2" w:rsidR="004D189D" w:rsidRPr="001205A1" w:rsidRDefault="004D189D" w:rsidP="00C66528">
          <w:pPr>
            <w:pStyle w:val="Pidipagina"/>
          </w:pPr>
          <w:r>
            <w:t>Documentazione Project Management</w:t>
          </w:r>
        </w:p>
      </w:tc>
      <w:tc>
        <w:tcPr>
          <w:tcW w:w="5329" w:type="dxa"/>
        </w:tcPr>
        <w:p w14:paraId="6EDE09D3" w14:textId="77777777" w:rsidR="004D189D" w:rsidRPr="001205A1" w:rsidRDefault="004D189D" w:rsidP="00A31A5B">
          <w:pPr>
            <w:pStyle w:val="Pidipagina"/>
          </w:pPr>
        </w:p>
      </w:tc>
    </w:tr>
  </w:tbl>
  <w:p w14:paraId="46A67EC6" w14:textId="77777777" w:rsidR="004D189D" w:rsidRDefault="004D189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6965B4" w14:textId="77777777" w:rsidR="002A4C66" w:rsidRDefault="002A4C66" w:rsidP="001205A1">
      <w:r>
        <w:separator/>
      </w:r>
    </w:p>
  </w:footnote>
  <w:footnote w:type="continuationSeparator" w:id="0">
    <w:p w14:paraId="0B9C28E5" w14:textId="77777777" w:rsidR="002A4C66" w:rsidRDefault="002A4C66"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5D6C03"/>
    <w:multiLevelType w:val="multilevel"/>
    <w:tmpl w:val="1DF0FBA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AAD7000"/>
    <w:multiLevelType w:val="hybridMultilevel"/>
    <w:tmpl w:val="FFCCBE98"/>
    <w:lvl w:ilvl="0" w:tplc="93BE8202">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removePersonalInformation/>
  <w:removeDateAndTime/>
  <w:displayBackgroundShape/>
  <w:proofState w:spelling="clean" w:grammar="clean"/>
  <w:attachedTemplate r:id="rId1"/>
  <w:defaultTabStop w:val="720"/>
  <w:hyphenationZone w:val="283"/>
  <w:characterSpacingControl w:val="doNotCompress"/>
  <w:hdrShapeDefaults>
    <o:shapedefaults v:ext="edit" spidmax="2049">
      <o:colormru v:ext="edit" colors="#f1f4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351"/>
    <w:rsid w:val="00007DF0"/>
    <w:rsid w:val="00023A18"/>
    <w:rsid w:val="00064BA7"/>
    <w:rsid w:val="00084FD3"/>
    <w:rsid w:val="000C4ED1"/>
    <w:rsid w:val="001205A1"/>
    <w:rsid w:val="0012581E"/>
    <w:rsid w:val="0016019D"/>
    <w:rsid w:val="00165E7E"/>
    <w:rsid w:val="001B5AE3"/>
    <w:rsid w:val="00236351"/>
    <w:rsid w:val="00254B42"/>
    <w:rsid w:val="002560A5"/>
    <w:rsid w:val="00266A4C"/>
    <w:rsid w:val="002856FB"/>
    <w:rsid w:val="002877E8"/>
    <w:rsid w:val="002A4C66"/>
    <w:rsid w:val="002B0D15"/>
    <w:rsid w:val="002D5C4F"/>
    <w:rsid w:val="002E7C4E"/>
    <w:rsid w:val="003103ED"/>
    <w:rsid w:val="0031055C"/>
    <w:rsid w:val="0034755F"/>
    <w:rsid w:val="00371EE1"/>
    <w:rsid w:val="003811C0"/>
    <w:rsid w:val="003926C4"/>
    <w:rsid w:val="003A798E"/>
    <w:rsid w:val="003F2DF3"/>
    <w:rsid w:val="00425A99"/>
    <w:rsid w:val="0043286E"/>
    <w:rsid w:val="0045163B"/>
    <w:rsid w:val="00463F57"/>
    <w:rsid w:val="004A26B7"/>
    <w:rsid w:val="004A2958"/>
    <w:rsid w:val="004B5C34"/>
    <w:rsid w:val="004C78DA"/>
    <w:rsid w:val="004D189D"/>
    <w:rsid w:val="004F73AC"/>
    <w:rsid w:val="004F79E9"/>
    <w:rsid w:val="00506BD9"/>
    <w:rsid w:val="00545733"/>
    <w:rsid w:val="005A70CC"/>
    <w:rsid w:val="005E3E24"/>
    <w:rsid w:val="005E6B25"/>
    <w:rsid w:val="005F4F46"/>
    <w:rsid w:val="006122FC"/>
    <w:rsid w:val="006446E0"/>
    <w:rsid w:val="00666A0D"/>
    <w:rsid w:val="006C60E6"/>
    <w:rsid w:val="006E2554"/>
    <w:rsid w:val="006F2215"/>
    <w:rsid w:val="007178E3"/>
    <w:rsid w:val="00724DC4"/>
    <w:rsid w:val="0074154D"/>
    <w:rsid w:val="00787022"/>
    <w:rsid w:val="00787381"/>
    <w:rsid w:val="007B0740"/>
    <w:rsid w:val="007C0CDE"/>
    <w:rsid w:val="007C1BAB"/>
    <w:rsid w:val="008C4A6E"/>
    <w:rsid w:val="008E63C9"/>
    <w:rsid w:val="00900E14"/>
    <w:rsid w:val="009E5B4B"/>
    <w:rsid w:val="009F35BE"/>
    <w:rsid w:val="009F6BC2"/>
    <w:rsid w:val="00A15CF7"/>
    <w:rsid w:val="00A24793"/>
    <w:rsid w:val="00A31A5B"/>
    <w:rsid w:val="00A7265B"/>
    <w:rsid w:val="00A81248"/>
    <w:rsid w:val="00A84125"/>
    <w:rsid w:val="00A970AC"/>
    <w:rsid w:val="00AC73DE"/>
    <w:rsid w:val="00AF1AC9"/>
    <w:rsid w:val="00B1021C"/>
    <w:rsid w:val="00B77979"/>
    <w:rsid w:val="00C05663"/>
    <w:rsid w:val="00C66528"/>
    <w:rsid w:val="00C673F6"/>
    <w:rsid w:val="00C910EB"/>
    <w:rsid w:val="00C915F0"/>
    <w:rsid w:val="00C95B1F"/>
    <w:rsid w:val="00CA388A"/>
    <w:rsid w:val="00D6674B"/>
    <w:rsid w:val="00D7124D"/>
    <w:rsid w:val="00DA2EF0"/>
    <w:rsid w:val="00DB5BFC"/>
    <w:rsid w:val="00E26905"/>
    <w:rsid w:val="00E62F4F"/>
    <w:rsid w:val="00E74EDE"/>
    <w:rsid w:val="00EA12C1"/>
    <w:rsid w:val="00EA55DE"/>
    <w:rsid w:val="00EB49E8"/>
    <w:rsid w:val="00F21EF2"/>
    <w:rsid w:val="00F76BED"/>
    <w:rsid w:val="00F77E44"/>
    <w:rsid w:val="00FA3CEA"/>
    <w:rsid w:val="00FB65B8"/>
    <w:rsid w:val="00FC49AE"/>
    <w:rsid w:val="00FD2FC3"/>
    <w:rsid w:val="00FE6E9B"/>
    <w:rsid w:val="00FF2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1f4dd"/>
    </o:shapedefaults>
    <o:shapelayout v:ext="edit">
      <o:idmap v:ext="edit" data="1"/>
    </o:shapelayout>
  </w:shapeDefaults>
  <w:decimalSymbol w:val=","/>
  <w:listSeparator w:val=";"/>
  <w14:docId w14:val="0C2ABE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6"/>
    <w:qFormat/>
    <w:rsid w:val="00FC49AE"/>
  </w:style>
  <w:style w:type="paragraph" w:styleId="Titolo1">
    <w:name w:val="heading 1"/>
    <w:basedOn w:val="Normale"/>
    <w:next w:val="Normale"/>
    <w:link w:val="Titolo1Carattere"/>
    <w:qFormat/>
    <w:rsid w:val="00C66528"/>
    <w:pPr>
      <w:keepNext/>
      <w:keepLines/>
      <w:spacing w:before="240"/>
      <w:outlineLvl w:val="0"/>
    </w:pPr>
    <w:rPr>
      <w:rFonts w:asciiTheme="majorHAnsi" w:eastAsiaTheme="majorEastAsia" w:hAnsiTheme="majorHAnsi" w:cstheme="majorBidi"/>
      <w:b/>
      <w:color w:val="123869" w:themeColor="accent1"/>
      <w:sz w:val="80"/>
      <w:szCs w:val="32"/>
    </w:rPr>
  </w:style>
  <w:style w:type="paragraph" w:styleId="Titolo2">
    <w:name w:val="heading 2"/>
    <w:basedOn w:val="Normale"/>
    <w:next w:val="Normale"/>
    <w:link w:val="Titolo2Carattere"/>
    <w:uiPriority w:val="1"/>
    <w:qFormat/>
    <w:rsid w:val="00C66528"/>
    <w:pPr>
      <w:keepNext/>
      <w:keepLines/>
      <w:outlineLvl w:val="1"/>
    </w:pPr>
    <w:rPr>
      <w:rFonts w:eastAsiaTheme="majorEastAsia" w:cstheme="majorBidi"/>
      <w:i/>
      <w:color w:val="00C1C7" w:themeColor="accent2"/>
      <w:sz w:val="42"/>
      <w:szCs w:val="26"/>
    </w:rPr>
  </w:style>
  <w:style w:type="paragraph" w:styleId="Titolo3">
    <w:name w:val="heading 3"/>
    <w:basedOn w:val="Normale"/>
    <w:next w:val="Normale"/>
    <w:link w:val="Titolo3Carattere"/>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Titolo4">
    <w:name w:val="heading 4"/>
    <w:basedOn w:val="Normale"/>
    <w:next w:val="Normale"/>
    <w:link w:val="Titolo4Carattere"/>
    <w:uiPriority w:val="3"/>
    <w:qFormat/>
    <w:rsid w:val="00C66528"/>
    <w:pPr>
      <w:keepNext/>
      <w:keepLines/>
      <w:outlineLvl w:val="3"/>
    </w:pPr>
    <w:rPr>
      <w:rFonts w:eastAsiaTheme="majorEastAsia" w:cstheme="majorBidi"/>
      <w:i/>
      <w:iCs/>
      <w:color w:val="000000" w:themeColor="text1"/>
      <w:sz w:val="32"/>
    </w:rPr>
  </w:style>
  <w:style w:type="paragraph" w:styleId="Titolo5">
    <w:name w:val="heading 5"/>
    <w:basedOn w:val="Normale"/>
    <w:next w:val="Normale"/>
    <w:link w:val="Titolo5Carattere"/>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rsid w:val="00A81248"/>
    <w:rPr>
      <w:rFonts w:ascii="Times New Roman" w:hAnsi="Times New Roman" w:cs="Times New Roman"/>
      <w:sz w:val="18"/>
      <w:szCs w:val="18"/>
    </w:rPr>
  </w:style>
  <w:style w:type="character" w:customStyle="1" w:styleId="TestofumettoCarattere">
    <w:name w:val="Testo fumetto Carattere"/>
    <w:basedOn w:val="Carpredefinitoparagrafo"/>
    <w:link w:val="Testofumetto"/>
    <w:uiPriority w:val="99"/>
    <w:semiHidden/>
    <w:rsid w:val="00C66528"/>
    <w:rPr>
      <w:rFonts w:ascii="Times New Roman" w:hAnsi="Times New Roman" w:cs="Times New Roman"/>
      <w:sz w:val="18"/>
      <w:szCs w:val="18"/>
    </w:rPr>
  </w:style>
  <w:style w:type="character" w:customStyle="1" w:styleId="Titolo1Carattere">
    <w:name w:val="Titolo 1 Carattere"/>
    <w:basedOn w:val="Carpredefinitoparagrafo"/>
    <w:link w:val="Titolo1"/>
    <w:rsid w:val="00C66528"/>
    <w:rPr>
      <w:rFonts w:asciiTheme="majorHAnsi" w:eastAsiaTheme="majorEastAsia" w:hAnsiTheme="majorHAnsi" w:cstheme="majorBidi"/>
      <w:b/>
      <w:color w:val="123869" w:themeColor="accent1"/>
      <w:sz w:val="80"/>
      <w:szCs w:val="32"/>
    </w:rPr>
  </w:style>
  <w:style w:type="character" w:customStyle="1" w:styleId="Titolo2Carattere">
    <w:name w:val="Titolo 2 Carattere"/>
    <w:basedOn w:val="Carpredefinitoparagrafo"/>
    <w:link w:val="Titolo2"/>
    <w:uiPriority w:val="1"/>
    <w:rsid w:val="00C66528"/>
    <w:rPr>
      <w:rFonts w:eastAsiaTheme="majorEastAsia" w:cstheme="majorBidi"/>
      <w:i/>
      <w:color w:val="00C1C7" w:themeColor="accent2"/>
      <w:sz w:val="42"/>
      <w:szCs w:val="26"/>
    </w:rPr>
  </w:style>
  <w:style w:type="paragraph" w:customStyle="1" w:styleId="Ancoraggiografico">
    <w:name w:val="Ancoraggio grafico"/>
    <w:basedOn w:val="Normale"/>
    <w:uiPriority w:val="7"/>
    <w:qFormat/>
    <w:rsid w:val="00A81248"/>
    <w:rPr>
      <w:sz w:val="10"/>
    </w:rPr>
  </w:style>
  <w:style w:type="character" w:customStyle="1" w:styleId="Titolo3Carattere">
    <w:name w:val="Titolo 3 Carattere"/>
    <w:basedOn w:val="Carpredefinitoparagrafo"/>
    <w:link w:val="Titolo3"/>
    <w:uiPriority w:val="2"/>
    <w:rsid w:val="00C66528"/>
    <w:rPr>
      <w:rFonts w:asciiTheme="majorHAnsi" w:eastAsiaTheme="majorEastAsia" w:hAnsiTheme="majorHAnsi" w:cstheme="majorBidi"/>
      <w:b/>
      <w:color w:val="123869" w:themeColor="accent1"/>
      <w:sz w:val="36"/>
    </w:rPr>
  </w:style>
  <w:style w:type="character" w:customStyle="1" w:styleId="Titolo4Carattere">
    <w:name w:val="Titolo 4 Carattere"/>
    <w:basedOn w:val="Carpredefinitoparagrafo"/>
    <w:link w:val="Titolo4"/>
    <w:uiPriority w:val="3"/>
    <w:rsid w:val="00C66528"/>
    <w:rPr>
      <w:rFonts w:eastAsiaTheme="majorEastAsia" w:cstheme="majorBidi"/>
      <w:i/>
      <w:iCs/>
      <w:color w:val="000000" w:themeColor="text1"/>
      <w:sz w:val="32"/>
    </w:rPr>
  </w:style>
  <w:style w:type="paragraph" w:customStyle="1" w:styleId="Testo">
    <w:name w:val="Testo"/>
    <w:basedOn w:val="Normale"/>
    <w:uiPriority w:val="5"/>
    <w:qFormat/>
    <w:rsid w:val="00C66528"/>
    <w:rPr>
      <w:i/>
      <w:color w:val="000000" w:themeColor="text1"/>
      <w:sz w:val="28"/>
    </w:rPr>
  </w:style>
  <w:style w:type="paragraph" w:styleId="Intestazione">
    <w:name w:val="header"/>
    <w:basedOn w:val="Normale"/>
    <w:link w:val="IntestazioneCarattere"/>
    <w:uiPriority w:val="99"/>
    <w:rsid w:val="00C66528"/>
    <w:pPr>
      <w:tabs>
        <w:tab w:val="center" w:pos="4680"/>
        <w:tab w:val="right" w:pos="9360"/>
      </w:tabs>
    </w:pPr>
  </w:style>
  <w:style w:type="character" w:customStyle="1" w:styleId="IntestazioneCarattere">
    <w:name w:val="Intestazione Carattere"/>
    <w:basedOn w:val="Carpredefinitoparagrafo"/>
    <w:link w:val="Intestazione"/>
    <w:uiPriority w:val="99"/>
    <w:rsid w:val="00C66528"/>
  </w:style>
  <w:style w:type="paragraph" w:styleId="Pidipagina">
    <w:name w:val="footer"/>
    <w:basedOn w:val="Normale"/>
    <w:link w:val="PidipaginaCarattere"/>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PidipaginaCarattere">
    <w:name w:val="Piè di pagina Carattere"/>
    <w:basedOn w:val="Carpredefinitoparagrafo"/>
    <w:link w:val="Pidipagina"/>
    <w:uiPriority w:val="99"/>
    <w:rsid w:val="00FC49AE"/>
    <w:rPr>
      <w:rFonts w:asciiTheme="majorHAnsi" w:hAnsiTheme="majorHAnsi"/>
      <w:b/>
      <w:color w:val="A6A6A6" w:themeColor="background1" w:themeShade="A6"/>
      <w:sz w:val="20"/>
    </w:rPr>
  </w:style>
  <w:style w:type="character" w:styleId="Numeropagina">
    <w:name w:val="page number"/>
    <w:basedOn w:val="Carpredefinitoparagrafo"/>
    <w:uiPriority w:val="99"/>
    <w:semiHidden/>
    <w:rsid w:val="001205A1"/>
  </w:style>
  <w:style w:type="character" w:customStyle="1" w:styleId="Titolo5Carattere">
    <w:name w:val="Titolo 5 Carattere"/>
    <w:basedOn w:val="Carpredefinitoparagrafo"/>
    <w:link w:val="Titolo5"/>
    <w:uiPriority w:val="4"/>
    <w:rsid w:val="00C66528"/>
    <w:rPr>
      <w:rFonts w:asciiTheme="majorHAnsi" w:eastAsiaTheme="majorEastAsia" w:hAnsiTheme="majorHAnsi" w:cstheme="majorBidi"/>
      <w:b/>
      <w:color w:val="123869" w:themeColor="accent1"/>
      <w:sz w:val="76"/>
    </w:rPr>
  </w:style>
  <w:style w:type="character" w:styleId="Testosegnaposto">
    <w:name w:val="Placeholder Text"/>
    <w:basedOn w:val="Carpredefinitoparagrafo"/>
    <w:uiPriority w:val="99"/>
    <w:semiHidden/>
    <w:rsid w:val="00C66528"/>
    <w:rPr>
      <w:color w:val="808080"/>
    </w:rPr>
  </w:style>
  <w:style w:type="character" w:styleId="Enfasicorsivo">
    <w:name w:val="Emphasis"/>
    <w:basedOn w:val="Carpredefinitoparagrafo"/>
    <w:uiPriority w:val="20"/>
    <w:qFormat/>
    <w:rsid w:val="00FC49AE"/>
    <w:rPr>
      <w:i w:val="0"/>
      <w:iCs/>
      <w:color w:val="00C1C7" w:themeColor="accent2"/>
    </w:rPr>
  </w:style>
  <w:style w:type="paragraph" w:styleId="Citazione">
    <w:name w:val="Quote"/>
    <w:basedOn w:val="Normale"/>
    <w:next w:val="Normale"/>
    <w:link w:val="CitazioneCarattere"/>
    <w:uiPriority w:val="29"/>
    <w:qFormat/>
    <w:rsid w:val="00FC49AE"/>
    <w:pPr>
      <w:spacing w:line="192" w:lineRule="auto"/>
      <w:jc w:val="center"/>
    </w:pPr>
    <w:rPr>
      <w:rFonts w:asciiTheme="majorHAnsi" w:hAnsiTheme="majorHAnsi"/>
      <w:iCs/>
      <w:color w:val="123869" w:themeColor="accent1"/>
      <w:sz w:val="76"/>
    </w:rPr>
  </w:style>
  <w:style w:type="character" w:customStyle="1" w:styleId="CitazioneCarattere">
    <w:name w:val="Citazione Carattere"/>
    <w:basedOn w:val="Carpredefinitoparagrafo"/>
    <w:link w:val="Citazione"/>
    <w:uiPriority w:val="29"/>
    <w:rsid w:val="00FC49AE"/>
    <w:rPr>
      <w:rFonts w:asciiTheme="majorHAnsi" w:hAnsiTheme="majorHAnsi"/>
      <w:iCs/>
      <w:color w:val="123869" w:themeColor="accent1"/>
      <w:sz w:val="76"/>
    </w:rPr>
  </w:style>
  <w:style w:type="paragraph" w:styleId="Paragrafoelenco">
    <w:name w:val="List Paragraph"/>
    <w:basedOn w:val="Normale"/>
    <w:uiPriority w:val="34"/>
    <w:semiHidden/>
    <w:qFormat/>
    <w:rsid w:val="003926C4"/>
    <w:pPr>
      <w:ind w:left="720"/>
      <w:contextualSpacing/>
    </w:pPr>
  </w:style>
  <w:style w:type="character" w:styleId="Collegamentoipertestuale">
    <w:name w:val="Hyperlink"/>
    <w:basedOn w:val="Carpredefinitoparagrafo"/>
    <w:uiPriority w:val="99"/>
    <w:unhideWhenUsed/>
    <w:rsid w:val="0043286E"/>
    <w:rPr>
      <w:color w:val="0000FF"/>
      <w:u w:val="single"/>
    </w:rPr>
  </w:style>
  <w:style w:type="paragraph" w:styleId="NormaleWeb">
    <w:name w:val="Normal (Web)"/>
    <w:basedOn w:val="Normale"/>
    <w:uiPriority w:val="99"/>
    <w:semiHidden/>
    <w:unhideWhenUsed/>
    <w:rsid w:val="0043286E"/>
    <w:pPr>
      <w:spacing w:before="100" w:beforeAutospacing="1" w:after="100" w:afterAutospacing="1"/>
    </w:pPr>
    <w:rPr>
      <w:rFonts w:ascii="Times New Roman" w:eastAsia="Times New Roman" w:hAnsi="Times New Roman" w:cs="Times New Roman"/>
      <w:lang w:eastAsia="it-IT"/>
    </w:rPr>
  </w:style>
  <w:style w:type="paragraph" w:styleId="Indice1">
    <w:name w:val="index 1"/>
    <w:basedOn w:val="Normale"/>
    <w:next w:val="Normale"/>
    <w:autoRedefine/>
    <w:uiPriority w:val="99"/>
    <w:semiHidden/>
    <w:rsid w:val="00CA388A"/>
    <w:pPr>
      <w:ind w:left="240" w:hanging="240"/>
    </w:pPr>
  </w:style>
  <w:style w:type="paragraph" w:styleId="Indice2">
    <w:name w:val="index 2"/>
    <w:basedOn w:val="Normale"/>
    <w:next w:val="Normale"/>
    <w:autoRedefine/>
    <w:uiPriority w:val="99"/>
    <w:semiHidden/>
    <w:rsid w:val="00064BA7"/>
    <w:pPr>
      <w:ind w:left="480" w:hanging="240"/>
    </w:pPr>
  </w:style>
  <w:style w:type="paragraph" w:styleId="Titolosommario">
    <w:name w:val="TOC Heading"/>
    <w:basedOn w:val="Titolo1"/>
    <w:next w:val="Normale"/>
    <w:uiPriority w:val="39"/>
    <w:unhideWhenUsed/>
    <w:qFormat/>
    <w:rsid w:val="00064BA7"/>
    <w:pPr>
      <w:spacing w:line="259" w:lineRule="auto"/>
      <w:outlineLvl w:val="9"/>
    </w:pPr>
    <w:rPr>
      <w:b w:val="0"/>
      <w:color w:val="0D294E" w:themeColor="accent1" w:themeShade="BF"/>
      <w:sz w:val="32"/>
      <w:lang w:eastAsia="it-IT"/>
    </w:rPr>
  </w:style>
  <w:style w:type="paragraph" w:styleId="Sommario1">
    <w:name w:val="toc 1"/>
    <w:basedOn w:val="Normale"/>
    <w:next w:val="Normale"/>
    <w:autoRedefine/>
    <w:uiPriority w:val="39"/>
    <w:rsid w:val="00064BA7"/>
    <w:pPr>
      <w:spacing w:after="100"/>
    </w:pPr>
  </w:style>
  <w:style w:type="paragraph" w:styleId="Sommario2">
    <w:name w:val="toc 2"/>
    <w:basedOn w:val="Normale"/>
    <w:next w:val="Normale"/>
    <w:autoRedefine/>
    <w:uiPriority w:val="39"/>
    <w:rsid w:val="00506BD9"/>
    <w:pPr>
      <w:tabs>
        <w:tab w:val="right" w:leader="dot" w:pos="10648"/>
      </w:tabs>
      <w:spacing w:after="100"/>
      <w:ind w:left="240"/>
    </w:pPr>
    <w:rPr>
      <w:rFonts w:ascii="Georgia" w:eastAsia="Times New Roman" w:hAnsi="Georgia" w:cs="Calibri"/>
      <w:iCs/>
      <w:noProof/>
      <w:lang w:eastAsia="it-IT"/>
    </w:rPr>
  </w:style>
  <w:style w:type="paragraph" w:styleId="Sommario3">
    <w:name w:val="toc 3"/>
    <w:basedOn w:val="Normale"/>
    <w:next w:val="Normale"/>
    <w:autoRedefine/>
    <w:uiPriority w:val="39"/>
    <w:rsid w:val="00064BA7"/>
    <w:pPr>
      <w:spacing w:after="100"/>
      <w:ind w:left="480"/>
    </w:pPr>
  </w:style>
  <w:style w:type="character" w:styleId="Menzionenonrisolta">
    <w:name w:val="Unresolved Mention"/>
    <w:basedOn w:val="Carpredefinitoparagrafo"/>
    <w:uiPriority w:val="99"/>
    <w:semiHidden/>
    <w:unhideWhenUsed/>
    <w:rsid w:val="00D7124D"/>
    <w:rPr>
      <w:color w:val="605E5C"/>
      <w:shd w:val="clear" w:color="auto" w:fill="E1DFDD"/>
    </w:rPr>
  </w:style>
  <w:style w:type="character" w:styleId="Collegamentovisitato">
    <w:name w:val="FollowedHyperlink"/>
    <w:basedOn w:val="Carpredefinitoparagrafo"/>
    <w:uiPriority w:val="99"/>
    <w:semiHidden/>
    <w:rsid w:val="00F21EF2"/>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5685584">
      <w:bodyDiv w:val="1"/>
      <w:marLeft w:val="0"/>
      <w:marRight w:val="0"/>
      <w:marTop w:val="0"/>
      <w:marBottom w:val="0"/>
      <w:divBdr>
        <w:top w:val="none" w:sz="0" w:space="0" w:color="auto"/>
        <w:left w:val="none" w:sz="0" w:space="0" w:color="auto"/>
        <w:bottom w:val="none" w:sz="0" w:space="0" w:color="auto"/>
        <w:right w:val="none" w:sz="0" w:space="0" w:color="auto"/>
      </w:divBdr>
      <w:divsChild>
        <w:div w:id="1430270914">
          <w:marLeft w:val="0"/>
          <w:marRight w:val="0"/>
          <w:marTop w:val="0"/>
          <w:marBottom w:val="0"/>
          <w:divBdr>
            <w:top w:val="none" w:sz="0" w:space="0" w:color="auto"/>
            <w:left w:val="none" w:sz="0" w:space="0" w:color="auto"/>
            <w:bottom w:val="none" w:sz="0" w:space="0" w:color="auto"/>
            <w:right w:val="none" w:sz="0" w:space="0" w:color="auto"/>
          </w:divBdr>
        </w:div>
        <w:div w:id="525095149">
          <w:marLeft w:val="0"/>
          <w:marRight w:val="0"/>
          <w:marTop w:val="0"/>
          <w:marBottom w:val="0"/>
          <w:divBdr>
            <w:top w:val="none" w:sz="0" w:space="0" w:color="auto"/>
            <w:left w:val="none" w:sz="0" w:space="0" w:color="auto"/>
            <w:bottom w:val="none" w:sz="0" w:space="0" w:color="auto"/>
            <w:right w:val="none" w:sz="0" w:space="0" w:color="auto"/>
          </w:divBdr>
        </w:div>
      </w:divsChild>
    </w:div>
    <w:div w:id="1120414422">
      <w:bodyDiv w:val="1"/>
      <w:marLeft w:val="0"/>
      <w:marRight w:val="0"/>
      <w:marTop w:val="0"/>
      <w:marBottom w:val="0"/>
      <w:divBdr>
        <w:top w:val="none" w:sz="0" w:space="0" w:color="auto"/>
        <w:left w:val="none" w:sz="0" w:space="0" w:color="auto"/>
        <w:bottom w:val="none" w:sz="0" w:space="0" w:color="auto"/>
        <w:right w:val="none" w:sz="0" w:space="0" w:color="auto"/>
      </w:divBdr>
      <w:divsChild>
        <w:div w:id="190266646">
          <w:marLeft w:val="0"/>
          <w:marRight w:val="0"/>
          <w:marTop w:val="0"/>
          <w:marBottom w:val="0"/>
          <w:divBdr>
            <w:top w:val="none" w:sz="0" w:space="0" w:color="auto"/>
            <w:left w:val="none" w:sz="0" w:space="0" w:color="auto"/>
            <w:bottom w:val="none" w:sz="0" w:space="0" w:color="auto"/>
            <w:right w:val="none" w:sz="0" w:space="0" w:color="auto"/>
          </w:divBdr>
        </w:div>
        <w:div w:id="2118792105">
          <w:marLeft w:val="0"/>
          <w:marRight w:val="0"/>
          <w:marTop w:val="0"/>
          <w:marBottom w:val="0"/>
          <w:divBdr>
            <w:top w:val="none" w:sz="0" w:space="0" w:color="auto"/>
            <w:left w:val="none" w:sz="0" w:space="0" w:color="auto"/>
            <w:bottom w:val="none" w:sz="0" w:space="0" w:color="auto"/>
            <w:right w:val="none" w:sz="0" w:space="0" w:color="auto"/>
          </w:divBdr>
        </w:div>
        <w:div w:id="2018263669">
          <w:marLeft w:val="0"/>
          <w:marRight w:val="0"/>
          <w:marTop w:val="0"/>
          <w:marBottom w:val="0"/>
          <w:divBdr>
            <w:top w:val="none" w:sz="0" w:space="0" w:color="auto"/>
            <w:left w:val="none" w:sz="0" w:space="0" w:color="auto"/>
            <w:bottom w:val="none" w:sz="0" w:space="0" w:color="auto"/>
            <w:right w:val="none" w:sz="0" w:space="0" w:color="auto"/>
          </w:divBdr>
        </w:div>
        <w:div w:id="280771586">
          <w:marLeft w:val="0"/>
          <w:marRight w:val="0"/>
          <w:marTop w:val="0"/>
          <w:marBottom w:val="0"/>
          <w:divBdr>
            <w:top w:val="none" w:sz="0" w:space="0" w:color="auto"/>
            <w:left w:val="none" w:sz="0" w:space="0" w:color="auto"/>
            <w:bottom w:val="none" w:sz="0" w:space="0" w:color="auto"/>
            <w:right w:val="none" w:sz="0" w:space="0" w:color="auto"/>
          </w:divBdr>
        </w:div>
        <w:div w:id="984550270">
          <w:marLeft w:val="0"/>
          <w:marRight w:val="0"/>
          <w:marTop w:val="0"/>
          <w:marBottom w:val="0"/>
          <w:divBdr>
            <w:top w:val="none" w:sz="0" w:space="0" w:color="auto"/>
            <w:left w:val="none" w:sz="0" w:space="0" w:color="auto"/>
            <w:bottom w:val="none" w:sz="0" w:space="0" w:color="auto"/>
            <w:right w:val="none" w:sz="0" w:space="0" w:color="auto"/>
          </w:divBdr>
        </w:div>
        <w:div w:id="1848592521">
          <w:marLeft w:val="0"/>
          <w:marRight w:val="0"/>
          <w:marTop w:val="0"/>
          <w:marBottom w:val="0"/>
          <w:divBdr>
            <w:top w:val="none" w:sz="0" w:space="0" w:color="auto"/>
            <w:left w:val="none" w:sz="0" w:space="0" w:color="auto"/>
            <w:bottom w:val="none" w:sz="0" w:space="0" w:color="auto"/>
            <w:right w:val="none" w:sz="0" w:space="0" w:color="auto"/>
          </w:divBdr>
        </w:div>
      </w:divsChild>
    </w:div>
    <w:div w:id="1309549338">
      <w:bodyDiv w:val="1"/>
      <w:marLeft w:val="0"/>
      <w:marRight w:val="0"/>
      <w:marTop w:val="0"/>
      <w:marBottom w:val="0"/>
      <w:divBdr>
        <w:top w:val="none" w:sz="0" w:space="0" w:color="auto"/>
        <w:left w:val="none" w:sz="0" w:space="0" w:color="auto"/>
        <w:bottom w:val="none" w:sz="0" w:space="0" w:color="auto"/>
        <w:right w:val="none" w:sz="0" w:space="0" w:color="auto"/>
      </w:divBdr>
      <w:divsChild>
        <w:div w:id="20784576">
          <w:marLeft w:val="0"/>
          <w:marRight w:val="0"/>
          <w:marTop w:val="0"/>
          <w:marBottom w:val="0"/>
          <w:divBdr>
            <w:top w:val="none" w:sz="0" w:space="0" w:color="auto"/>
            <w:left w:val="none" w:sz="0" w:space="0" w:color="auto"/>
            <w:bottom w:val="none" w:sz="0" w:space="0" w:color="auto"/>
            <w:right w:val="none" w:sz="0" w:space="0" w:color="auto"/>
          </w:divBdr>
          <w:divsChild>
            <w:div w:id="1536770568">
              <w:marLeft w:val="0"/>
              <w:marRight w:val="0"/>
              <w:marTop w:val="0"/>
              <w:marBottom w:val="0"/>
              <w:divBdr>
                <w:top w:val="none" w:sz="0" w:space="0" w:color="auto"/>
                <w:left w:val="none" w:sz="0" w:space="0" w:color="auto"/>
                <w:bottom w:val="none" w:sz="0" w:space="0" w:color="auto"/>
                <w:right w:val="none" w:sz="0" w:space="0" w:color="auto"/>
              </w:divBdr>
              <w:divsChild>
                <w:div w:id="1040932396">
                  <w:marLeft w:val="0"/>
                  <w:marRight w:val="0"/>
                  <w:marTop w:val="0"/>
                  <w:marBottom w:val="0"/>
                  <w:divBdr>
                    <w:top w:val="none" w:sz="0" w:space="0" w:color="auto"/>
                    <w:left w:val="none" w:sz="0" w:space="0" w:color="auto"/>
                    <w:bottom w:val="none" w:sz="0" w:space="0" w:color="auto"/>
                    <w:right w:val="none" w:sz="0" w:space="0" w:color="auto"/>
                  </w:divBdr>
                  <w:divsChild>
                    <w:div w:id="183448091">
                      <w:marLeft w:val="0"/>
                      <w:marRight w:val="0"/>
                      <w:marTop w:val="0"/>
                      <w:marBottom w:val="0"/>
                      <w:divBdr>
                        <w:top w:val="none" w:sz="0" w:space="0" w:color="auto"/>
                        <w:left w:val="none" w:sz="0" w:space="0" w:color="auto"/>
                        <w:bottom w:val="none" w:sz="0" w:space="0" w:color="auto"/>
                        <w:right w:val="none" w:sz="0" w:space="0" w:color="auto"/>
                      </w:divBdr>
                      <w:divsChild>
                        <w:div w:id="1880124981">
                          <w:marLeft w:val="0"/>
                          <w:marRight w:val="0"/>
                          <w:marTop w:val="0"/>
                          <w:marBottom w:val="0"/>
                          <w:divBdr>
                            <w:top w:val="none" w:sz="0" w:space="0" w:color="auto"/>
                            <w:left w:val="none" w:sz="0" w:space="0" w:color="auto"/>
                            <w:bottom w:val="none" w:sz="0" w:space="0" w:color="auto"/>
                            <w:right w:val="none" w:sz="0" w:space="0" w:color="auto"/>
                          </w:divBdr>
                          <w:divsChild>
                            <w:div w:id="1379621780">
                              <w:marLeft w:val="0"/>
                              <w:marRight w:val="0"/>
                              <w:marTop w:val="0"/>
                              <w:marBottom w:val="0"/>
                              <w:divBdr>
                                <w:top w:val="none" w:sz="0" w:space="0" w:color="auto"/>
                                <w:left w:val="none" w:sz="0" w:space="0" w:color="auto"/>
                                <w:bottom w:val="none" w:sz="0" w:space="0" w:color="auto"/>
                                <w:right w:val="none" w:sz="0" w:space="0" w:color="auto"/>
                              </w:divBdr>
                              <w:divsChild>
                                <w:div w:id="98542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284211">
              <w:marLeft w:val="0"/>
              <w:marRight w:val="0"/>
              <w:marTop w:val="0"/>
              <w:marBottom w:val="0"/>
              <w:divBdr>
                <w:top w:val="none" w:sz="0" w:space="0" w:color="auto"/>
                <w:left w:val="none" w:sz="0" w:space="0" w:color="auto"/>
                <w:bottom w:val="none" w:sz="0" w:space="0" w:color="auto"/>
                <w:right w:val="none" w:sz="0" w:space="0" w:color="auto"/>
              </w:divBdr>
            </w:div>
            <w:div w:id="1265532850">
              <w:marLeft w:val="0"/>
              <w:marRight w:val="0"/>
              <w:marTop w:val="0"/>
              <w:marBottom w:val="0"/>
              <w:divBdr>
                <w:top w:val="none" w:sz="0" w:space="0" w:color="auto"/>
                <w:left w:val="none" w:sz="0" w:space="0" w:color="auto"/>
                <w:bottom w:val="none" w:sz="0" w:space="0" w:color="auto"/>
                <w:right w:val="none" w:sz="0" w:space="0" w:color="auto"/>
              </w:divBdr>
              <w:divsChild>
                <w:div w:id="747388487">
                  <w:marLeft w:val="0"/>
                  <w:marRight w:val="0"/>
                  <w:marTop w:val="0"/>
                  <w:marBottom w:val="0"/>
                  <w:divBdr>
                    <w:top w:val="none" w:sz="0" w:space="0" w:color="auto"/>
                    <w:left w:val="none" w:sz="0" w:space="0" w:color="auto"/>
                    <w:bottom w:val="none" w:sz="0" w:space="0" w:color="auto"/>
                    <w:right w:val="none" w:sz="0" w:space="0" w:color="auto"/>
                  </w:divBdr>
                  <w:divsChild>
                    <w:div w:id="1895965606">
                      <w:marLeft w:val="0"/>
                      <w:marRight w:val="0"/>
                      <w:marTop w:val="0"/>
                      <w:marBottom w:val="0"/>
                      <w:divBdr>
                        <w:top w:val="none" w:sz="0" w:space="0" w:color="auto"/>
                        <w:left w:val="none" w:sz="0" w:space="0" w:color="auto"/>
                        <w:bottom w:val="none" w:sz="0" w:space="0" w:color="auto"/>
                        <w:right w:val="none" w:sz="0" w:space="0" w:color="auto"/>
                      </w:divBdr>
                      <w:divsChild>
                        <w:div w:id="735321300">
                          <w:marLeft w:val="0"/>
                          <w:marRight w:val="0"/>
                          <w:marTop w:val="0"/>
                          <w:marBottom w:val="0"/>
                          <w:divBdr>
                            <w:top w:val="none" w:sz="0" w:space="0" w:color="auto"/>
                            <w:left w:val="none" w:sz="0" w:space="0" w:color="auto"/>
                            <w:bottom w:val="none" w:sz="0" w:space="0" w:color="auto"/>
                            <w:right w:val="none" w:sz="0" w:space="0" w:color="auto"/>
                          </w:divBdr>
                          <w:divsChild>
                            <w:div w:id="360866414">
                              <w:marLeft w:val="0"/>
                              <w:marRight w:val="0"/>
                              <w:marTop w:val="0"/>
                              <w:marBottom w:val="0"/>
                              <w:divBdr>
                                <w:top w:val="none" w:sz="0" w:space="0" w:color="auto"/>
                                <w:left w:val="none" w:sz="0" w:space="0" w:color="auto"/>
                                <w:bottom w:val="none" w:sz="0" w:space="0" w:color="auto"/>
                                <w:right w:val="none" w:sz="0" w:space="0" w:color="auto"/>
                              </w:divBdr>
                              <w:divsChild>
                                <w:div w:id="1112094187">
                                  <w:marLeft w:val="0"/>
                                  <w:marRight w:val="0"/>
                                  <w:marTop w:val="0"/>
                                  <w:marBottom w:val="0"/>
                                  <w:divBdr>
                                    <w:top w:val="none" w:sz="0" w:space="0" w:color="auto"/>
                                    <w:left w:val="none" w:sz="0" w:space="0" w:color="auto"/>
                                    <w:bottom w:val="none" w:sz="0" w:space="0" w:color="auto"/>
                                    <w:right w:val="none" w:sz="0" w:space="0" w:color="auto"/>
                                  </w:divBdr>
                                  <w:divsChild>
                                    <w:div w:id="142892924">
                                      <w:marLeft w:val="0"/>
                                      <w:marRight w:val="0"/>
                                      <w:marTop w:val="0"/>
                                      <w:marBottom w:val="0"/>
                                      <w:divBdr>
                                        <w:top w:val="none" w:sz="0" w:space="0" w:color="auto"/>
                                        <w:left w:val="none" w:sz="0" w:space="0" w:color="auto"/>
                                        <w:bottom w:val="none" w:sz="0" w:space="0" w:color="auto"/>
                                        <w:right w:val="none" w:sz="0" w:space="0" w:color="auto"/>
                                      </w:divBdr>
                                    </w:div>
                                    <w:div w:id="78411903">
                                      <w:marLeft w:val="0"/>
                                      <w:marRight w:val="0"/>
                                      <w:marTop w:val="0"/>
                                      <w:marBottom w:val="0"/>
                                      <w:divBdr>
                                        <w:top w:val="none" w:sz="0" w:space="0" w:color="auto"/>
                                        <w:left w:val="none" w:sz="0" w:space="0" w:color="auto"/>
                                        <w:bottom w:val="none" w:sz="0" w:space="0" w:color="auto"/>
                                        <w:right w:val="none" w:sz="0" w:space="0" w:color="auto"/>
                                      </w:divBdr>
                                      <w:divsChild>
                                        <w:div w:id="202789497">
                                          <w:marLeft w:val="0"/>
                                          <w:marRight w:val="0"/>
                                          <w:marTop w:val="0"/>
                                          <w:marBottom w:val="0"/>
                                          <w:divBdr>
                                            <w:top w:val="none" w:sz="0" w:space="0" w:color="auto"/>
                                            <w:left w:val="none" w:sz="0" w:space="0" w:color="auto"/>
                                            <w:bottom w:val="none" w:sz="0" w:space="0" w:color="auto"/>
                                            <w:right w:val="none" w:sz="0" w:space="0" w:color="auto"/>
                                          </w:divBdr>
                                          <w:divsChild>
                                            <w:div w:id="806168632">
                                              <w:marLeft w:val="0"/>
                                              <w:marRight w:val="0"/>
                                              <w:marTop w:val="0"/>
                                              <w:marBottom w:val="0"/>
                                              <w:divBdr>
                                                <w:top w:val="none" w:sz="0" w:space="0" w:color="auto"/>
                                                <w:left w:val="none" w:sz="0" w:space="0" w:color="auto"/>
                                                <w:bottom w:val="none" w:sz="0" w:space="0" w:color="auto"/>
                                                <w:right w:val="none" w:sz="0" w:space="0" w:color="auto"/>
                                              </w:divBdr>
                                            </w:div>
                                            <w:div w:id="1460681882">
                                              <w:marLeft w:val="0"/>
                                              <w:marRight w:val="0"/>
                                              <w:marTop w:val="0"/>
                                              <w:marBottom w:val="0"/>
                                              <w:divBdr>
                                                <w:top w:val="none" w:sz="0" w:space="0" w:color="auto"/>
                                                <w:left w:val="none" w:sz="0" w:space="0" w:color="auto"/>
                                                <w:bottom w:val="none" w:sz="0" w:space="0" w:color="auto"/>
                                                <w:right w:val="none" w:sz="0" w:space="0" w:color="auto"/>
                                              </w:divBdr>
                                              <w:divsChild>
                                                <w:div w:id="203297759">
                                                  <w:marLeft w:val="0"/>
                                                  <w:marRight w:val="0"/>
                                                  <w:marTop w:val="0"/>
                                                  <w:marBottom w:val="0"/>
                                                  <w:divBdr>
                                                    <w:top w:val="none" w:sz="0" w:space="0" w:color="auto"/>
                                                    <w:left w:val="none" w:sz="0" w:space="0" w:color="auto"/>
                                                    <w:bottom w:val="none" w:sz="0" w:space="0" w:color="auto"/>
                                                    <w:right w:val="none" w:sz="0" w:space="0" w:color="auto"/>
                                                  </w:divBdr>
                                                  <w:divsChild>
                                                    <w:div w:id="185611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5948952">
              <w:marLeft w:val="0"/>
              <w:marRight w:val="0"/>
              <w:marTop w:val="0"/>
              <w:marBottom w:val="0"/>
              <w:divBdr>
                <w:top w:val="none" w:sz="0" w:space="0" w:color="auto"/>
                <w:left w:val="none" w:sz="0" w:space="0" w:color="auto"/>
                <w:bottom w:val="none" w:sz="0" w:space="0" w:color="auto"/>
                <w:right w:val="none" w:sz="0" w:space="0" w:color="auto"/>
              </w:divBdr>
            </w:div>
            <w:div w:id="461536356">
              <w:marLeft w:val="0"/>
              <w:marRight w:val="0"/>
              <w:marTop w:val="0"/>
              <w:marBottom w:val="0"/>
              <w:divBdr>
                <w:top w:val="none" w:sz="0" w:space="0" w:color="auto"/>
                <w:left w:val="none" w:sz="0" w:space="0" w:color="auto"/>
                <w:bottom w:val="none" w:sz="0" w:space="0" w:color="auto"/>
                <w:right w:val="none" w:sz="0" w:space="0" w:color="auto"/>
              </w:divBdr>
              <w:divsChild>
                <w:div w:id="1012994503">
                  <w:marLeft w:val="0"/>
                  <w:marRight w:val="0"/>
                  <w:marTop w:val="0"/>
                  <w:marBottom w:val="0"/>
                  <w:divBdr>
                    <w:top w:val="none" w:sz="0" w:space="0" w:color="auto"/>
                    <w:left w:val="none" w:sz="0" w:space="0" w:color="auto"/>
                    <w:bottom w:val="none" w:sz="0" w:space="0" w:color="auto"/>
                    <w:right w:val="none" w:sz="0" w:space="0" w:color="auto"/>
                  </w:divBdr>
                  <w:divsChild>
                    <w:div w:id="1181432354">
                      <w:marLeft w:val="0"/>
                      <w:marRight w:val="0"/>
                      <w:marTop w:val="0"/>
                      <w:marBottom w:val="0"/>
                      <w:divBdr>
                        <w:top w:val="none" w:sz="0" w:space="0" w:color="auto"/>
                        <w:left w:val="none" w:sz="0" w:space="0" w:color="auto"/>
                        <w:bottom w:val="none" w:sz="0" w:space="0" w:color="auto"/>
                        <w:right w:val="none" w:sz="0" w:space="0" w:color="auto"/>
                      </w:divBdr>
                      <w:divsChild>
                        <w:div w:id="1725130684">
                          <w:marLeft w:val="0"/>
                          <w:marRight w:val="0"/>
                          <w:marTop w:val="0"/>
                          <w:marBottom w:val="0"/>
                          <w:divBdr>
                            <w:top w:val="none" w:sz="0" w:space="0" w:color="auto"/>
                            <w:left w:val="none" w:sz="0" w:space="0" w:color="auto"/>
                            <w:bottom w:val="none" w:sz="0" w:space="0" w:color="auto"/>
                            <w:right w:val="none" w:sz="0" w:space="0" w:color="auto"/>
                          </w:divBdr>
                          <w:divsChild>
                            <w:div w:id="1058093099">
                              <w:marLeft w:val="0"/>
                              <w:marRight w:val="0"/>
                              <w:marTop w:val="0"/>
                              <w:marBottom w:val="0"/>
                              <w:divBdr>
                                <w:top w:val="none" w:sz="0" w:space="0" w:color="auto"/>
                                <w:left w:val="none" w:sz="0" w:space="0" w:color="auto"/>
                                <w:bottom w:val="none" w:sz="0" w:space="0" w:color="auto"/>
                                <w:right w:val="none" w:sz="0" w:space="0" w:color="auto"/>
                              </w:divBdr>
                              <w:divsChild>
                                <w:div w:id="1353532849">
                                  <w:marLeft w:val="0"/>
                                  <w:marRight w:val="0"/>
                                  <w:marTop w:val="0"/>
                                  <w:marBottom w:val="0"/>
                                  <w:divBdr>
                                    <w:top w:val="none" w:sz="0" w:space="0" w:color="auto"/>
                                    <w:left w:val="none" w:sz="0" w:space="0" w:color="auto"/>
                                    <w:bottom w:val="none" w:sz="0" w:space="0" w:color="auto"/>
                                    <w:right w:val="none" w:sz="0" w:space="0" w:color="auto"/>
                                  </w:divBdr>
                                  <w:divsChild>
                                    <w:div w:id="1222984842">
                                      <w:marLeft w:val="0"/>
                                      <w:marRight w:val="0"/>
                                      <w:marTop w:val="0"/>
                                      <w:marBottom w:val="0"/>
                                      <w:divBdr>
                                        <w:top w:val="none" w:sz="0" w:space="0" w:color="auto"/>
                                        <w:left w:val="none" w:sz="0" w:space="0" w:color="auto"/>
                                        <w:bottom w:val="none" w:sz="0" w:space="0" w:color="auto"/>
                                        <w:right w:val="none" w:sz="0" w:space="0" w:color="auto"/>
                                      </w:divBdr>
                                    </w:div>
                                    <w:div w:id="547454577">
                                      <w:marLeft w:val="0"/>
                                      <w:marRight w:val="0"/>
                                      <w:marTop w:val="0"/>
                                      <w:marBottom w:val="0"/>
                                      <w:divBdr>
                                        <w:top w:val="none" w:sz="0" w:space="0" w:color="auto"/>
                                        <w:left w:val="none" w:sz="0" w:space="0" w:color="auto"/>
                                        <w:bottom w:val="none" w:sz="0" w:space="0" w:color="auto"/>
                                        <w:right w:val="none" w:sz="0" w:space="0" w:color="auto"/>
                                      </w:divBdr>
                                      <w:divsChild>
                                        <w:div w:id="672417664">
                                          <w:marLeft w:val="0"/>
                                          <w:marRight w:val="0"/>
                                          <w:marTop w:val="0"/>
                                          <w:marBottom w:val="0"/>
                                          <w:divBdr>
                                            <w:top w:val="none" w:sz="0" w:space="0" w:color="auto"/>
                                            <w:left w:val="none" w:sz="0" w:space="0" w:color="auto"/>
                                            <w:bottom w:val="none" w:sz="0" w:space="0" w:color="auto"/>
                                            <w:right w:val="none" w:sz="0" w:space="0" w:color="auto"/>
                                          </w:divBdr>
                                          <w:divsChild>
                                            <w:div w:id="1818913509">
                                              <w:marLeft w:val="0"/>
                                              <w:marRight w:val="0"/>
                                              <w:marTop w:val="0"/>
                                              <w:marBottom w:val="0"/>
                                              <w:divBdr>
                                                <w:top w:val="none" w:sz="0" w:space="0" w:color="auto"/>
                                                <w:left w:val="none" w:sz="0" w:space="0" w:color="auto"/>
                                                <w:bottom w:val="none" w:sz="0" w:space="0" w:color="auto"/>
                                                <w:right w:val="none" w:sz="0" w:space="0" w:color="auto"/>
                                              </w:divBdr>
                                            </w:div>
                                            <w:div w:id="1205404339">
                                              <w:marLeft w:val="0"/>
                                              <w:marRight w:val="0"/>
                                              <w:marTop w:val="0"/>
                                              <w:marBottom w:val="0"/>
                                              <w:divBdr>
                                                <w:top w:val="none" w:sz="0" w:space="0" w:color="auto"/>
                                                <w:left w:val="none" w:sz="0" w:space="0" w:color="auto"/>
                                                <w:bottom w:val="none" w:sz="0" w:space="0" w:color="auto"/>
                                                <w:right w:val="none" w:sz="0" w:space="0" w:color="auto"/>
                                              </w:divBdr>
                                              <w:divsChild>
                                                <w:div w:id="354385801">
                                                  <w:marLeft w:val="0"/>
                                                  <w:marRight w:val="0"/>
                                                  <w:marTop w:val="0"/>
                                                  <w:marBottom w:val="0"/>
                                                  <w:divBdr>
                                                    <w:top w:val="none" w:sz="0" w:space="0" w:color="auto"/>
                                                    <w:left w:val="none" w:sz="0" w:space="0" w:color="auto"/>
                                                    <w:bottom w:val="none" w:sz="0" w:space="0" w:color="auto"/>
                                                    <w:right w:val="none" w:sz="0" w:space="0" w:color="auto"/>
                                                  </w:divBdr>
                                                  <w:divsChild>
                                                    <w:div w:id="2068992100">
                                                      <w:marLeft w:val="0"/>
                                                      <w:marRight w:val="0"/>
                                                      <w:marTop w:val="0"/>
                                                      <w:marBottom w:val="0"/>
                                                      <w:divBdr>
                                                        <w:top w:val="none" w:sz="0" w:space="0" w:color="auto"/>
                                                        <w:left w:val="none" w:sz="0" w:space="0" w:color="auto"/>
                                                        <w:bottom w:val="none" w:sz="0" w:space="0" w:color="auto"/>
                                                        <w:right w:val="none" w:sz="0" w:space="0" w:color="auto"/>
                                                      </w:divBdr>
                                                    </w:div>
                                                    <w:div w:id="1351028767">
                                                      <w:marLeft w:val="0"/>
                                                      <w:marRight w:val="0"/>
                                                      <w:marTop w:val="0"/>
                                                      <w:marBottom w:val="0"/>
                                                      <w:divBdr>
                                                        <w:top w:val="none" w:sz="0" w:space="0" w:color="auto"/>
                                                        <w:left w:val="none" w:sz="0" w:space="0" w:color="auto"/>
                                                        <w:bottom w:val="none" w:sz="0" w:space="0" w:color="auto"/>
                                                        <w:right w:val="none" w:sz="0" w:space="0" w:color="auto"/>
                                                      </w:divBdr>
                                                      <w:divsChild>
                                                        <w:div w:id="2058969944">
                                                          <w:marLeft w:val="0"/>
                                                          <w:marRight w:val="0"/>
                                                          <w:marTop w:val="0"/>
                                                          <w:marBottom w:val="0"/>
                                                          <w:divBdr>
                                                            <w:top w:val="none" w:sz="0" w:space="0" w:color="auto"/>
                                                            <w:left w:val="none" w:sz="0" w:space="0" w:color="auto"/>
                                                            <w:bottom w:val="none" w:sz="0" w:space="0" w:color="auto"/>
                                                            <w:right w:val="none" w:sz="0" w:space="0" w:color="auto"/>
                                                          </w:divBdr>
                                                          <w:divsChild>
                                                            <w:div w:id="8257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387059">
              <w:marLeft w:val="0"/>
              <w:marRight w:val="0"/>
              <w:marTop w:val="0"/>
              <w:marBottom w:val="0"/>
              <w:divBdr>
                <w:top w:val="none" w:sz="0" w:space="0" w:color="auto"/>
                <w:left w:val="none" w:sz="0" w:space="0" w:color="auto"/>
                <w:bottom w:val="none" w:sz="0" w:space="0" w:color="auto"/>
                <w:right w:val="none" w:sz="0" w:space="0" w:color="auto"/>
              </w:divBdr>
            </w:div>
            <w:div w:id="30814295">
              <w:marLeft w:val="0"/>
              <w:marRight w:val="0"/>
              <w:marTop w:val="0"/>
              <w:marBottom w:val="0"/>
              <w:divBdr>
                <w:top w:val="none" w:sz="0" w:space="0" w:color="auto"/>
                <w:left w:val="none" w:sz="0" w:space="0" w:color="auto"/>
                <w:bottom w:val="none" w:sz="0" w:space="0" w:color="auto"/>
                <w:right w:val="none" w:sz="0" w:space="0" w:color="auto"/>
              </w:divBdr>
              <w:divsChild>
                <w:div w:id="9334365">
                  <w:marLeft w:val="0"/>
                  <w:marRight w:val="0"/>
                  <w:marTop w:val="0"/>
                  <w:marBottom w:val="0"/>
                  <w:divBdr>
                    <w:top w:val="none" w:sz="0" w:space="0" w:color="auto"/>
                    <w:left w:val="none" w:sz="0" w:space="0" w:color="auto"/>
                    <w:bottom w:val="none" w:sz="0" w:space="0" w:color="auto"/>
                    <w:right w:val="none" w:sz="0" w:space="0" w:color="auto"/>
                  </w:divBdr>
                  <w:divsChild>
                    <w:div w:id="1514035359">
                      <w:marLeft w:val="0"/>
                      <w:marRight w:val="0"/>
                      <w:marTop w:val="0"/>
                      <w:marBottom w:val="0"/>
                      <w:divBdr>
                        <w:top w:val="none" w:sz="0" w:space="0" w:color="auto"/>
                        <w:left w:val="none" w:sz="0" w:space="0" w:color="auto"/>
                        <w:bottom w:val="none" w:sz="0" w:space="0" w:color="auto"/>
                        <w:right w:val="none" w:sz="0" w:space="0" w:color="auto"/>
                      </w:divBdr>
                      <w:divsChild>
                        <w:div w:id="1820148676">
                          <w:marLeft w:val="0"/>
                          <w:marRight w:val="0"/>
                          <w:marTop w:val="0"/>
                          <w:marBottom w:val="0"/>
                          <w:divBdr>
                            <w:top w:val="none" w:sz="0" w:space="0" w:color="auto"/>
                            <w:left w:val="none" w:sz="0" w:space="0" w:color="auto"/>
                            <w:bottom w:val="none" w:sz="0" w:space="0" w:color="auto"/>
                            <w:right w:val="none" w:sz="0" w:space="0" w:color="auto"/>
                          </w:divBdr>
                          <w:divsChild>
                            <w:div w:id="723800332">
                              <w:marLeft w:val="0"/>
                              <w:marRight w:val="0"/>
                              <w:marTop w:val="0"/>
                              <w:marBottom w:val="0"/>
                              <w:divBdr>
                                <w:top w:val="none" w:sz="0" w:space="0" w:color="auto"/>
                                <w:left w:val="none" w:sz="0" w:space="0" w:color="auto"/>
                                <w:bottom w:val="none" w:sz="0" w:space="0" w:color="auto"/>
                                <w:right w:val="none" w:sz="0" w:space="0" w:color="auto"/>
                              </w:divBdr>
                              <w:divsChild>
                                <w:div w:id="309556657">
                                  <w:marLeft w:val="0"/>
                                  <w:marRight w:val="0"/>
                                  <w:marTop w:val="0"/>
                                  <w:marBottom w:val="0"/>
                                  <w:divBdr>
                                    <w:top w:val="none" w:sz="0" w:space="0" w:color="auto"/>
                                    <w:left w:val="none" w:sz="0" w:space="0" w:color="auto"/>
                                    <w:bottom w:val="none" w:sz="0" w:space="0" w:color="auto"/>
                                    <w:right w:val="none" w:sz="0" w:space="0" w:color="auto"/>
                                  </w:divBdr>
                                  <w:divsChild>
                                    <w:div w:id="1615476990">
                                      <w:marLeft w:val="0"/>
                                      <w:marRight w:val="0"/>
                                      <w:marTop w:val="0"/>
                                      <w:marBottom w:val="0"/>
                                      <w:divBdr>
                                        <w:top w:val="none" w:sz="0" w:space="0" w:color="auto"/>
                                        <w:left w:val="none" w:sz="0" w:space="0" w:color="auto"/>
                                        <w:bottom w:val="none" w:sz="0" w:space="0" w:color="auto"/>
                                        <w:right w:val="none" w:sz="0" w:space="0" w:color="auto"/>
                                      </w:divBdr>
                                    </w:div>
                                    <w:div w:id="1311986160">
                                      <w:marLeft w:val="0"/>
                                      <w:marRight w:val="0"/>
                                      <w:marTop w:val="0"/>
                                      <w:marBottom w:val="0"/>
                                      <w:divBdr>
                                        <w:top w:val="none" w:sz="0" w:space="0" w:color="auto"/>
                                        <w:left w:val="none" w:sz="0" w:space="0" w:color="auto"/>
                                        <w:bottom w:val="none" w:sz="0" w:space="0" w:color="auto"/>
                                        <w:right w:val="none" w:sz="0" w:space="0" w:color="auto"/>
                                      </w:divBdr>
                                      <w:divsChild>
                                        <w:div w:id="1247610962">
                                          <w:marLeft w:val="0"/>
                                          <w:marRight w:val="0"/>
                                          <w:marTop w:val="0"/>
                                          <w:marBottom w:val="0"/>
                                          <w:divBdr>
                                            <w:top w:val="none" w:sz="0" w:space="0" w:color="auto"/>
                                            <w:left w:val="none" w:sz="0" w:space="0" w:color="auto"/>
                                            <w:bottom w:val="none" w:sz="0" w:space="0" w:color="auto"/>
                                            <w:right w:val="none" w:sz="0" w:space="0" w:color="auto"/>
                                          </w:divBdr>
                                          <w:divsChild>
                                            <w:div w:id="203398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1079065">
              <w:marLeft w:val="0"/>
              <w:marRight w:val="0"/>
              <w:marTop w:val="0"/>
              <w:marBottom w:val="0"/>
              <w:divBdr>
                <w:top w:val="none" w:sz="0" w:space="0" w:color="auto"/>
                <w:left w:val="none" w:sz="0" w:space="0" w:color="auto"/>
                <w:bottom w:val="none" w:sz="0" w:space="0" w:color="auto"/>
                <w:right w:val="none" w:sz="0" w:space="0" w:color="auto"/>
              </w:divBdr>
            </w:div>
            <w:div w:id="1399744324">
              <w:marLeft w:val="0"/>
              <w:marRight w:val="0"/>
              <w:marTop w:val="0"/>
              <w:marBottom w:val="0"/>
              <w:divBdr>
                <w:top w:val="none" w:sz="0" w:space="0" w:color="auto"/>
                <w:left w:val="none" w:sz="0" w:space="0" w:color="auto"/>
                <w:bottom w:val="none" w:sz="0" w:space="0" w:color="auto"/>
                <w:right w:val="none" w:sz="0" w:space="0" w:color="auto"/>
              </w:divBdr>
              <w:divsChild>
                <w:div w:id="886189361">
                  <w:marLeft w:val="0"/>
                  <w:marRight w:val="0"/>
                  <w:marTop w:val="0"/>
                  <w:marBottom w:val="0"/>
                  <w:divBdr>
                    <w:top w:val="none" w:sz="0" w:space="0" w:color="auto"/>
                    <w:left w:val="none" w:sz="0" w:space="0" w:color="auto"/>
                    <w:bottom w:val="none" w:sz="0" w:space="0" w:color="auto"/>
                    <w:right w:val="none" w:sz="0" w:space="0" w:color="auto"/>
                  </w:divBdr>
                  <w:divsChild>
                    <w:div w:id="1700277095">
                      <w:marLeft w:val="0"/>
                      <w:marRight w:val="0"/>
                      <w:marTop w:val="0"/>
                      <w:marBottom w:val="0"/>
                      <w:divBdr>
                        <w:top w:val="none" w:sz="0" w:space="0" w:color="auto"/>
                        <w:left w:val="none" w:sz="0" w:space="0" w:color="auto"/>
                        <w:bottom w:val="none" w:sz="0" w:space="0" w:color="auto"/>
                        <w:right w:val="none" w:sz="0" w:space="0" w:color="auto"/>
                      </w:divBdr>
                      <w:divsChild>
                        <w:div w:id="1799645144">
                          <w:marLeft w:val="0"/>
                          <w:marRight w:val="0"/>
                          <w:marTop w:val="0"/>
                          <w:marBottom w:val="0"/>
                          <w:divBdr>
                            <w:top w:val="none" w:sz="0" w:space="0" w:color="auto"/>
                            <w:left w:val="none" w:sz="0" w:space="0" w:color="auto"/>
                            <w:bottom w:val="none" w:sz="0" w:space="0" w:color="auto"/>
                            <w:right w:val="none" w:sz="0" w:space="0" w:color="auto"/>
                          </w:divBdr>
                          <w:divsChild>
                            <w:div w:id="101725364">
                              <w:marLeft w:val="0"/>
                              <w:marRight w:val="0"/>
                              <w:marTop w:val="0"/>
                              <w:marBottom w:val="0"/>
                              <w:divBdr>
                                <w:top w:val="none" w:sz="0" w:space="0" w:color="auto"/>
                                <w:left w:val="none" w:sz="0" w:space="0" w:color="auto"/>
                                <w:bottom w:val="none" w:sz="0" w:space="0" w:color="auto"/>
                                <w:right w:val="none" w:sz="0" w:space="0" w:color="auto"/>
                              </w:divBdr>
                              <w:divsChild>
                                <w:div w:id="260993285">
                                  <w:marLeft w:val="0"/>
                                  <w:marRight w:val="0"/>
                                  <w:marTop w:val="0"/>
                                  <w:marBottom w:val="0"/>
                                  <w:divBdr>
                                    <w:top w:val="none" w:sz="0" w:space="0" w:color="auto"/>
                                    <w:left w:val="none" w:sz="0" w:space="0" w:color="auto"/>
                                    <w:bottom w:val="none" w:sz="0" w:space="0" w:color="auto"/>
                                    <w:right w:val="none" w:sz="0" w:space="0" w:color="auto"/>
                                  </w:divBdr>
                                  <w:divsChild>
                                    <w:div w:id="1910573373">
                                      <w:marLeft w:val="0"/>
                                      <w:marRight w:val="0"/>
                                      <w:marTop w:val="0"/>
                                      <w:marBottom w:val="0"/>
                                      <w:divBdr>
                                        <w:top w:val="none" w:sz="0" w:space="0" w:color="auto"/>
                                        <w:left w:val="none" w:sz="0" w:space="0" w:color="auto"/>
                                        <w:bottom w:val="none" w:sz="0" w:space="0" w:color="auto"/>
                                        <w:right w:val="none" w:sz="0" w:space="0" w:color="auto"/>
                                      </w:divBdr>
                                    </w:div>
                                    <w:div w:id="846405551">
                                      <w:marLeft w:val="0"/>
                                      <w:marRight w:val="0"/>
                                      <w:marTop w:val="0"/>
                                      <w:marBottom w:val="0"/>
                                      <w:divBdr>
                                        <w:top w:val="none" w:sz="0" w:space="0" w:color="auto"/>
                                        <w:left w:val="none" w:sz="0" w:space="0" w:color="auto"/>
                                        <w:bottom w:val="none" w:sz="0" w:space="0" w:color="auto"/>
                                        <w:right w:val="none" w:sz="0" w:space="0" w:color="auto"/>
                                      </w:divBdr>
                                      <w:divsChild>
                                        <w:div w:id="1458451397">
                                          <w:marLeft w:val="0"/>
                                          <w:marRight w:val="0"/>
                                          <w:marTop w:val="0"/>
                                          <w:marBottom w:val="0"/>
                                          <w:divBdr>
                                            <w:top w:val="none" w:sz="0" w:space="0" w:color="auto"/>
                                            <w:left w:val="none" w:sz="0" w:space="0" w:color="auto"/>
                                            <w:bottom w:val="none" w:sz="0" w:space="0" w:color="auto"/>
                                            <w:right w:val="none" w:sz="0" w:space="0" w:color="auto"/>
                                          </w:divBdr>
                                          <w:divsChild>
                                            <w:div w:id="20954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552246">
              <w:marLeft w:val="0"/>
              <w:marRight w:val="0"/>
              <w:marTop w:val="0"/>
              <w:marBottom w:val="0"/>
              <w:divBdr>
                <w:top w:val="none" w:sz="0" w:space="0" w:color="auto"/>
                <w:left w:val="none" w:sz="0" w:space="0" w:color="auto"/>
                <w:bottom w:val="none" w:sz="0" w:space="0" w:color="auto"/>
                <w:right w:val="none" w:sz="0" w:space="0" w:color="auto"/>
              </w:divBdr>
            </w:div>
            <w:div w:id="1762292942">
              <w:marLeft w:val="0"/>
              <w:marRight w:val="0"/>
              <w:marTop w:val="0"/>
              <w:marBottom w:val="0"/>
              <w:divBdr>
                <w:top w:val="none" w:sz="0" w:space="0" w:color="auto"/>
                <w:left w:val="none" w:sz="0" w:space="0" w:color="auto"/>
                <w:bottom w:val="none" w:sz="0" w:space="0" w:color="auto"/>
                <w:right w:val="none" w:sz="0" w:space="0" w:color="auto"/>
              </w:divBdr>
              <w:divsChild>
                <w:div w:id="1603756185">
                  <w:marLeft w:val="0"/>
                  <w:marRight w:val="0"/>
                  <w:marTop w:val="0"/>
                  <w:marBottom w:val="0"/>
                  <w:divBdr>
                    <w:top w:val="none" w:sz="0" w:space="0" w:color="auto"/>
                    <w:left w:val="none" w:sz="0" w:space="0" w:color="auto"/>
                    <w:bottom w:val="none" w:sz="0" w:space="0" w:color="auto"/>
                    <w:right w:val="none" w:sz="0" w:space="0" w:color="auto"/>
                  </w:divBdr>
                  <w:divsChild>
                    <w:div w:id="436102867">
                      <w:marLeft w:val="0"/>
                      <w:marRight w:val="0"/>
                      <w:marTop w:val="0"/>
                      <w:marBottom w:val="0"/>
                      <w:divBdr>
                        <w:top w:val="none" w:sz="0" w:space="0" w:color="auto"/>
                        <w:left w:val="none" w:sz="0" w:space="0" w:color="auto"/>
                        <w:bottom w:val="none" w:sz="0" w:space="0" w:color="auto"/>
                        <w:right w:val="none" w:sz="0" w:space="0" w:color="auto"/>
                      </w:divBdr>
                      <w:divsChild>
                        <w:div w:id="1199901664">
                          <w:marLeft w:val="0"/>
                          <w:marRight w:val="0"/>
                          <w:marTop w:val="0"/>
                          <w:marBottom w:val="0"/>
                          <w:divBdr>
                            <w:top w:val="none" w:sz="0" w:space="0" w:color="auto"/>
                            <w:left w:val="none" w:sz="0" w:space="0" w:color="auto"/>
                            <w:bottom w:val="none" w:sz="0" w:space="0" w:color="auto"/>
                            <w:right w:val="none" w:sz="0" w:space="0" w:color="auto"/>
                          </w:divBdr>
                          <w:divsChild>
                            <w:div w:id="1133476778">
                              <w:marLeft w:val="0"/>
                              <w:marRight w:val="0"/>
                              <w:marTop w:val="0"/>
                              <w:marBottom w:val="0"/>
                              <w:divBdr>
                                <w:top w:val="none" w:sz="0" w:space="0" w:color="auto"/>
                                <w:left w:val="none" w:sz="0" w:space="0" w:color="auto"/>
                                <w:bottom w:val="none" w:sz="0" w:space="0" w:color="auto"/>
                                <w:right w:val="none" w:sz="0" w:space="0" w:color="auto"/>
                              </w:divBdr>
                              <w:divsChild>
                                <w:div w:id="41139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788562">
              <w:marLeft w:val="0"/>
              <w:marRight w:val="0"/>
              <w:marTop w:val="0"/>
              <w:marBottom w:val="0"/>
              <w:divBdr>
                <w:top w:val="none" w:sz="0" w:space="0" w:color="auto"/>
                <w:left w:val="none" w:sz="0" w:space="0" w:color="auto"/>
                <w:bottom w:val="none" w:sz="0" w:space="0" w:color="auto"/>
                <w:right w:val="none" w:sz="0" w:space="0" w:color="auto"/>
              </w:divBdr>
            </w:div>
            <w:div w:id="333148200">
              <w:marLeft w:val="0"/>
              <w:marRight w:val="0"/>
              <w:marTop w:val="0"/>
              <w:marBottom w:val="0"/>
              <w:divBdr>
                <w:top w:val="none" w:sz="0" w:space="0" w:color="auto"/>
                <w:left w:val="none" w:sz="0" w:space="0" w:color="auto"/>
                <w:bottom w:val="none" w:sz="0" w:space="0" w:color="auto"/>
                <w:right w:val="none" w:sz="0" w:space="0" w:color="auto"/>
              </w:divBdr>
              <w:divsChild>
                <w:div w:id="1399982788">
                  <w:marLeft w:val="0"/>
                  <w:marRight w:val="0"/>
                  <w:marTop w:val="0"/>
                  <w:marBottom w:val="0"/>
                  <w:divBdr>
                    <w:top w:val="none" w:sz="0" w:space="0" w:color="auto"/>
                    <w:left w:val="none" w:sz="0" w:space="0" w:color="auto"/>
                    <w:bottom w:val="none" w:sz="0" w:space="0" w:color="auto"/>
                    <w:right w:val="none" w:sz="0" w:space="0" w:color="auto"/>
                  </w:divBdr>
                  <w:divsChild>
                    <w:div w:id="1020352333">
                      <w:marLeft w:val="0"/>
                      <w:marRight w:val="0"/>
                      <w:marTop w:val="0"/>
                      <w:marBottom w:val="0"/>
                      <w:divBdr>
                        <w:top w:val="none" w:sz="0" w:space="0" w:color="auto"/>
                        <w:left w:val="none" w:sz="0" w:space="0" w:color="auto"/>
                        <w:bottom w:val="none" w:sz="0" w:space="0" w:color="auto"/>
                        <w:right w:val="none" w:sz="0" w:space="0" w:color="auto"/>
                      </w:divBdr>
                      <w:divsChild>
                        <w:div w:id="7848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98396">
              <w:marLeft w:val="0"/>
              <w:marRight w:val="0"/>
              <w:marTop w:val="0"/>
              <w:marBottom w:val="0"/>
              <w:divBdr>
                <w:top w:val="none" w:sz="0" w:space="0" w:color="auto"/>
                <w:left w:val="none" w:sz="0" w:space="0" w:color="auto"/>
                <w:bottom w:val="none" w:sz="0" w:space="0" w:color="auto"/>
                <w:right w:val="none" w:sz="0" w:space="0" w:color="auto"/>
              </w:divBdr>
            </w:div>
            <w:div w:id="1760364210">
              <w:marLeft w:val="0"/>
              <w:marRight w:val="0"/>
              <w:marTop w:val="0"/>
              <w:marBottom w:val="0"/>
              <w:divBdr>
                <w:top w:val="none" w:sz="0" w:space="0" w:color="auto"/>
                <w:left w:val="none" w:sz="0" w:space="0" w:color="auto"/>
                <w:bottom w:val="none" w:sz="0" w:space="0" w:color="auto"/>
                <w:right w:val="none" w:sz="0" w:space="0" w:color="auto"/>
              </w:divBdr>
              <w:divsChild>
                <w:div w:id="366225420">
                  <w:marLeft w:val="0"/>
                  <w:marRight w:val="0"/>
                  <w:marTop w:val="0"/>
                  <w:marBottom w:val="0"/>
                  <w:divBdr>
                    <w:top w:val="none" w:sz="0" w:space="0" w:color="auto"/>
                    <w:left w:val="none" w:sz="0" w:space="0" w:color="auto"/>
                    <w:bottom w:val="none" w:sz="0" w:space="0" w:color="auto"/>
                    <w:right w:val="none" w:sz="0" w:space="0" w:color="auto"/>
                  </w:divBdr>
                  <w:divsChild>
                    <w:div w:id="1918052058">
                      <w:marLeft w:val="0"/>
                      <w:marRight w:val="0"/>
                      <w:marTop w:val="0"/>
                      <w:marBottom w:val="0"/>
                      <w:divBdr>
                        <w:top w:val="none" w:sz="0" w:space="0" w:color="auto"/>
                        <w:left w:val="none" w:sz="0" w:space="0" w:color="auto"/>
                        <w:bottom w:val="none" w:sz="0" w:space="0" w:color="auto"/>
                        <w:right w:val="none" w:sz="0" w:space="0" w:color="auto"/>
                      </w:divBdr>
                      <w:divsChild>
                        <w:div w:id="81683916">
                          <w:marLeft w:val="0"/>
                          <w:marRight w:val="0"/>
                          <w:marTop w:val="0"/>
                          <w:marBottom w:val="0"/>
                          <w:divBdr>
                            <w:top w:val="none" w:sz="0" w:space="0" w:color="auto"/>
                            <w:left w:val="none" w:sz="0" w:space="0" w:color="auto"/>
                            <w:bottom w:val="none" w:sz="0" w:space="0" w:color="auto"/>
                            <w:right w:val="none" w:sz="0" w:space="0" w:color="auto"/>
                          </w:divBdr>
                          <w:divsChild>
                            <w:div w:id="752094192">
                              <w:marLeft w:val="0"/>
                              <w:marRight w:val="0"/>
                              <w:marTop w:val="0"/>
                              <w:marBottom w:val="0"/>
                              <w:divBdr>
                                <w:top w:val="none" w:sz="0" w:space="0" w:color="auto"/>
                                <w:left w:val="none" w:sz="0" w:space="0" w:color="auto"/>
                                <w:bottom w:val="none" w:sz="0" w:space="0" w:color="auto"/>
                                <w:right w:val="none" w:sz="0" w:space="0" w:color="auto"/>
                              </w:divBdr>
                              <w:divsChild>
                                <w:div w:id="15777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68881">
              <w:marLeft w:val="0"/>
              <w:marRight w:val="0"/>
              <w:marTop w:val="0"/>
              <w:marBottom w:val="0"/>
              <w:divBdr>
                <w:top w:val="none" w:sz="0" w:space="0" w:color="auto"/>
                <w:left w:val="none" w:sz="0" w:space="0" w:color="auto"/>
                <w:bottom w:val="none" w:sz="0" w:space="0" w:color="auto"/>
                <w:right w:val="none" w:sz="0" w:space="0" w:color="auto"/>
              </w:divBdr>
            </w:div>
            <w:div w:id="1039814990">
              <w:marLeft w:val="0"/>
              <w:marRight w:val="0"/>
              <w:marTop w:val="0"/>
              <w:marBottom w:val="0"/>
              <w:divBdr>
                <w:top w:val="none" w:sz="0" w:space="0" w:color="auto"/>
                <w:left w:val="none" w:sz="0" w:space="0" w:color="auto"/>
                <w:bottom w:val="none" w:sz="0" w:space="0" w:color="auto"/>
                <w:right w:val="none" w:sz="0" w:space="0" w:color="auto"/>
              </w:divBdr>
              <w:divsChild>
                <w:div w:id="417748769">
                  <w:marLeft w:val="0"/>
                  <w:marRight w:val="0"/>
                  <w:marTop w:val="0"/>
                  <w:marBottom w:val="0"/>
                  <w:divBdr>
                    <w:top w:val="none" w:sz="0" w:space="0" w:color="auto"/>
                    <w:left w:val="none" w:sz="0" w:space="0" w:color="auto"/>
                    <w:bottom w:val="none" w:sz="0" w:space="0" w:color="auto"/>
                    <w:right w:val="none" w:sz="0" w:space="0" w:color="auto"/>
                  </w:divBdr>
                  <w:divsChild>
                    <w:div w:id="1528718444">
                      <w:marLeft w:val="0"/>
                      <w:marRight w:val="0"/>
                      <w:marTop w:val="0"/>
                      <w:marBottom w:val="0"/>
                      <w:divBdr>
                        <w:top w:val="none" w:sz="0" w:space="0" w:color="auto"/>
                        <w:left w:val="none" w:sz="0" w:space="0" w:color="auto"/>
                        <w:bottom w:val="none" w:sz="0" w:space="0" w:color="auto"/>
                        <w:right w:val="none" w:sz="0" w:space="0" w:color="auto"/>
                      </w:divBdr>
                      <w:divsChild>
                        <w:div w:id="748767473">
                          <w:marLeft w:val="0"/>
                          <w:marRight w:val="0"/>
                          <w:marTop w:val="0"/>
                          <w:marBottom w:val="0"/>
                          <w:divBdr>
                            <w:top w:val="none" w:sz="0" w:space="0" w:color="auto"/>
                            <w:left w:val="none" w:sz="0" w:space="0" w:color="auto"/>
                            <w:bottom w:val="none" w:sz="0" w:space="0" w:color="auto"/>
                            <w:right w:val="none" w:sz="0" w:space="0" w:color="auto"/>
                          </w:divBdr>
                          <w:divsChild>
                            <w:div w:id="1243763135">
                              <w:marLeft w:val="0"/>
                              <w:marRight w:val="0"/>
                              <w:marTop w:val="0"/>
                              <w:marBottom w:val="0"/>
                              <w:divBdr>
                                <w:top w:val="none" w:sz="0" w:space="0" w:color="auto"/>
                                <w:left w:val="none" w:sz="0" w:space="0" w:color="auto"/>
                                <w:bottom w:val="none" w:sz="0" w:space="0" w:color="auto"/>
                                <w:right w:val="none" w:sz="0" w:space="0" w:color="auto"/>
                              </w:divBdr>
                              <w:divsChild>
                                <w:div w:id="476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714476">
              <w:marLeft w:val="0"/>
              <w:marRight w:val="0"/>
              <w:marTop w:val="0"/>
              <w:marBottom w:val="0"/>
              <w:divBdr>
                <w:top w:val="none" w:sz="0" w:space="0" w:color="auto"/>
                <w:left w:val="none" w:sz="0" w:space="0" w:color="auto"/>
                <w:bottom w:val="none" w:sz="0" w:space="0" w:color="auto"/>
                <w:right w:val="none" w:sz="0" w:space="0" w:color="auto"/>
              </w:divBdr>
            </w:div>
            <w:div w:id="1327174794">
              <w:marLeft w:val="0"/>
              <w:marRight w:val="0"/>
              <w:marTop w:val="0"/>
              <w:marBottom w:val="0"/>
              <w:divBdr>
                <w:top w:val="none" w:sz="0" w:space="0" w:color="auto"/>
                <w:left w:val="none" w:sz="0" w:space="0" w:color="auto"/>
                <w:bottom w:val="none" w:sz="0" w:space="0" w:color="auto"/>
                <w:right w:val="none" w:sz="0" w:space="0" w:color="auto"/>
              </w:divBdr>
              <w:divsChild>
                <w:div w:id="1041855705">
                  <w:marLeft w:val="0"/>
                  <w:marRight w:val="0"/>
                  <w:marTop w:val="0"/>
                  <w:marBottom w:val="0"/>
                  <w:divBdr>
                    <w:top w:val="none" w:sz="0" w:space="0" w:color="auto"/>
                    <w:left w:val="none" w:sz="0" w:space="0" w:color="auto"/>
                    <w:bottom w:val="none" w:sz="0" w:space="0" w:color="auto"/>
                    <w:right w:val="none" w:sz="0" w:space="0" w:color="auto"/>
                  </w:divBdr>
                  <w:divsChild>
                    <w:div w:id="1136216271">
                      <w:marLeft w:val="0"/>
                      <w:marRight w:val="0"/>
                      <w:marTop w:val="0"/>
                      <w:marBottom w:val="0"/>
                      <w:divBdr>
                        <w:top w:val="none" w:sz="0" w:space="0" w:color="auto"/>
                        <w:left w:val="none" w:sz="0" w:space="0" w:color="auto"/>
                        <w:bottom w:val="none" w:sz="0" w:space="0" w:color="auto"/>
                        <w:right w:val="none" w:sz="0" w:space="0" w:color="auto"/>
                      </w:divBdr>
                      <w:divsChild>
                        <w:div w:id="2022312115">
                          <w:marLeft w:val="0"/>
                          <w:marRight w:val="0"/>
                          <w:marTop w:val="0"/>
                          <w:marBottom w:val="0"/>
                          <w:divBdr>
                            <w:top w:val="none" w:sz="0" w:space="0" w:color="auto"/>
                            <w:left w:val="none" w:sz="0" w:space="0" w:color="auto"/>
                            <w:bottom w:val="none" w:sz="0" w:space="0" w:color="auto"/>
                            <w:right w:val="none" w:sz="0" w:space="0" w:color="auto"/>
                          </w:divBdr>
                          <w:divsChild>
                            <w:div w:id="1796830586">
                              <w:marLeft w:val="0"/>
                              <w:marRight w:val="0"/>
                              <w:marTop w:val="0"/>
                              <w:marBottom w:val="0"/>
                              <w:divBdr>
                                <w:top w:val="none" w:sz="0" w:space="0" w:color="auto"/>
                                <w:left w:val="none" w:sz="0" w:space="0" w:color="auto"/>
                                <w:bottom w:val="none" w:sz="0" w:space="0" w:color="auto"/>
                                <w:right w:val="none" w:sz="0" w:space="0" w:color="auto"/>
                              </w:divBdr>
                              <w:divsChild>
                                <w:div w:id="5659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tony\AppData\Roaming\Microsoft\Templates\Tesina%20a%20tema%20jazz.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3.xml><?xml version="1.0" encoding="utf-8"?>
<ds:datastoreItem xmlns:ds="http://schemas.openxmlformats.org/officeDocument/2006/customXml" ds:itemID="{63E0A184-023B-4FA5-800B-70A2495C430A}">
  <ds:schemaRefs>
    <ds:schemaRef ds:uri="http://schemas.openxmlformats.org/officeDocument/2006/bibliography"/>
  </ds:schemaRefs>
</ds:datastoreItem>
</file>

<file path=customXml/itemProps4.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Tesina a tema jazz.dotx</Template>
  <TotalTime>0</TotalTime>
  <Pages>1</Pages>
  <Words>7863</Words>
  <Characters>44825</Characters>
  <Application>Microsoft Office Word</Application>
  <DocSecurity>0</DocSecurity>
  <Lines>373</Lines>
  <Paragraphs>105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2021-03-06T16:50:00Z</dcterms:created>
  <dcterms:modified xsi:type="dcterms:W3CDTF">2021-03-09T16:24:00Z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