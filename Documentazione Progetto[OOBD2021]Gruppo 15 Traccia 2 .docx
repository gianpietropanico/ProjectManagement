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1F4DD"/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828"/>
        <w:gridCol w:w="1567"/>
        <w:gridCol w:w="5237"/>
      </w:tblGrid>
      <w:tr w:rsidR="00A81248" w:rsidRPr="008C4A6E" w14:paraId="2F02CBA1" w14:textId="77777777" w:rsidTr="00A31A5B">
        <w:tc>
          <w:tcPr>
            <w:tcW w:w="5395" w:type="dxa"/>
            <w:gridSpan w:val="2"/>
          </w:tcPr>
          <w:p w14:paraId="3C96497F" w14:textId="77777777" w:rsidR="00A81248" w:rsidRPr="008C4A6E" w:rsidRDefault="00A81248" w:rsidP="00A81248">
            <w:pPr>
              <w:pStyle w:val="Ancoraggiografico"/>
            </w:pPr>
            <w:bookmarkStart w:id="0" w:name="_Hlk65965515"/>
            <w:bookmarkEnd w:id="0"/>
          </w:p>
        </w:tc>
        <w:tc>
          <w:tcPr>
            <w:tcW w:w="5237" w:type="dxa"/>
          </w:tcPr>
          <w:p w14:paraId="6C8E6D44" w14:textId="77777777" w:rsidR="00A81248" w:rsidRPr="008C4A6E" w:rsidRDefault="00A81248" w:rsidP="00A81248">
            <w:pPr>
              <w:pStyle w:val="Ancoraggiografico"/>
            </w:pPr>
          </w:p>
        </w:tc>
      </w:tr>
      <w:tr w:rsidR="00A81248" w:rsidRPr="008C4A6E" w14:paraId="61987593" w14:textId="77777777" w:rsidTr="00A31A5B">
        <w:trPr>
          <w:trHeight w:val="2719"/>
        </w:trPr>
        <w:tc>
          <w:tcPr>
            <w:tcW w:w="5395" w:type="dxa"/>
            <w:gridSpan w:val="2"/>
          </w:tcPr>
          <w:p w14:paraId="194AB822" w14:textId="66FFF3B5" w:rsidR="00236351" w:rsidRPr="00064BA7" w:rsidRDefault="00236351" w:rsidP="00064BA7">
            <w:pPr>
              <w:rPr>
                <w:rFonts w:ascii="Georgia" w:hAnsi="Georgia"/>
                <w:b/>
                <w:bCs/>
                <w:color w:val="000080"/>
              </w:rPr>
            </w:pPr>
            <w:r w:rsidRPr="00064BA7">
              <w:rPr>
                <w:rFonts w:ascii="Georgia" w:hAnsi="Georgia"/>
                <w:b/>
                <w:bCs/>
                <w:color w:val="123869"/>
                <w:sz w:val="72"/>
                <w:szCs w:val="28"/>
              </w:rPr>
              <w:t>Project Management</w:t>
            </w:r>
          </w:p>
        </w:tc>
        <w:tc>
          <w:tcPr>
            <w:tcW w:w="5237" w:type="dxa"/>
          </w:tcPr>
          <w:p w14:paraId="62869F41" w14:textId="77777777" w:rsidR="00A81248" w:rsidRPr="008C4A6E" w:rsidRDefault="00A81248" w:rsidP="00064BA7"/>
        </w:tc>
      </w:tr>
      <w:tr w:rsidR="00A81248" w:rsidRPr="008C4A6E" w14:paraId="6C570944" w14:textId="77777777" w:rsidTr="00A31A5B">
        <w:trPr>
          <w:trHeight w:val="8865"/>
        </w:trPr>
        <w:tc>
          <w:tcPr>
            <w:tcW w:w="5395" w:type="dxa"/>
            <w:gridSpan w:val="2"/>
          </w:tcPr>
          <w:p w14:paraId="30E376FF" w14:textId="77777777" w:rsidR="00A81248" w:rsidRPr="008C4A6E" w:rsidRDefault="00A81248">
            <w:r w:rsidRPr="008C4A6E">
              <w:rPr>
                <w:noProof/>
                <w:lang w:bidi="it-IT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2AB5AB6" wp14:editId="39BB5CBF">
                      <wp:simplePos x="0" y="0"/>
                      <wp:positionH relativeFrom="margin">
                        <wp:posOffset>-449580</wp:posOffset>
                      </wp:positionH>
                      <wp:positionV relativeFrom="page">
                        <wp:posOffset>-2246630</wp:posOffset>
                      </wp:positionV>
                      <wp:extent cx="7772400" cy="10687050"/>
                      <wp:effectExtent l="0" t="0" r="0" b="0"/>
                      <wp:wrapNone/>
                      <wp:docPr id="2" name="Gruppo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Forma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olo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Forma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23869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8871AD" id="Gruppo 1" o:spid="_x0000_s1026" alt="&quot;&quot;" style="position:absolute;margin-left:-35.4pt;margin-top:-176.9pt;width:612pt;height:841.5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">
                      <v:shape id="Forma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olo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Forma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" path="m,14678r,6922l21600,3032,21600,,17075,,,14678xe" fillcolor="#123869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237" w:type="dxa"/>
          </w:tcPr>
          <w:p w14:paraId="2158F260" w14:textId="77777777" w:rsidR="00A81248" w:rsidRPr="008C4A6E" w:rsidRDefault="00A81248"/>
        </w:tc>
      </w:tr>
      <w:tr w:rsidR="00A81248" w:rsidRPr="008C4A6E" w14:paraId="3FCA54FA" w14:textId="77777777" w:rsidTr="00A31A5B">
        <w:trPr>
          <w:trHeight w:val="1299"/>
        </w:trPr>
        <w:tc>
          <w:tcPr>
            <w:tcW w:w="5395" w:type="dxa"/>
            <w:gridSpan w:val="2"/>
          </w:tcPr>
          <w:p w14:paraId="620B5EFA" w14:textId="77777777" w:rsidR="00A81248" w:rsidRPr="008C4A6E" w:rsidRDefault="00A81248" w:rsidP="00064BA7"/>
        </w:tc>
        <w:tc>
          <w:tcPr>
            <w:tcW w:w="5237" w:type="dxa"/>
          </w:tcPr>
          <w:p w14:paraId="2149D6C5" w14:textId="77777777" w:rsidR="00236351" w:rsidRPr="00506BD9" w:rsidRDefault="00236351" w:rsidP="00064BA7">
            <w:pPr>
              <w:rPr>
                <w:rFonts w:ascii="Georgia" w:hAnsi="Georgia"/>
                <w:b/>
                <w:bCs/>
                <w:color w:val="123869"/>
                <w:sz w:val="32"/>
                <w:szCs w:val="20"/>
              </w:rPr>
            </w:pPr>
            <w:r w:rsidRPr="00506BD9">
              <w:rPr>
                <w:rFonts w:ascii="Georgia" w:hAnsi="Georgia"/>
                <w:b/>
                <w:bCs/>
                <w:color w:val="123869"/>
                <w:sz w:val="32"/>
                <w:szCs w:val="20"/>
              </w:rPr>
              <w:t>Università Degli Studi Di Napoli Federico II</w:t>
            </w:r>
          </w:p>
          <w:p w14:paraId="69477E99" w14:textId="44F25F96" w:rsidR="00A81248" w:rsidRPr="00506BD9" w:rsidRDefault="00236351" w:rsidP="00064BA7">
            <w:pPr>
              <w:rPr>
                <w:rFonts w:ascii="Georgia" w:hAnsi="Georgia"/>
                <w:b/>
                <w:bCs/>
                <w:color w:val="123869"/>
                <w:sz w:val="32"/>
                <w:szCs w:val="20"/>
              </w:rPr>
            </w:pPr>
            <w:r w:rsidRPr="00506BD9">
              <w:rPr>
                <w:rFonts w:ascii="Georgia" w:hAnsi="Georgia"/>
                <w:b/>
                <w:bCs/>
                <w:color w:val="123869"/>
                <w:sz w:val="32"/>
                <w:szCs w:val="20"/>
              </w:rPr>
              <w:t>Anno Accademico 20/21</w:t>
            </w:r>
          </w:p>
          <w:p w14:paraId="40DE29C9" w14:textId="77777777" w:rsidR="00236351" w:rsidRPr="00506BD9" w:rsidRDefault="00236351" w:rsidP="00064BA7">
            <w:pPr>
              <w:rPr>
                <w:rFonts w:ascii="Georgia" w:hAnsi="Georgia"/>
                <w:b/>
                <w:bCs/>
                <w:color w:val="123869"/>
                <w:sz w:val="32"/>
                <w:szCs w:val="20"/>
              </w:rPr>
            </w:pPr>
            <w:r w:rsidRPr="00506BD9">
              <w:rPr>
                <w:rFonts w:ascii="Georgia" w:hAnsi="Georgia"/>
                <w:b/>
                <w:bCs/>
                <w:color w:val="123869"/>
                <w:sz w:val="32"/>
                <w:szCs w:val="20"/>
              </w:rPr>
              <w:t>Object Orientation</w:t>
            </w:r>
          </w:p>
          <w:p w14:paraId="76D0B55B" w14:textId="1B4F00CB" w:rsidR="00236351" w:rsidRPr="00506BD9" w:rsidRDefault="00236351" w:rsidP="00064BA7">
            <w:pPr>
              <w:rPr>
                <w:rFonts w:ascii="Georgia" w:hAnsi="Georgia"/>
                <w:color w:val="123869"/>
              </w:rPr>
            </w:pPr>
          </w:p>
        </w:tc>
      </w:tr>
      <w:tr w:rsidR="00A81248" w:rsidRPr="008C4A6E" w14:paraId="4FE7CF53" w14:textId="77777777" w:rsidTr="00236351">
        <w:trPr>
          <w:trHeight w:val="1402"/>
        </w:trPr>
        <w:tc>
          <w:tcPr>
            <w:tcW w:w="3828" w:type="dxa"/>
          </w:tcPr>
          <w:p w14:paraId="502ACA78" w14:textId="77777777" w:rsidR="00A81248" w:rsidRPr="008C4A6E" w:rsidRDefault="00A81248" w:rsidP="00064BA7"/>
        </w:tc>
        <w:tc>
          <w:tcPr>
            <w:tcW w:w="6804" w:type="dxa"/>
            <w:gridSpan w:val="2"/>
          </w:tcPr>
          <w:p w14:paraId="14A63AA8" w14:textId="6946ADEE" w:rsidR="00A81248" w:rsidRPr="00506BD9" w:rsidRDefault="00236351" w:rsidP="00064BA7">
            <w:pPr>
              <w:rPr>
                <w:rFonts w:ascii="Georgia" w:hAnsi="Georgia"/>
                <w:b/>
                <w:bCs/>
                <w:color w:val="123869"/>
                <w:sz w:val="36"/>
                <w:szCs w:val="22"/>
              </w:rPr>
            </w:pPr>
            <w:r w:rsidRPr="00506BD9">
              <w:rPr>
                <w:rFonts w:ascii="Georgia" w:hAnsi="Georgia"/>
                <w:b/>
                <w:bCs/>
                <w:color w:val="123869"/>
                <w:sz w:val="36"/>
                <w:szCs w:val="22"/>
              </w:rPr>
              <w:t xml:space="preserve">Gruppo 15 </w:t>
            </w:r>
            <w:r w:rsidR="00C66528" w:rsidRPr="00506BD9">
              <w:rPr>
                <w:rFonts w:ascii="Georgia" w:hAnsi="Georgia"/>
                <w:b/>
                <w:bCs/>
                <w:color w:val="123869"/>
                <w:sz w:val="36"/>
                <w:szCs w:val="22"/>
                <w:lang w:bidi="it-IT"/>
              </w:rPr>
              <w:t xml:space="preserve"> </w:t>
            </w:r>
          </w:p>
          <w:p w14:paraId="4825096F" w14:textId="67DC91F6" w:rsidR="00236351" w:rsidRPr="00506BD9" w:rsidRDefault="00236351" w:rsidP="00064BA7">
            <w:pPr>
              <w:rPr>
                <w:rFonts w:ascii="Georgia" w:hAnsi="Georgia"/>
                <w:color w:val="123869"/>
                <w:sz w:val="36"/>
                <w:szCs w:val="22"/>
              </w:rPr>
            </w:pPr>
            <w:r w:rsidRPr="00506BD9">
              <w:rPr>
                <w:rFonts w:ascii="Georgia" w:hAnsi="Georgia"/>
                <w:b/>
                <w:bCs/>
                <w:color w:val="123869"/>
                <w:sz w:val="36"/>
                <w:szCs w:val="22"/>
              </w:rPr>
              <w:t>Antonio Tagliafierro(N86003148) Gianpietro Panico(N86003500)</w:t>
            </w:r>
          </w:p>
        </w:tc>
      </w:tr>
    </w:tbl>
    <w:p w14:paraId="0B09817E" w14:textId="2F13B268" w:rsidR="000C4ED1" w:rsidRPr="00506BD9" w:rsidRDefault="00064BA7" w:rsidP="00064BA7">
      <w:pPr>
        <w:pStyle w:val="Titolo1"/>
        <w:rPr>
          <w:rFonts w:ascii="Georgia" w:hAnsi="Georgia"/>
          <w:b w:val="0"/>
          <w:bCs/>
          <w:sz w:val="52"/>
          <w:szCs w:val="52"/>
        </w:rPr>
      </w:pPr>
      <w:bookmarkStart w:id="1" w:name="_Toc65967555"/>
      <w:r w:rsidRPr="00506BD9">
        <w:rPr>
          <w:rFonts w:ascii="Georgia" w:hAnsi="Georgia"/>
          <w:sz w:val="52"/>
          <w:szCs w:val="52"/>
        </w:rPr>
        <w:lastRenderedPageBreak/>
        <w:t>1 Indice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0394779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A726F" w14:textId="785CE645" w:rsidR="00064BA7" w:rsidRDefault="00064BA7">
          <w:pPr>
            <w:pStyle w:val="Titolosommario"/>
          </w:pPr>
          <w:r>
            <w:t>Sommario</w:t>
          </w:r>
        </w:p>
        <w:p w14:paraId="4DE448EB" w14:textId="3AC3910F" w:rsidR="0034755F" w:rsidRPr="0034755F" w:rsidRDefault="00064BA7">
          <w:pPr>
            <w:pStyle w:val="Sommario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r w:rsidRPr="0034755F">
            <w:fldChar w:fldCharType="begin"/>
          </w:r>
          <w:r w:rsidRPr="0034755F">
            <w:instrText xml:space="preserve"> TOC \o "1-3" \h \z \u </w:instrText>
          </w:r>
          <w:r w:rsidRPr="0034755F">
            <w:fldChar w:fldCharType="separate"/>
          </w:r>
          <w:hyperlink w:anchor="_Toc65967555" w:history="1">
            <w:r w:rsidR="0034755F" w:rsidRPr="0034755F">
              <w:rPr>
                <w:rStyle w:val="Collegamentoipertestuale"/>
                <w:rFonts w:ascii="Georgia" w:hAnsi="Georgia"/>
                <w:noProof/>
              </w:rPr>
              <w:t>1 Indice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_Toc65967555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2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49CE2F65" w14:textId="79BC3FA8" w:rsidR="0034755F" w:rsidRPr="0034755F" w:rsidRDefault="00F77E44">
          <w:pPr>
            <w:pStyle w:val="Sommario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Introduzione" w:history="1">
            <w:r w:rsidR="0034755F" w:rsidRPr="0034755F">
              <w:rPr>
                <w:rStyle w:val="Collegamentoipertestuale"/>
                <w:rFonts w:ascii="Georgia" w:hAnsi="Georgia"/>
                <w:noProof/>
              </w:rPr>
              <w:t>2 Introduzione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_Toc65967556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3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05FD0F3C" w14:textId="31BC2D83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57" w:history="1">
            <w:r w:rsidR="0034755F" w:rsidRPr="0034755F">
              <w:rPr>
                <w:rStyle w:val="Collegamentoipertestuale"/>
              </w:rPr>
              <w:t>2.1 Analisi del problema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_Toc65967557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3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583E2698" w14:textId="53D400C3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58" w:history="1">
            <w:r w:rsidR="0034755F" w:rsidRPr="0034755F">
              <w:rPr>
                <w:rStyle w:val="Collegamentoipertestuale"/>
              </w:rPr>
              <w:t>2.2 Descrizione dell’applicativo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_Toc65967558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3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635B7F17" w14:textId="10C2AA07" w:rsidR="0034755F" w:rsidRPr="0034755F" w:rsidRDefault="00F77E44">
          <w:pPr>
            <w:pStyle w:val="Sommario3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59" w:history="1">
            <w:r w:rsidR="0034755F" w:rsidRPr="0034755F">
              <w:rPr>
                <w:rStyle w:val="Collegamentoipertestuale"/>
                <w:rFonts w:ascii="Georgia" w:eastAsia="Times New Roman" w:hAnsi="Georgia" w:cs="Calibri"/>
                <w:noProof/>
                <w:lang w:eastAsia="it-IT"/>
              </w:rPr>
              <w:t>2.2.1 Gestione dei dipendenti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_Toc65967559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4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48278872" w14:textId="320AD2CA" w:rsidR="0034755F" w:rsidRPr="0034755F" w:rsidRDefault="00F77E44">
          <w:pPr>
            <w:pStyle w:val="Sommario3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60" w:history="1">
            <w:r w:rsidR="0034755F" w:rsidRPr="0034755F">
              <w:rPr>
                <w:rStyle w:val="Collegamentoipertestuale"/>
                <w:rFonts w:ascii="Georgia" w:eastAsia="Times New Roman" w:hAnsi="Georgia" w:cs="Calibri"/>
                <w:noProof/>
                <w:lang w:eastAsia="it-IT"/>
              </w:rPr>
              <w:t>2.2.2 Gestione dei progetti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_Toc65967560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4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2FAA5741" w14:textId="52D7846D" w:rsidR="0034755F" w:rsidRPr="0034755F" w:rsidRDefault="00F77E44">
          <w:pPr>
            <w:pStyle w:val="Sommario3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61" w:history="1">
            <w:r w:rsidR="0034755F" w:rsidRPr="0034755F">
              <w:rPr>
                <w:rStyle w:val="Collegamentoipertestuale"/>
                <w:rFonts w:ascii="Georgia" w:hAnsi="Georgia"/>
                <w:noProof/>
                <w:lang w:eastAsia="it-IT"/>
              </w:rPr>
              <w:t>2.2.3 Gestione dei meeting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_Toc65967561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5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34E22A49" w14:textId="6DEEEAC3" w:rsidR="0034755F" w:rsidRPr="0034755F" w:rsidRDefault="00F77E44">
          <w:pPr>
            <w:pStyle w:val="Sommario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62" w:history="1">
            <w:r w:rsidR="0034755F" w:rsidRPr="0034755F">
              <w:rPr>
                <w:rStyle w:val="Collegamentoipertestuale"/>
                <w:rFonts w:ascii="Georgia" w:eastAsia="Times New Roman" w:hAnsi="Georgia" w:cs="Segoe UI"/>
                <w:noProof/>
                <w:lang w:eastAsia="it-IT"/>
              </w:rPr>
              <w:t>3 Class Diagram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_Toc65967562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6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637D0BE8" w14:textId="04616722" w:rsidR="0034755F" w:rsidRPr="0034755F" w:rsidRDefault="00F77E44">
          <w:pPr>
            <w:pStyle w:val="Sommario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63" w:history="1">
            <w:r w:rsidR="0034755F" w:rsidRPr="0034755F">
              <w:rPr>
                <w:rStyle w:val="Collegamentoipertestuale"/>
                <w:rFonts w:ascii="Georgia" w:hAnsi="Georgia"/>
                <w:noProof/>
              </w:rPr>
              <w:t>4 Sequence Diagram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_Toc65967563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7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4F3EB7DE" w14:textId="47026EEA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64" w:history="1">
            <w:r w:rsidR="0034755F" w:rsidRPr="0034755F">
              <w:rPr>
                <w:rStyle w:val="Collegamentoipertestuale"/>
              </w:rPr>
              <w:t>4.1 Inserimento Meeting Fisico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_Toc65967564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7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3420B1C4" w14:textId="36AAA3D1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65" w:history="1">
            <w:r w:rsidR="0034755F" w:rsidRPr="0034755F">
              <w:rPr>
                <w:rStyle w:val="Collegamentoipertestuale"/>
              </w:rPr>
              <w:t>4.2 Elimina Dipendente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_Toc65967565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8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6550782E" w14:textId="0A285F0E" w:rsidR="0034755F" w:rsidRPr="0034755F" w:rsidRDefault="00F77E44">
          <w:pPr>
            <w:pStyle w:val="Sommario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66" w:history="1">
            <w:r w:rsidR="0034755F" w:rsidRPr="0034755F">
              <w:rPr>
                <w:rStyle w:val="Collegamentoipertestuale"/>
                <w:rFonts w:ascii="Georgia" w:hAnsi="Georgia"/>
                <w:noProof/>
              </w:rPr>
              <w:t>5 Crc Cards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_Toc65967566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9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5B1F5D98" w14:textId="492A69CC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67" w:history="1">
            <w:r w:rsidR="0034755F" w:rsidRPr="0034755F">
              <w:rPr>
                <w:rStyle w:val="Collegamentoipertestuale"/>
              </w:rPr>
              <w:t>5.1 Main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_Toc65967567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9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5D5664BD" w14:textId="04658F0F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68" w:history="1">
            <w:r w:rsidR="0034755F" w:rsidRPr="0034755F">
              <w:rPr>
                <w:rStyle w:val="Collegamentoipertestuale"/>
              </w:rPr>
              <w:t>5.2 DBConnection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_Toc65967568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9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56637C4D" w14:textId="44622339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69" w:history="1">
            <w:r w:rsidR="0034755F" w:rsidRPr="0034755F">
              <w:rPr>
                <w:rStyle w:val="Collegamentoipertestuale"/>
              </w:rPr>
              <w:t>5.3 Controller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_Toc65967569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10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41A4876A" w14:textId="5E75F49E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70" w:history="1">
            <w:r w:rsidR="0034755F" w:rsidRPr="0034755F">
              <w:rPr>
                <w:rStyle w:val="Collegamentoipertestuale"/>
              </w:rPr>
              <w:t>5.4 Classi GUI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_Toc65967570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11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5FEBC77F" w14:textId="33E85E00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71" w:history="1">
            <w:r w:rsidR="0034755F" w:rsidRPr="0034755F">
              <w:rPr>
                <w:rStyle w:val="Collegamentoipertestuale"/>
              </w:rPr>
              <w:t>5.5 Classi Entità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_Toc65967571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14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735132BE" w14:textId="44B55182" w:rsidR="0034755F" w:rsidRPr="0034755F" w:rsidRDefault="00F77E44">
          <w:pPr>
            <w:pStyle w:val="Sommario2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65967572" w:history="1">
            <w:r w:rsidR="0034755F" w:rsidRPr="0034755F">
              <w:rPr>
                <w:rStyle w:val="Collegamentoipertestuale"/>
              </w:rPr>
              <w:t>5.6 Classi Dao</w:t>
            </w:r>
            <w:r w:rsidR="0034755F" w:rsidRPr="0034755F">
              <w:rPr>
                <w:webHidden/>
              </w:rPr>
              <w:tab/>
            </w:r>
            <w:r w:rsidR="0034755F" w:rsidRPr="0034755F">
              <w:rPr>
                <w:webHidden/>
              </w:rPr>
              <w:fldChar w:fldCharType="begin"/>
            </w:r>
            <w:r w:rsidR="0034755F" w:rsidRPr="0034755F">
              <w:rPr>
                <w:webHidden/>
              </w:rPr>
              <w:instrText xml:space="preserve"> PAGEREF _Toc65967572 \h </w:instrText>
            </w:r>
            <w:r w:rsidR="0034755F" w:rsidRPr="0034755F">
              <w:rPr>
                <w:webHidden/>
              </w:rPr>
            </w:r>
            <w:r w:rsidR="0034755F" w:rsidRPr="0034755F">
              <w:rPr>
                <w:webHidden/>
              </w:rPr>
              <w:fldChar w:fldCharType="separate"/>
            </w:r>
            <w:r w:rsidR="006446E0">
              <w:rPr>
                <w:webHidden/>
              </w:rPr>
              <w:t>16</w:t>
            </w:r>
            <w:r w:rsidR="0034755F" w:rsidRPr="0034755F">
              <w:rPr>
                <w:webHidden/>
              </w:rPr>
              <w:fldChar w:fldCharType="end"/>
            </w:r>
          </w:hyperlink>
        </w:p>
        <w:p w14:paraId="0D149A8A" w14:textId="7DB5F8F4" w:rsidR="0034755F" w:rsidRPr="0034755F" w:rsidRDefault="00F77E44">
          <w:pPr>
            <w:pStyle w:val="Sommario3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73" w:history="1">
            <w:r w:rsidR="0034755F" w:rsidRPr="0034755F">
              <w:rPr>
                <w:rStyle w:val="Collegamentoipertestuale"/>
                <w:rFonts w:ascii="Georgia" w:hAnsi="Georgia"/>
                <w:noProof/>
              </w:rPr>
              <w:t>5.6.1 Dao Interface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_Toc65967573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16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6A7948D1" w14:textId="689AD9D7" w:rsidR="0034755F" w:rsidRPr="0034755F" w:rsidRDefault="00F77E44">
          <w:pPr>
            <w:pStyle w:val="Sommario3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it-IT"/>
            </w:rPr>
          </w:pPr>
          <w:hyperlink w:anchor="_Toc65967574" w:history="1">
            <w:r w:rsidR="0034755F" w:rsidRPr="0034755F">
              <w:rPr>
                <w:rStyle w:val="Collegamentoipertestuale"/>
                <w:rFonts w:ascii="Georgia" w:hAnsi="Georgia"/>
                <w:noProof/>
              </w:rPr>
              <w:t>5.6.2 Dao Implementation</w:t>
            </w:r>
            <w:r w:rsidR="0034755F" w:rsidRPr="0034755F">
              <w:rPr>
                <w:noProof/>
                <w:webHidden/>
              </w:rPr>
              <w:tab/>
            </w:r>
            <w:r w:rsidR="0034755F" w:rsidRPr="0034755F">
              <w:rPr>
                <w:noProof/>
                <w:webHidden/>
              </w:rPr>
              <w:fldChar w:fldCharType="begin"/>
            </w:r>
            <w:r w:rsidR="0034755F" w:rsidRPr="0034755F">
              <w:rPr>
                <w:noProof/>
                <w:webHidden/>
              </w:rPr>
              <w:instrText xml:space="preserve"> PAGEREF _Toc65967574 \h </w:instrText>
            </w:r>
            <w:r w:rsidR="0034755F" w:rsidRPr="0034755F">
              <w:rPr>
                <w:noProof/>
                <w:webHidden/>
              </w:rPr>
            </w:r>
            <w:r w:rsidR="0034755F" w:rsidRPr="0034755F">
              <w:rPr>
                <w:noProof/>
                <w:webHidden/>
              </w:rPr>
              <w:fldChar w:fldCharType="separate"/>
            </w:r>
            <w:r w:rsidR="006446E0">
              <w:rPr>
                <w:noProof/>
                <w:webHidden/>
              </w:rPr>
              <w:t>18</w:t>
            </w:r>
            <w:r w:rsidR="0034755F" w:rsidRPr="0034755F">
              <w:rPr>
                <w:noProof/>
                <w:webHidden/>
              </w:rPr>
              <w:fldChar w:fldCharType="end"/>
            </w:r>
          </w:hyperlink>
        </w:p>
        <w:p w14:paraId="3BE4D455" w14:textId="49EB6BF7" w:rsidR="00064BA7" w:rsidRDefault="00064BA7">
          <w:r w:rsidRPr="0034755F">
            <w:fldChar w:fldCharType="end"/>
          </w:r>
        </w:p>
      </w:sdtContent>
    </w:sdt>
    <w:p w14:paraId="21B01E7E" w14:textId="77777777" w:rsidR="00064BA7" w:rsidRPr="00064BA7" w:rsidRDefault="00064BA7" w:rsidP="00064BA7"/>
    <w:p w14:paraId="56688D15" w14:textId="77777777" w:rsidR="00B1021C" w:rsidRDefault="00B1021C" w:rsidP="00B1021C"/>
    <w:p w14:paraId="460E4D17" w14:textId="77777777" w:rsidR="009F35BE" w:rsidRDefault="009F35BE" w:rsidP="00064BA7">
      <w:pPr>
        <w:pStyle w:val="Titolo1"/>
        <w:rPr>
          <w:rFonts w:ascii="Georgia" w:hAnsi="Georgia"/>
          <w:bCs/>
          <w:sz w:val="52"/>
          <w:szCs w:val="52"/>
        </w:rPr>
      </w:pPr>
      <w:bookmarkStart w:id="2" w:name="Introduzione"/>
    </w:p>
    <w:p w14:paraId="5F94B2BD" w14:textId="77777777" w:rsidR="009F35BE" w:rsidRDefault="009F35BE" w:rsidP="00064BA7">
      <w:pPr>
        <w:pStyle w:val="Titolo1"/>
        <w:rPr>
          <w:rFonts w:ascii="Georgia" w:hAnsi="Georgia"/>
          <w:bCs/>
          <w:sz w:val="52"/>
          <w:szCs w:val="52"/>
        </w:rPr>
      </w:pPr>
    </w:p>
    <w:p w14:paraId="4B2B78B4" w14:textId="7EDDCBE4" w:rsidR="009F35BE" w:rsidRDefault="009F35BE" w:rsidP="00064BA7">
      <w:pPr>
        <w:pStyle w:val="Titolo1"/>
        <w:rPr>
          <w:rFonts w:ascii="Georgia" w:hAnsi="Georgia"/>
          <w:bCs/>
          <w:sz w:val="52"/>
          <w:szCs w:val="52"/>
        </w:rPr>
      </w:pPr>
    </w:p>
    <w:p w14:paraId="1DE3E11E" w14:textId="4A3FF5F8" w:rsidR="009F35BE" w:rsidRDefault="009F35BE" w:rsidP="009F35BE"/>
    <w:p w14:paraId="12CBFC2B" w14:textId="5B20648B" w:rsidR="009F35BE" w:rsidRDefault="009F35BE" w:rsidP="009F35BE"/>
    <w:p w14:paraId="04BE10A6" w14:textId="77777777" w:rsidR="009F35BE" w:rsidRPr="009F35BE" w:rsidRDefault="009F35BE" w:rsidP="009F35BE"/>
    <w:p w14:paraId="50985410" w14:textId="0A917637" w:rsidR="009F35BE" w:rsidRDefault="009F35BE" w:rsidP="00064BA7">
      <w:pPr>
        <w:pStyle w:val="Titolo1"/>
        <w:rPr>
          <w:rFonts w:ascii="Georgia" w:hAnsi="Georgia"/>
          <w:bCs/>
          <w:sz w:val="52"/>
          <w:szCs w:val="52"/>
        </w:rPr>
      </w:pPr>
    </w:p>
    <w:p w14:paraId="0970E185" w14:textId="4A884E02" w:rsidR="009F35BE" w:rsidRDefault="009F35BE" w:rsidP="009F35BE"/>
    <w:p w14:paraId="6A258062" w14:textId="3BBB31C1" w:rsidR="009F35BE" w:rsidRDefault="009F35BE" w:rsidP="009F35BE"/>
    <w:p w14:paraId="17708026" w14:textId="51F0ECC6" w:rsidR="009F35BE" w:rsidRDefault="009F35BE" w:rsidP="009F35BE"/>
    <w:p w14:paraId="2A78AC3B" w14:textId="22F949FE" w:rsidR="00B1021C" w:rsidRPr="00506BD9" w:rsidRDefault="00B1021C" w:rsidP="00064BA7">
      <w:pPr>
        <w:pStyle w:val="Titolo1"/>
        <w:rPr>
          <w:rFonts w:ascii="Georgia" w:hAnsi="Georgia"/>
          <w:b w:val="0"/>
          <w:bCs/>
          <w:sz w:val="52"/>
          <w:szCs w:val="52"/>
        </w:rPr>
      </w:pPr>
      <w:bookmarkStart w:id="3" w:name="_Toc65967556"/>
      <w:r w:rsidRPr="00506BD9">
        <w:rPr>
          <w:rFonts w:ascii="Georgia" w:hAnsi="Georgia"/>
          <w:bCs/>
          <w:sz w:val="52"/>
          <w:szCs w:val="52"/>
        </w:rPr>
        <w:lastRenderedPageBreak/>
        <w:t>2 Introduzione</w:t>
      </w:r>
      <w:bookmarkEnd w:id="3"/>
    </w:p>
    <w:bookmarkEnd w:id="2"/>
    <w:p w14:paraId="01E7B5C0" w14:textId="77777777" w:rsidR="0043286E" w:rsidRPr="0043286E" w:rsidRDefault="0043286E" w:rsidP="0043286E">
      <w:pPr>
        <w:contextualSpacing/>
        <w:rPr>
          <w:rFonts w:ascii="Georgia" w:hAnsi="Georgia"/>
          <w:sz w:val="40"/>
          <w:szCs w:val="40"/>
        </w:rPr>
      </w:pPr>
    </w:p>
    <w:p w14:paraId="079ED337" w14:textId="7505D979" w:rsidR="0043286E" w:rsidRDefault="0043286E" w:rsidP="0043286E">
      <w:pPr>
        <w:rPr>
          <w:rFonts w:ascii="Georgia" w:hAnsi="Georgia"/>
          <w:i/>
          <w:iCs/>
          <w:sz w:val="32"/>
          <w:szCs w:val="32"/>
        </w:rPr>
      </w:pPr>
      <w:r w:rsidRPr="00787381">
        <w:rPr>
          <w:rFonts w:ascii="Georgia" w:hAnsi="Georgia"/>
          <w:i/>
          <w:iCs/>
          <w:sz w:val="32"/>
          <w:szCs w:val="32"/>
        </w:rPr>
        <w:t xml:space="preserve">La seguente documentazione provvede ad analizzare l’applicativo Java sviluppato dagli studenti Gianpietro Panico e Antonio Tagliafierro, del Corso di Laurea in Informatica dell’Università degli Studi di Napoli Federico II. </w:t>
      </w:r>
    </w:p>
    <w:p w14:paraId="7C74FB0D" w14:textId="77777777" w:rsidR="00787381" w:rsidRPr="00787381" w:rsidRDefault="00787381" w:rsidP="0043286E">
      <w:pPr>
        <w:rPr>
          <w:rFonts w:ascii="Georgia" w:hAnsi="Georgia"/>
          <w:i/>
          <w:iCs/>
          <w:sz w:val="32"/>
          <w:szCs w:val="32"/>
        </w:rPr>
      </w:pPr>
    </w:p>
    <w:p w14:paraId="1C586EC9" w14:textId="77777777" w:rsidR="0043286E" w:rsidRPr="0043286E" w:rsidRDefault="0043286E" w:rsidP="0043286E">
      <w:pPr>
        <w:contextualSpacing/>
        <w:rPr>
          <w:rFonts w:ascii="Georgia" w:hAnsi="Georgia"/>
          <w:sz w:val="28"/>
          <w:szCs w:val="28"/>
        </w:rPr>
      </w:pPr>
    </w:p>
    <w:p w14:paraId="25B0F661" w14:textId="36477478" w:rsidR="0043286E" w:rsidRDefault="00B1021C" w:rsidP="004B5C34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4" w:name="_Hlk65956407"/>
      <w:bookmarkStart w:id="5" w:name="_Toc65967557"/>
      <w:bookmarkStart w:id="6" w:name="Analisi_del_problema"/>
      <w:r w:rsidRPr="00506BD9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t>2.1 Analisi del problema</w:t>
      </w:r>
      <w:bookmarkEnd w:id="4"/>
      <w:bookmarkEnd w:id="5"/>
    </w:p>
    <w:p w14:paraId="6E4C026C" w14:textId="77777777" w:rsidR="00787381" w:rsidRPr="00787381" w:rsidRDefault="00787381" w:rsidP="00787381"/>
    <w:p w14:paraId="40F0BD3C" w14:textId="77777777" w:rsidR="00506BD9" w:rsidRPr="00506BD9" w:rsidRDefault="00506BD9" w:rsidP="00506BD9"/>
    <w:bookmarkEnd w:id="6"/>
    <w:p w14:paraId="6DC4FB16" w14:textId="77777777" w:rsidR="004B5C34" w:rsidRPr="004B5C34" w:rsidRDefault="004B5C34" w:rsidP="004B5C34">
      <w:pPr>
        <w:rPr>
          <w:rFonts w:ascii="Georgia" w:hAnsi="Georgia"/>
          <w:i/>
          <w:iCs/>
          <w:sz w:val="32"/>
          <w:szCs w:val="32"/>
        </w:rPr>
      </w:pPr>
      <w:r w:rsidRPr="004B5C34">
        <w:rPr>
          <w:rFonts w:ascii="Georgia" w:hAnsi="Georgia"/>
          <w:i/>
          <w:iCs/>
          <w:sz w:val="32"/>
          <w:szCs w:val="32"/>
        </w:rPr>
        <w:t>La richiesta è di sviluppare un sistema informativo, composto da una base di dati relazionale e un applicativo Java dotato di GUI, per la gestione di progetti in un’azienda, tenendo traccia dei partecipanti ai progetti, identificando i ruoli per ognuno di essi (richiedendo uno ed un solo project manager per ogni progetto).</w:t>
      </w:r>
    </w:p>
    <w:p w14:paraId="38E179EC" w14:textId="77777777" w:rsidR="004B5C34" w:rsidRPr="004B5C34" w:rsidRDefault="004B5C34" w:rsidP="004B5C34">
      <w:pPr>
        <w:rPr>
          <w:rFonts w:ascii="Georgia" w:hAnsi="Georgia"/>
          <w:i/>
          <w:iCs/>
          <w:sz w:val="32"/>
          <w:szCs w:val="32"/>
        </w:rPr>
      </w:pPr>
      <w:r w:rsidRPr="004B5C34">
        <w:rPr>
          <w:rFonts w:ascii="Georgia" w:hAnsi="Georgia"/>
          <w:i/>
          <w:iCs/>
          <w:sz w:val="32"/>
          <w:szCs w:val="32"/>
        </w:rPr>
        <w:t>Ad ogni progetto è associata una tipologia ed uno o più ambiti.  L’applicativo dovrà permettere anche l'organizzazione di meeting fisici in sale riunioni, o telematici su   una piattaforma di videoconferenza.</w:t>
      </w:r>
    </w:p>
    <w:p w14:paraId="3D0F212F" w14:textId="77777777" w:rsidR="004B5C34" w:rsidRPr="004B5C34" w:rsidRDefault="004B5C34" w:rsidP="004B5C34">
      <w:pPr>
        <w:rPr>
          <w:rFonts w:ascii="Georgia" w:hAnsi="Georgia"/>
          <w:i/>
          <w:iCs/>
          <w:sz w:val="32"/>
          <w:szCs w:val="32"/>
        </w:rPr>
      </w:pPr>
      <w:r w:rsidRPr="004B5C34">
        <w:rPr>
          <w:rFonts w:ascii="Georgia" w:hAnsi="Georgia"/>
          <w:i/>
          <w:iCs/>
          <w:sz w:val="32"/>
          <w:szCs w:val="32"/>
        </w:rPr>
        <w:t xml:space="preserve">Inoltre, è richiesto il salvataggio delle partecipazioni ai progetti ed </w:t>
      </w:r>
      <w:proofErr w:type="gramStart"/>
      <w:r w:rsidRPr="004B5C34">
        <w:rPr>
          <w:rFonts w:ascii="Georgia" w:hAnsi="Georgia"/>
          <w:i/>
          <w:iCs/>
          <w:sz w:val="32"/>
          <w:szCs w:val="32"/>
        </w:rPr>
        <w:t>ai meeting</w:t>
      </w:r>
      <w:proofErr w:type="gramEnd"/>
      <w:r w:rsidRPr="004B5C34">
        <w:rPr>
          <w:rFonts w:ascii="Georgia" w:hAnsi="Georgia"/>
          <w:i/>
          <w:iCs/>
          <w:sz w:val="32"/>
          <w:szCs w:val="32"/>
        </w:rPr>
        <w:t>, ai fini della valutazione del singolo partecipante.</w:t>
      </w:r>
    </w:p>
    <w:p w14:paraId="373493B7" w14:textId="0878E8BC" w:rsidR="004B5C34" w:rsidRPr="004B5C34" w:rsidRDefault="004B5C34" w:rsidP="004B5C34">
      <w:pPr>
        <w:rPr>
          <w:rFonts w:ascii="Georgia" w:hAnsi="Georgia"/>
          <w:i/>
          <w:iCs/>
          <w:sz w:val="32"/>
          <w:szCs w:val="32"/>
        </w:rPr>
      </w:pPr>
      <w:r w:rsidRPr="004B5C34">
        <w:rPr>
          <w:rFonts w:ascii="Georgia" w:hAnsi="Georgia"/>
          <w:i/>
          <w:iCs/>
          <w:sz w:val="32"/>
          <w:szCs w:val="32"/>
        </w:rPr>
        <w:t>In fase di creazione di un nuovo progetto, è richiesta la ricerca dei dipendenti, da aggiungere al progetto, mediante criteri quali: salario, valutazione e tipologia dei progetti ai quali hanno preso già parte in passato.</w:t>
      </w:r>
    </w:p>
    <w:p w14:paraId="4E218627" w14:textId="77777777" w:rsidR="004B5C34" w:rsidRDefault="004B5C34" w:rsidP="00064BA7">
      <w:pPr>
        <w:pStyle w:val="Titolo2"/>
        <w:rPr>
          <w:rFonts w:ascii="Georgia" w:eastAsia="Times New Roman" w:hAnsi="Georgia" w:cs="Calibri"/>
          <w:b/>
          <w:bCs/>
          <w:sz w:val="44"/>
          <w:szCs w:val="44"/>
          <w:lang w:eastAsia="it-IT"/>
        </w:rPr>
      </w:pPr>
    </w:p>
    <w:p w14:paraId="4A0DF831" w14:textId="77777777" w:rsidR="004B5C34" w:rsidRDefault="004B5C34" w:rsidP="00064BA7">
      <w:pPr>
        <w:pStyle w:val="Titolo2"/>
        <w:rPr>
          <w:rFonts w:ascii="Georgia" w:eastAsia="Times New Roman" w:hAnsi="Georgia" w:cs="Calibri"/>
          <w:b/>
          <w:bCs/>
          <w:sz w:val="44"/>
          <w:szCs w:val="44"/>
          <w:lang w:eastAsia="it-IT"/>
        </w:rPr>
      </w:pPr>
    </w:p>
    <w:p w14:paraId="290D077F" w14:textId="7724639A" w:rsidR="0043286E" w:rsidRPr="00506BD9" w:rsidRDefault="0043286E" w:rsidP="00064BA7">
      <w:pPr>
        <w:pStyle w:val="Titolo2"/>
        <w:rPr>
          <w:rFonts w:ascii="Georgia" w:eastAsia="Times New Roman" w:hAnsi="Georgia" w:cs="Calibri"/>
          <w:b/>
          <w:bCs/>
          <w:i w:val="0"/>
          <w:iCs/>
          <w:color w:val="123869"/>
          <w:sz w:val="44"/>
          <w:szCs w:val="44"/>
          <w:lang w:eastAsia="it-IT"/>
        </w:rPr>
      </w:pPr>
      <w:bookmarkStart w:id="7" w:name="_Toc65967558"/>
      <w:bookmarkStart w:id="8" w:name="Descrizione_dell_applicativo"/>
      <w:r w:rsidRPr="00506BD9">
        <w:rPr>
          <w:rFonts w:ascii="Georgia" w:eastAsia="Times New Roman" w:hAnsi="Georgia" w:cs="Calibri"/>
          <w:b/>
          <w:bCs/>
          <w:i w:val="0"/>
          <w:iCs/>
          <w:color w:val="123869"/>
          <w:sz w:val="44"/>
          <w:szCs w:val="44"/>
          <w:lang w:eastAsia="it-IT"/>
        </w:rPr>
        <w:t>2.2 Descrizione dell’applicativo</w:t>
      </w:r>
      <w:bookmarkEnd w:id="7"/>
    </w:p>
    <w:bookmarkEnd w:id="8"/>
    <w:p w14:paraId="4B2A3A9C" w14:textId="77777777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b/>
          <w:bCs/>
          <w:sz w:val="28"/>
          <w:szCs w:val="28"/>
          <w:lang w:eastAsia="it-IT"/>
        </w:rPr>
      </w:pPr>
    </w:p>
    <w:p w14:paraId="73E556B8" w14:textId="77777777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Prendendo in considerazione il problema sopraelencato, abbiamo dotato il nostro sistema informativo con una base di dati relazionale basata sul DBMS Postgresql, e l’applicativo java dotato di GUI realizzate con Java Swing.</w:t>
      </w:r>
    </w:p>
    <w:p w14:paraId="403CCAE7" w14:textId="77777777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L’applicativo si apre con una prima schermata iniziale dalla quale è possibile scegliere cosa si vuole gestire tramite tre pulsanti: gestione progetti, gestione meeting e gestione dipendenti.</w:t>
      </w:r>
    </w:p>
    <w:p w14:paraId="7740D5B5" w14:textId="0BBBAFDB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lastRenderedPageBreak/>
        <w:t>I tre macro-blocchi seguono la stessa logica, ovvero è possibile visualizzare un elenco completo di ciò che si è selezionato con possibilità di filtrare con appropriati criteri di selezione.</w:t>
      </w:r>
    </w:p>
    <w:p w14:paraId="0D538023" w14:textId="6C05FF6E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Inoltre, il sistema permette di aggiungere, eliminare o modificare l’eventuale entità.</w:t>
      </w:r>
    </w:p>
    <w:p w14:paraId="57676A19" w14:textId="3D25175F" w:rsid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Calibri"/>
          <w:i/>
          <w:iCs/>
          <w:sz w:val="32"/>
          <w:szCs w:val="3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Per ogni funzione dell’applicativo sono presenti meticolosi controlli al fine di rendere i dati delle entità coerenti, attraverso l’utilizzo di espressioni regolari.</w:t>
      </w:r>
    </w:p>
    <w:p w14:paraId="52FE6D74" w14:textId="2ED02AEB" w:rsid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</w:p>
    <w:p w14:paraId="030B4354" w14:textId="77777777" w:rsidR="00787381" w:rsidRPr="0043286E" w:rsidRDefault="00787381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</w:p>
    <w:p w14:paraId="47237C39" w14:textId="6222ABB4" w:rsidR="0043286E" w:rsidRPr="00787381" w:rsidRDefault="0043286E" w:rsidP="00787381">
      <w:pPr>
        <w:pStyle w:val="Titolo3"/>
        <w:rPr>
          <w:rFonts w:ascii="Georgia" w:eastAsia="Times New Roman" w:hAnsi="Georgia" w:cs="Calibri"/>
          <w:b w:val="0"/>
          <w:bCs/>
          <w:sz w:val="40"/>
          <w:szCs w:val="40"/>
          <w:lang w:eastAsia="it-IT"/>
        </w:rPr>
      </w:pPr>
      <w:bookmarkStart w:id="9" w:name="Gestione_dei_dipendenti"/>
      <w:bookmarkStart w:id="10" w:name="_Toc65967559"/>
      <w:r w:rsidRPr="0043286E">
        <w:rPr>
          <w:rFonts w:ascii="Georgia" w:eastAsia="Times New Roman" w:hAnsi="Georgia" w:cs="Calibri"/>
          <w:bCs/>
          <w:sz w:val="40"/>
          <w:szCs w:val="40"/>
          <w:lang w:eastAsia="it-IT"/>
        </w:rPr>
        <w:t>2.2.1 Gestione dei dipendenti</w:t>
      </w:r>
      <w:bookmarkEnd w:id="9"/>
      <w:bookmarkEnd w:id="10"/>
    </w:p>
    <w:p w14:paraId="7735B627" w14:textId="77777777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Dalla schermata della gestione dei dipendenti, cliccando sul pulsante “aggiungi dipendente”, è possibile aggiungere un dipendente inserendo i dati anagrafici, con la possibilità di aggiungere una eventuale foto.</w:t>
      </w:r>
    </w:p>
    <w:p w14:paraId="6299E8A8" w14:textId="3AA54D12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 xml:space="preserve">Selezionando invece dalla tabella un dipendente è possibile; eliminarlo se e solo se egli non è associato a nessun progetto, altrimenti il sistema </w:t>
      </w:r>
      <w:r w:rsidR="00E74EDE"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dà</w:t>
      </w: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 xml:space="preserve"> la possibilità di disattivarlo (con l’immediato revocamento del salario), non mostrandolo nelle future scelte dei partecipanti ai progetti e </w:t>
      </w:r>
      <w:proofErr w:type="gramStart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ai meeting</w:t>
      </w:r>
      <w:proofErr w:type="gramEnd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.</w:t>
      </w:r>
    </w:p>
    <w:p w14:paraId="457F63DA" w14:textId="728A6CA6" w:rsid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Calibri"/>
          <w:i/>
          <w:iCs/>
          <w:sz w:val="32"/>
          <w:szCs w:val="3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 Sempre selezionando un dipendente dalla tabella è possibile modificarlo andando a cambiare eventuali dati, o a reintegrarlo nei dipendenti.</w:t>
      </w:r>
    </w:p>
    <w:p w14:paraId="43771696" w14:textId="77777777" w:rsidR="00E74EDE" w:rsidRPr="0043286E" w:rsidRDefault="00E74ED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</w:p>
    <w:p w14:paraId="43266E79" w14:textId="4AAA631D" w:rsidR="0043286E" w:rsidRDefault="0043286E" w:rsidP="00064BA7">
      <w:pPr>
        <w:pStyle w:val="Titolo3"/>
        <w:rPr>
          <w:rFonts w:ascii="Georgia" w:eastAsia="Times New Roman" w:hAnsi="Georgia" w:cs="Calibri"/>
          <w:b w:val="0"/>
          <w:bCs/>
          <w:sz w:val="40"/>
          <w:szCs w:val="40"/>
          <w:lang w:eastAsia="it-IT"/>
        </w:rPr>
      </w:pPr>
      <w:bookmarkStart w:id="11" w:name="_Toc65967560"/>
      <w:bookmarkStart w:id="12" w:name="Gestione_dei_progetti"/>
      <w:r w:rsidRPr="0043286E">
        <w:rPr>
          <w:rFonts w:ascii="Georgia" w:eastAsia="Times New Roman" w:hAnsi="Georgia" w:cs="Calibri"/>
          <w:bCs/>
          <w:sz w:val="40"/>
          <w:szCs w:val="40"/>
          <w:lang w:eastAsia="it-IT"/>
        </w:rPr>
        <w:t>2.2.2 Gestione dei progetti</w:t>
      </w:r>
      <w:bookmarkEnd w:id="11"/>
    </w:p>
    <w:bookmarkEnd w:id="12"/>
    <w:p w14:paraId="3468EE5A" w14:textId="77777777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Dalla schermata della gestione dei progetti, cliccando sul pulsante “aggiungi progetto”, è possibile aggiungere un progetto inserendo i dati, ambiti e dipendenti, andando a specificarne il ruolo.</w:t>
      </w:r>
    </w:p>
    <w:p w14:paraId="388CB6BB" w14:textId="485F9A1F" w:rsid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Calibri"/>
          <w:i/>
          <w:iCs/>
          <w:sz w:val="32"/>
          <w:szCs w:val="3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Selezionando invece dalla tabella un progetto è possibile eliminarlo, o modificarlo andando a cambiare eventuali dati e partecipanti, o attraverso un pulsante è possibile rendere il progetto completato.</w:t>
      </w:r>
    </w:p>
    <w:p w14:paraId="16A86CAF" w14:textId="77777777" w:rsidR="00E74EDE" w:rsidRPr="0043286E" w:rsidRDefault="00E74ED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</w:p>
    <w:p w14:paraId="7674CF66" w14:textId="77777777" w:rsidR="004F73AC" w:rsidRDefault="004F73AC" w:rsidP="00D7124D">
      <w:pPr>
        <w:pStyle w:val="Titolo3"/>
        <w:rPr>
          <w:rFonts w:ascii="Georgia" w:hAnsi="Georgia"/>
          <w:lang w:eastAsia="it-IT"/>
        </w:rPr>
      </w:pPr>
      <w:bookmarkStart w:id="13" w:name="Gestione_dei_meeting"/>
    </w:p>
    <w:p w14:paraId="6BA33675" w14:textId="6F6D14B9" w:rsidR="004F73AC" w:rsidRDefault="004F73AC" w:rsidP="00D7124D">
      <w:pPr>
        <w:pStyle w:val="Titolo3"/>
        <w:rPr>
          <w:rFonts w:ascii="Georgia" w:hAnsi="Georgia"/>
          <w:lang w:eastAsia="it-IT"/>
        </w:rPr>
      </w:pPr>
    </w:p>
    <w:p w14:paraId="46C0DE8A" w14:textId="70262C2C" w:rsidR="004F73AC" w:rsidRDefault="004F73AC" w:rsidP="004F73AC">
      <w:pPr>
        <w:rPr>
          <w:lang w:eastAsia="it-IT"/>
        </w:rPr>
      </w:pPr>
    </w:p>
    <w:p w14:paraId="03797E3D" w14:textId="66EC8D26" w:rsidR="004F73AC" w:rsidRDefault="004F73AC" w:rsidP="004F73AC">
      <w:pPr>
        <w:rPr>
          <w:lang w:eastAsia="it-IT"/>
        </w:rPr>
      </w:pPr>
    </w:p>
    <w:p w14:paraId="1BEFE457" w14:textId="5D17A8E8" w:rsidR="004F73AC" w:rsidRDefault="004F73AC" w:rsidP="004F73AC">
      <w:pPr>
        <w:rPr>
          <w:lang w:eastAsia="it-IT"/>
        </w:rPr>
      </w:pPr>
    </w:p>
    <w:p w14:paraId="6FB7BB2C" w14:textId="76948097" w:rsidR="004F73AC" w:rsidRDefault="004F73AC" w:rsidP="004F73AC">
      <w:pPr>
        <w:rPr>
          <w:lang w:eastAsia="it-IT"/>
        </w:rPr>
      </w:pPr>
    </w:p>
    <w:p w14:paraId="3A161991" w14:textId="7CDF9B20" w:rsidR="004F73AC" w:rsidRDefault="004F73AC" w:rsidP="004F73AC">
      <w:pPr>
        <w:rPr>
          <w:lang w:eastAsia="it-IT"/>
        </w:rPr>
      </w:pPr>
    </w:p>
    <w:p w14:paraId="294F1775" w14:textId="5A43AEA8" w:rsidR="004F73AC" w:rsidRDefault="004F73AC" w:rsidP="004F73AC">
      <w:pPr>
        <w:rPr>
          <w:lang w:eastAsia="it-IT"/>
        </w:rPr>
      </w:pPr>
    </w:p>
    <w:p w14:paraId="719043FC" w14:textId="468D1C66" w:rsidR="004F73AC" w:rsidRDefault="004F73AC" w:rsidP="004F73AC">
      <w:pPr>
        <w:rPr>
          <w:lang w:eastAsia="it-IT"/>
        </w:rPr>
      </w:pPr>
    </w:p>
    <w:p w14:paraId="2E8746A7" w14:textId="77777777" w:rsidR="004F73AC" w:rsidRPr="004F73AC" w:rsidRDefault="004F73AC" w:rsidP="004F73AC">
      <w:pPr>
        <w:rPr>
          <w:lang w:eastAsia="it-IT"/>
        </w:rPr>
      </w:pPr>
    </w:p>
    <w:p w14:paraId="094AFB14" w14:textId="64249CE0" w:rsidR="0043286E" w:rsidRPr="00787381" w:rsidRDefault="0043286E" w:rsidP="00D7124D">
      <w:pPr>
        <w:pStyle w:val="Titolo3"/>
        <w:rPr>
          <w:rFonts w:ascii="Georgia" w:hAnsi="Georgia"/>
          <w:b w:val="0"/>
          <w:lang w:eastAsia="it-IT"/>
        </w:rPr>
      </w:pPr>
      <w:bookmarkStart w:id="14" w:name="_Toc65967561"/>
      <w:r w:rsidRPr="00787381">
        <w:rPr>
          <w:rFonts w:ascii="Georgia" w:hAnsi="Georgia"/>
          <w:lang w:eastAsia="it-IT"/>
        </w:rPr>
        <w:lastRenderedPageBreak/>
        <w:t xml:space="preserve">2.2.3 Gestione </w:t>
      </w:r>
      <w:proofErr w:type="gramStart"/>
      <w:r w:rsidRPr="00787381">
        <w:rPr>
          <w:rFonts w:ascii="Georgia" w:hAnsi="Georgia"/>
          <w:lang w:eastAsia="it-IT"/>
        </w:rPr>
        <w:t>dei meeting</w:t>
      </w:r>
      <w:bookmarkEnd w:id="14"/>
      <w:proofErr w:type="gramEnd"/>
    </w:p>
    <w:bookmarkEnd w:id="13"/>
    <w:p w14:paraId="75C124BC" w14:textId="77777777" w:rsidR="00E74EDE" w:rsidRPr="0043286E" w:rsidRDefault="00E74ED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</w:p>
    <w:p w14:paraId="1C8EEB42" w14:textId="3FE1213B" w:rsidR="0043286E" w:rsidRP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Segoe UI"/>
          <w:i/>
          <w:iCs/>
          <w:sz w:val="22"/>
          <w:szCs w:val="2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 xml:space="preserve">Dalla schermata della gestione </w:t>
      </w:r>
      <w:proofErr w:type="gramStart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dei meeting</w:t>
      </w:r>
      <w:proofErr w:type="gramEnd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, cliccando sul pulsante “aggiungi meeting”, è possibile aggiungere un meeting inserendo i dati, i partecipanti (con successivo controllo che ci siano almeno due partecipanti, e un immediato controllo che il partecipante selezionato non sia stato già inserit</w:t>
      </w:r>
      <w:r w:rsidR="00E74ED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o</w:t>
      </w: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 xml:space="preserve">) e scegliere la tipologia del meeting (fisico o telematico). In base alla scelta dell’utente il sistema andrà a mostrare le sale in caso di </w:t>
      </w:r>
      <w:proofErr w:type="gramStart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meeting fisico</w:t>
      </w:r>
      <w:proofErr w:type="gramEnd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, o le piattaforme di videoconferenza nel caso di meeting telematico.</w:t>
      </w:r>
    </w:p>
    <w:p w14:paraId="31E41746" w14:textId="1FFD7C84" w:rsidR="0043286E" w:rsidRDefault="0043286E" w:rsidP="0043286E">
      <w:pPr>
        <w:spacing w:before="100" w:beforeAutospacing="1" w:after="165"/>
        <w:contextualSpacing/>
        <w:rPr>
          <w:rFonts w:ascii="Georgia" w:eastAsia="Times New Roman" w:hAnsi="Georgia" w:cs="Calibri"/>
          <w:i/>
          <w:iCs/>
          <w:sz w:val="32"/>
          <w:szCs w:val="32"/>
          <w:lang w:eastAsia="it-IT"/>
        </w:rPr>
      </w:pPr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 xml:space="preserve">Selezionando invece dalla rispettiva tabella </w:t>
      </w:r>
      <w:proofErr w:type="gramStart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>un meeting</w:t>
      </w:r>
      <w:proofErr w:type="gramEnd"/>
      <w:r w:rsidRPr="0043286E">
        <w:rPr>
          <w:rFonts w:ascii="Georgia" w:eastAsia="Times New Roman" w:hAnsi="Georgia" w:cs="Calibri"/>
          <w:i/>
          <w:iCs/>
          <w:sz w:val="32"/>
          <w:szCs w:val="32"/>
          <w:lang w:eastAsia="it-IT"/>
        </w:rPr>
        <w:t xml:space="preserve"> è possibile eliminarlo, o modificarlo andando a cambiare eventuali dati e partecipanti.</w:t>
      </w:r>
    </w:p>
    <w:p w14:paraId="5A9E9A03" w14:textId="11873890" w:rsidR="00787381" w:rsidRDefault="00787381" w:rsidP="0043286E">
      <w:pPr>
        <w:spacing w:before="100" w:beforeAutospacing="1" w:after="165"/>
        <w:contextualSpacing/>
        <w:rPr>
          <w:rFonts w:ascii="Georgia" w:eastAsia="Times New Roman" w:hAnsi="Georgia" w:cs="Calibri"/>
          <w:i/>
          <w:iCs/>
          <w:sz w:val="32"/>
          <w:szCs w:val="32"/>
          <w:lang w:eastAsia="it-IT"/>
        </w:rPr>
      </w:pPr>
    </w:p>
    <w:p w14:paraId="047275D7" w14:textId="361F7726" w:rsidR="004F73AC" w:rsidRDefault="004F73AC" w:rsidP="009F35BE">
      <w:pPr>
        <w:pStyle w:val="Titolo1"/>
        <w:rPr>
          <w:rFonts w:ascii="Georgia" w:eastAsia="Times New Roman" w:hAnsi="Georgia" w:cs="Segoe UI"/>
          <w:color w:val="123869"/>
          <w:sz w:val="52"/>
          <w:szCs w:val="52"/>
          <w:lang w:eastAsia="it-IT"/>
        </w:rPr>
      </w:pPr>
    </w:p>
    <w:p w14:paraId="702AAF90" w14:textId="309E2172" w:rsidR="004F73AC" w:rsidRDefault="004F73AC" w:rsidP="004F73AC">
      <w:pPr>
        <w:rPr>
          <w:lang w:eastAsia="it-IT"/>
        </w:rPr>
      </w:pPr>
    </w:p>
    <w:p w14:paraId="3D75EF40" w14:textId="7068461C" w:rsidR="004F73AC" w:rsidRDefault="004F73AC" w:rsidP="004F73AC">
      <w:pPr>
        <w:rPr>
          <w:lang w:eastAsia="it-IT"/>
        </w:rPr>
      </w:pPr>
    </w:p>
    <w:p w14:paraId="6B569488" w14:textId="738D290D" w:rsidR="004F73AC" w:rsidRDefault="004F73AC" w:rsidP="004F73AC">
      <w:pPr>
        <w:rPr>
          <w:lang w:eastAsia="it-IT"/>
        </w:rPr>
      </w:pPr>
    </w:p>
    <w:p w14:paraId="096CDD79" w14:textId="30792747" w:rsidR="004F73AC" w:rsidRDefault="004F73AC" w:rsidP="004F73AC">
      <w:pPr>
        <w:rPr>
          <w:lang w:eastAsia="it-IT"/>
        </w:rPr>
      </w:pPr>
    </w:p>
    <w:p w14:paraId="32E48ABD" w14:textId="04AB3421" w:rsidR="004F73AC" w:rsidRDefault="004F73AC" w:rsidP="004F73AC">
      <w:pPr>
        <w:rPr>
          <w:lang w:eastAsia="it-IT"/>
        </w:rPr>
      </w:pPr>
    </w:p>
    <w:p w14:paraId="36FB83B2" w14:textId="69F815DC" w:rsidR="004F73AC" w:rsidRDefault="004F73AC" w:rsidP="004F73AC">
      <w:pPr>
        <w:rPr>
          <w:lang w:eastAsia="it-IT"/>
        </w:rPr>
      </w:pPr>
    </w:p>
    <w:p w14:paraId="6D6B7CB9" w14:textId="4F9CC350" w:rsidR="004F73AC" w:rsidRDefault="004F73AC" w:rsidP="004F73AC">
      <w:pPr>
        <w:rPr>
          <w:lang w:eastAsia="it-IT"/>
        </w:rPr>
      </w:pPr>
    </w:p>
    <w:p w14:paraId="4BFDA283" w14:textId="5C505C3F" w:rsidR="004F73AC" w:rsidRDefault="004F73AC" w:rsidP="004F73AC">
      <w:pPr>
        <w:rPr>
          <w:lang w:eastAsia="it-IT"/>
        </w:rPr>
      </w:pPr>
    </w:p>
    <w:p w14:paraId="11EFC2DE" w14:textId="36137A4B" w:rsidR="004F73AC" w:rsidRDefault="004F73AC" w:rsidP="004F73AC">
      <w:pPr>
        <w:rPr>
          <w:lang w:eastAsia="it-IT"/>
        </w:rPr>
      </w:pPr>
    </w:p>
    <w:p w14:paraId="24475934" w14:textId="6035DE14" w:rsidR="004F73AC" w:rsidRDefault="004F73AC" w:rsidP="004F73AC">
      <w:pPr>
        <w:rPr>
          <w:lang w:eastAsia="it-IT"/>
        </w:rPr>
      </w:pPr>
    </w:p>
    <w:p w14:paraId="0D959C55" w14:textId="3F9B0E0B" w:rsidR="004F73AC" w:rsidRDefault="004F73AC" w:rsidP="004F73AC">
      <w:pPr>
        <w:rPr>
          <w:lang w:eastAsia="it-IT"/>
        </w:rPr>
      </w:pPr>
    </w:p>
    <w:p w14:paraId="3A76996F" w14:textId="72E8FE34" w:rsidR="004F73AC" w:rsidRDefault="004F73AC" w:rsidP="004F73AC">
      <w:pPr>
        <w:rPr>
          <w:lang w:eastAsia="it-IT"/>
        </w:rPr>
      </w:pPr>
    </w:p>
    <w:p w14:paraId="6F6D0AA6" w14:textId="453E6296" w:rsidR="004F73AC" w:rsidRDefault="004F73AC" w:rsidP="004F73AC">
      <w:pPr>
        <w:rPr>
          <w:lang w:eastAsia="it-IT"/>
        </w:rPr>
      </w:pPr>
    </w:p>
    <w:p w14:paraId="0558FE12" w14:textId="4217A964" w:rsidR="004F73AC" w:rsidRDefault="004F73AC" w:rsidP="004F73AC">
      <w:pPr>
        <w:rPr>
          <w:lang w:eastAsia="it-IT"/>
        </w:rPr>
      </w:pPr>
    </w:p>
    <w:p w14:paraId="20CA4BA7" w14:textId="0BC515D8" w:rsidR="004F73AC" w:rsidRDefault="004F73AC" w:rsidP="004F73AC">
      <w:pPr>
        <w:rPr>
          <w:lang w:eastAsia="it-IT"/>
        </w:rPr>
      </w:pPr>
    </w:p>
    <w:p w14:paraId="22E3C095" w14:textId="165FE80D" w:rsidR="004F73AC" w:rsidRDefault="004F73AC" w:rsidP="004F73AC">
      <w:pPr>
        <w:rPr>
          <w:lang w:eastAsia="it-IT"/>
        </w:rPr>
      </w:pPr>
    </w:p>
    <w:p w14:paraId="7855FEFB" w14:textId="1623CF3C" w:rsidR="004F73AC" w:rsidRDefault="004F73AC" w:rsidP="004F73AC">
      <w:pPr>
        <w:rPr>
          <w:lang w:eastAsia="it-IT"/>
        </w:rPr>
      </w:pPr>
    </w:p>
    <w:p w14:paraId="76D1E192" w14:textId="6CC7A7C1" w:rsidR="004F73AC" w:rsidRDefault="004F73AC" w:rsidP="004F73AC">
      <w:pPr>
        <w:rPr>
          <w:lang w:eastAsia="it-IT"/>
        </w:rPr>
      </w:pPr>
    </w:p>
    <w:p w14:paraId="427B91EC" w14:textId="1999D97D" w:rsidR="004F73AC" w:rsidRDefault="004F73AC" w:rsidP="004F73AC">
      <w:pPr>
        <w:rPr>
          <w:lang w:eastAsia="it-IT"/>
        </w:rPr>
      </w:pPr>
    </w:p>
    <w:p w14:paraId="3E394037" w14:textId="3561537A" w:rsidR="004F73AC" w:rsidRDefault="004F73AC" w:rsidP="004F73AC">
      <w:pPr>
        <w:rPr>
          <w:lang w:eastAsia="it-IT"/>
        </w:rPr>
      </w:pPr>
    </w:p>
    <w:p w14:paraId="71CC2C76" w14:textId="40D28D19" w:rsidR="004F73AC" w:rsidRDefault="004F73AC" w:rsidP="004F73AC">
      <w:pPr>
        <w:rPr>
          <w:lang w:eastAsia="it-IT"/>
        </w:rPr>
      </w:pPr>
    </w:p>
    <w:p w14:paraId="687BD704" w14:textId="71F4939C" w:rsidR="004F73AC" w:rsidRDefault="004F73AC" w:rsidP="004F73AC">
      <w:pPr>
        <w:rPr>
          <w:lang w:eastAsia="it-IT"/>
        </w:rPr>
      </w:pPr>
    </w:p>
    <w:p w14:paraId="4ECFBBBC" w14:textId="12620313" w:rsidR="004F73AC" w:rsidRDefault="004F73AC" w:rsidP="004F73AC">
      <w:pPr>
        <w:rPr>
          <w:lang w:eastAsia="it-IT"/>
        </w:rPr>
      </w:pPr>
    </w:p>
    <w:p w14:paraId="551CB955" w14:textId="49FECC04" w:rsidR="004F73AC" w:rsidRDefault="004F73AC" w:rsidP="004F73AC">
      <w:pPr>
        <w:rPr>
          <w:lang w:eastAsia="it-IT"/>
        </w:rPr>
      </w:pPr>
    </w:p>
    <w:p w14:paraId="4EE5A2FF" w14:textId="5AAAFFE7" w:rsidR="004F73AC" w:rsidRDefault="004F73AC" w:rsidP="004F73AC">
      <w:pPr>
        <w:rPr>
          <w:lang w:eastAsia="it-IT"/>
        </w:rPr>
      </w:pPr>
    </w:p>
    <w:p w14:paraId="6D283701" w14:textId="3AD30565" w:rsidR="004F73AC" w:rsidRDefault="004F73AC" w:rsidP="004F73AC">
      <w:pPr>
        <w:rPr>
          <w:lang w:eastAsia="it-IT"/>
        </w:rPr>
      </w:pPr>
    </w:p>
    <w:p w14:paraId="4C82BA0C" w14:textId="4E284DB4" w:rsidR="004F73AC" w:rsidRDefault="004F73AC" w:rsidP="004F73AC">
      <w:pPr>
        <w:rPr>
          <w:lang w:eastAsia="it-IT"/>
        </w:rPr>
      </w:pPr>
    </w:p>
    <w:p w14:paraId="7B39C914" w14:textId="72E40A89" w:rsidR="004F73AC" w:rsidRDefault="004F73AC" w:rsidP="004F73AC">
      <w:pPr>
        <w:rPr>
          <w:lang w:eastAsia="it-IT"/>
        </w:rPr>
      </w:pPr>
    </w:p>
    <w:p w14:paraId="317516CB" w14:textId="73F8284F" w:rsidR="004F73AC" w:rsidRDefault="004F73AC" w:rsidP="004F73AC">
      <w:pPr>
        <w:rPr>
          <w:lang w:eastAsia="it-IT"/>
        </w:rPr>
      </w:pPr>
    </w:p>
    <w:p w14:paraId="122F523E" w14:textId="3C72CB99" w:rsidR="004F73AC" w:rsidRDefault="004F73AC" w:rsidP="004F73AC">
      <w:pPr>
        <w:rPr>
          <w:lang w:eastAsia="it-IT"/>
        </w:rPr>
      </w:pPr>
    </w:p>
    <w:p w14:paraId="1AF97377" w14:textId="6ECF6FA0" w:rsidR="004F73AC" w:rsidRDefault="004F73AC" w:rsidP="004F73AC">
      <w:pPr>
        <w:rPr>
          <w:lang w:eastAsia="it-IT"/>
        </w:rPr>
      </w:pPr>
    </w:p>
    <w:p w14:paraId="4DD8C6BC" w14:textId="77777777" w:rsidR="004F73AC" w:rsidRPr="004F73AC" w:rsidRDefault="004F73AC" w:rsidP="004F73AC">
      <w:pPr>
        <w:rPr>
          <w:lang w:eastAsia="it-IT"/>
        </w:rPr>
      </w:pPr>
    </w:p>
    <w:p w14:paraId="44CEC503" w14:textId="34FDB76C" w:rsidR="00787381" w:rsidRPr="004F73AC" w:rsidRDefault="00787381" w:rsidP="009F35BE">
      <w:pPr>
        <w:pStyle w:val="Titolo1"/>
        <w:rPr>
          <w:rFonts w:ascii="Georgia" w:eastAsia="Times New Roman" w:hAnsi="Georgia" w:cs="Segoe UI"/>
          <w:color w:val="123869"/>
          <w:sz w:val="52"/>
          <w:szCs w:val="52"/>
          <w:lang w:eastAsia="it-IT"/>
        </w:rPr>
      </w:pPr>
      <w:bookmarkStart w:id="15" w:name="_Toc65967562"/>
      <w:r w:rsidRPr="004F73AC">
        <w:rPr>
          <w:rFonts w:ascii="Georgia" w:eastAsia="Times New Roman" w:hAnsi="Georgia" w:cs="Segoe UI"/>
          <w:color w:val="123869"/>
          <w:sz w:val="52"/>
          <w:szCs w:val="52"/>
          <w:lang w:eastAsia="it-IT"/>
        </w:rPr>
        <w:lastRenderedPageBreak/>
        <w:t>3 Class Diagram</w:t>
      </w:r>
      <w:bookmarkEnd w:id="15"/>
    </w:p>
    <w:p w14:paraId="2C953CAD" w14:textId="33726FE0" w:rsidR="00787381" w:rsidRDefault="00787381" w:rsidP="00787381">
      <w:pPr>
        <w:rPr>
          <w:lang w:eastAsia="it-IT"/>
        </w:rPr>
      </w:pPr>
    </w:p>
    <w:p w14:paraId="483ABE5D" w14:textId="7F6D0024" w:rsidR="00787381" w:rsidRDefault="00787381" w:rsidP="00787381">
      <w:pPr>
        <w:rPr>
          <w:rFonts w:ascii="Georgia" w:hAnsi="Georgia"/>
          <w:i/>
          <w:iCs/>
          <w:sz w:val="32"/>
          <w:szCs w:val="32"/>
          <w:lang w:eastAsia="it-IT"/>
        </w:rPr>
      </w:pPr>
      <w:r>
        <w:rPr>
          <w:rFonts w:ascii="Georgia" w:hAnsi="Georgia"/>
          <w:i/>
          <w:iCs/>
          <w:sz w:val="32"/>
          <w:szCs w:val="32"/>
          <w:lang w:eastAsia="it-IT"/>
        </w:rPr>
        <w:t xml:space="preserve">Segue L’immagine del Class </w:t>
      </w:r>
      <w:proofErr w:type="spellStart"/>
      <w:r>
        <w:rPr>
          <w:rFonts w:ascii="Georgia" w:hAnsi="Georgia"/>
          <w:i/>
          <w:iCs/>
          <w:sz w:val="32"/>
          <w:szCs w:val="32"/>
          <w:lang w:eastAsia="it-IT"/>
        </w:rPr>
        <w:t>Diagramm</w:t>
      </w:r>
      <w:proofErr w:type="spellEnd"/>
      <w:r>
        <w:rPr>
          <w:rFonts w:ascii="Georgia" w:hAnsi="Georgia"/>
          <w:i/>
          <w:iCs/>
          <w:sz w:val="32"/>
          <w:szCs w:val="32"/>
          <w:lang w:eastAsia="it-IT"/>
        </w:rPr>
        <w:t xml:space="preserve"> dell’applicativo.</w:t>
      </w:r>
    </w:p>
    <w:p w14:paraId="13AB6FC6" w14:textId="77777777" w:rsidR="004F73AC" w:rsidRDefault="004F73AC" w:rsidP="00787381">
      <w:pPr>
        <w:rPr>
          <w:rFonts w:ascii="Georgia" w:hAnsi="Georgia"/>
          <w:i/>
          <w:iCs/>
          <w:sz w:val="32"/>
          <w:szCs w:val="32"/>
          <w:lang w:eastAsia="it-IT"/>
        </w:rPr>
      </w:pPr>
    </w:p>
    <w:p w14:paraId="19D72D50" w14:textId="56566573" w:rsidR="00787381" w:rsidRPr="00787381" w:rsidRDefault="00787381" w:rsidP="00787381">
      <w:pPr>
        <w:rPr>
          <w:rFonts w:ascii="Georgia" w:hAnsi="Georgia"/>
          <w:i/>
          <w:iCs/>
          <w:sz w:val="32"/>
          <w:szCs w:val="32"/>
          <w:lang w:eastAsia="it-IT"/>
        </w:rPr>
      </w:pPr>
      <w:r>
        <w:rPr>
          <w:rFonts w:ascii="Georgia" w:hAnsi="Georgia"/>
          <w:i/>
          <w:iCs/>
          <w:noProof/>
          <w:sz w:val="32"/>
          <w:szCs w:val="32"/>
          <w:lang w:eastAsia="it-IT"/>
        </w:rPr>
        <w:drawing>
          <wp:inline distT="0" distB="0" distL="0" distR="0" wp14:anchorId="4B7EDAD9" wp14:editId="74ABA0CD">
            <wp:extent cx="6767830" cy="4770755"/>
            <wp:effectExtent l="0" t="0" r="0" b="0"/>
            <wp:docPr id="6" name="Immagine 6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F6D5" w14:textId="77777777" w:rsidR="0043286E" w:rsidRDefault="0043286E" w:rsidP="00B1021C"/>
    <w:p w14:paraId="6440F22F" w14:textId="2D6367F4" w:rsidR="00A24793" w:rsidRDefault="009F35BE" w:rsidP="009F35BE">
      <w:pPr>
        <w:rPr>
          <w:rFonts w:ascii="Georgia" w:hAnsi="Georgia"/>
          <w:i/>
          <w:iCs/>
          <w:sz w:val="32"/>
          <w:szCs w:val="32"/>
        </w:rPr>
      </w:pPr>
      <w:bookmarkStart w:id="16" w:name="_Hlk65964683"/>
      <w:r>
        <w:rPr>
          <w:rFonts w:ascii="Georgia" w:hAnsi="Georgia"/>
          <w:i/>
          <w:iCs/>
          <w:sz w:val="32"/>
          <w:szCs w:val="32"/>
        </w:rPr>
        <w:t>Per una visione migliore dell’immagine cliccare su</w:t>
      </w:r>
      <w:r w:rsidR="0045163B">
        <w:rPr>
          <w:rFonts w:ascii="Georgia" w:hAnsi="Georgia"/>
          <w:i/>
          <w:iCs/>
          <w:sz w:val="32"/>
          <w:szCs w:val="32"/>
        </w:rPr>
        <w:t xml:space="preserve"> di essa.</w:t>
      </w:r>
    </w:p>
    <w:bookmarkEnd w:id="16"/>
    <w:p w14:paraId="5345347D" w14:textId="20FB852A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6C30695B" w14:textId="1846C4BE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6DF66A16" w14:textId="2150CF9F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3439C388" w14:textId="270EF7CC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04451A37" w14:textId="6A0B5FEF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516C3741" w14:textId="3F9093E0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2885DB5B" w14:textId="323D09E0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6AB0ABB7" w14:textId="16B8876A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0C69BC8F" w14:textId="4F736016" w:rsidR="004F73AC" w:rsidRDefault="004F73AC" w:rsidP="009F35BE">
      <w:pPr>
        <w:pStyle w:val="Titolo1"/>
        <w:rPr>
          <w:rFonts w:ascii="Georgia" w:hAnsi="Georgia"/>
          <w:sz w:val="52"/>
          <w:szCs w:val="52"/>
        </w:rPr>
      </w:pPr>
    </w:p>
    <w:p w14:paraId="183A174B" w14:textId="079C4FEC" w:rsidR="004F73AC" w:rsidRDefault="004F73AC" w:rsidP="004F73AC"/>
    <w:p w14:paraId="12B2C2A4" w14:textId="77777777" w:rsidR="004F73AC" w:rsidRPr="004F73AC" w:rsidRDefault="004F73AC" w:rsidP="004F73AC"/>
    <w:p w14:paraId="402FB19E" w14:textId="4B2603B9" w:rsidR="009F35BE" w:rsidRPr="004F73AC" w:rsidRDefault="009F35BE" w:rsidP="009F35BE">
      <w:pPr>
        <w:pStyle w:val="Titolo1"/>
        <w:rPr>
          <w:rFonts w:ascii="Georgia" w:hAnsi="Georgia"/>
          <w:sz w:val="52"/>
          <w:szCs w:val="52"/>
        </w:rPr>
      </w:pPr>
      <w:bookmarkStart w:id="17" w:name="_Toc65967563"/>
      <w:r w:rsidRPr="004F73AC">
        <w:rPr>
          <w:rFonts w:ascii="Georgia" w:hAnsi="Georgia"/>
          <w:sz w:val="52"/>
          <w:szCs w:val="52"/>
        </w:rPr>
        <w:lastRenderedPageBreak/>
        <w:t>4 Sequence Diagram</w:t>
      </w:r>
      <w:bookmarkEnd w:id="17"/>
    </w:p>
    <w:p w14:paraId="396F5718" w14:textId="77777777" w:rsidR="004F73AC" w:rsidRPr="004F73AC" w:rsidRDefault="004F73AC" w:rsidP="004F73AC"/>
    <w:p w14:paraId="7B62B325" w14:textId="4959A3DB" w:rsidR="009F35BE" w:rsidRPr="004F73AC" w:rsidRDefault="004F73AC" w:rsidP="004F73AC">
      <w:pPr>
        <w:pStyle w:val="Titolo2"/>
        <w:rPr>
          <w:b/>
          <w:bCs/>
          <w:i w:val="0"/>
          <w:iCs/>
          <w:color w:val="123869"/>
          <w:sz w:val="44"/>
          <w:szCs w:val="28"/>
        </w:rPr>
      </w:pPr>
      <w:bookmarkStart w:id="18" w:name="_Toc65967564"/>
      <w:r w:rsidRPr="004F73AC">
        <w:rPr>
          <w:b/>
          <w:bCs/>
          <w:i w:val="0"/>
          <w:iCs/>
          <w:color w:val="123869"/>
          <w:sz w:val="44"/>
          <w:szCs w:val="28"/>
        </w:rPr>
        <w:t>4.1 Inserimento Meeting Fisico</w:t>
      </w:r>
      <w:bookmarkEnd w:id="18"/>
    </w:p>
    <w:p w14:paraId="0EEFF163" w14:textId="393C5AAA" w:rsidR="004F73AC" w:rsidRDefault="004F73AC" w:rsidP="004F73AC"/>
    <w:p w14:paraId="5B6F0080" w14:textId="5F43DC3C" w:rsidR="004F73AC" w:rsidRPr="004F73AC" w:rsidRDefault="004F73AC" w:rsidP="004F73AC">
      <w:pPr>
        <w:rPr>
          <w:rFonts w:ascii="Georgia" w:hAnsi="Georgia"/>
          <w:i/>
          <w:iCs/>
          <w:sz w:val="32"/>
          <w:szCs w:val="32"/>
        </w:rPr>
      </w:pPr>
      <w:r w:rsidRPr="004F73AC">
        <w:rPr>
          <w:rFonts w:ascii="Georgia" w:hAnsi="Georgia"/>
          <w:i/>
          <w:iCs/>
          <w:sz w:val="32"/>
          <w:szCs w:val="32"/>
        </w:rPr>
        <w:t xml:space="preserve">Segue l’immagine del sequence diagram per l’inserimento di </w:t>
      </w:r>
      <w:proofErr w:type="gramStart"/>
      <w:r w:rsidRPr="004F73AC">
        <w:rPr>
          <w:rFonts w:ascii="Georgia" w:hAnsi="Georgia"/>
          <w:i/>
          <w:iCs/>
          <w:sz w:val="32"/>
          <w:szCs w:val="32"/>
        </w:rPr>
        <w:t>un meeting fisico</w:t>
      </w:r>
      <w:proofErr w:type="gramEnd"/>
      <w:r w:rsidRPr="004F73AC">
        <w:rPr>
          <w:rFonts w:ascii="Georgia" w:hAnsi="Georgia"/>
          <w:i/>
          <w:iCs/>
          <w:sz w:val="32"/>
          <w:szCs w:val="32"/>
        </w:rPr>
        <w:t>.</w:t>
      </w:r>
    </w:p>
    <w:p w14:paraId="658FC991" w14:textId="77777777" w:rsidR="004F73AC" w:rsidRPr="004F73AC" w:rsidRDefault="004F73AC" w:rsidP="004F73AC"/>
    <w:p w14:paraId="3DC1621D" w14:textId="5AFF72B0" w:rsidR="004F73AC" w:rsidRPr="004F73AC" w:rsidRDefault="004F73AC" w:rsidP="004F73AC">
      <w:r>
        <w:rPr>
          <w:noProof/>
        </w:rPr>
        <w:drawing>
          <wp:inline distT="0" distB="0" distL="0" distR="0" wp14:anchorId="14DFB11E" wp14:editId="01A29400">
            <wp:extent cx="6767830" cy="6322695"/>
            <wp:effectExtent l="0" t="0" r="0" b="1905"/>
            <wp:docPr id="7" name="Immagine 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>
                      <a:hlinkClick r:id="rId13"/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EFDA" w14:textId="5834AC65" w:rsidR="009F35BE" w:rsidRDefault="009F35BE" w:rsidP="009F35BE">
      <w:pPr>
        <w:rPr>
          <w:rFonts w:ascii="Georgia" w:hAnsi="Georgia"/>
          <w:i/>
          <w:iCs/>
          <w:sz w:val="32"/>
          <w:szCs w:val="32"/>
        </w:rPr>
      </w:pPr>
    </w:p>
    <w:p w14:paraId="211EC4AA" w14:textId="77777777" w:rsidR="0045163B" w:rsidRDefault="0045163B" w:rsidP="0045163B">
      <w:pPr>
        <w:rPr>
          <w:rFonts w:ascii="Georgia" w:hAnsi="Georgia"/>
          <w:i/>
          <w:iCs/>
          <w:sz w:val="32"/>
          <w:szCs w:val="32"/>
        </w:rPr>
      </w:pPr>
      <w:r>
        <w:rPr>
          <w:rFonts w:ascii="Georgia" w:hAnsi="Georgia"/>
          <w:i/>
          <w:iCs/>
          <w:sz w:val="32"/>
          <w:szCs w:val="32"/>
        </w:rPr>
        <w:t>Per una visione migliore dell’immagine cliccare su di essa.</w:t>
      </w:r>
    </w:p>
    <w:p w14:paraId="1E0E4E5A" w14:textId="25E0A053" w:rsidR="004F73AC" w:rsidRDefault="004F73AC" w:rsidP="009F35BE">
      <w:pPr>
        <w:rPr>
          <w:rFonts w:ascii="Georgia" w:hAnsi="Georgia"/>
          <w:i/>
          <w:iCs/>
          <w:sz w:val="32"/>
          <w:szCs w:val="32"/>
        </w:rPr>
      </w:pPr>
    </w:p>
    <w:p w14:paraId="35734A86" w14:textId="22FEBD44" w:rsidR="004F73AC" w:rsidRDefault="004F73AC" w:rsidP="009F35BE">
      <w:pPr>
        <w:rPr>
          <w:rFonts w:ascii="Georgia" w:hAnsi="Georgia"/>
          <w:i/>
          <w:iCs/>
          <w:sz w:val="32"/>
          <w:szCs w:val="32"/>
        </w:rPr>
      </w:pPr>
    </w:p>
    <w:p w14:paraId="21AF913A" w14:textId="67632866" w:rsidR="004F73AC" w:rsidRDefault="004F73AC" w:rsidP="009F35BE">
      <w:pPr>
        <w:rPr>
          <w:rFonts w:ascii="Georgia" w:hAnsi="Georgia"/>
          <w:i/>
          <w:iCs/>
          <w:sz w:val="32"/>
          <w:szCs w:val="32"/>
        </w:rPr>
      </w:pPr>
    </w:p>
    <w:p w14:paraId="6211B216" w14:textId="5BE9D872" w:rsidR="004F73AC" w:rsidRDefault="004F73AC" w:rsidP="009F35BE">
      <w:pPr>
        <w:rPr>
          <w:rFonts w:ascii="Georgia" w:hAnsi="Georgia"/>
          <w:i/>
          <w:iCs/>
          <w:sz w:val="32"/>
          <w:szCs w:val="32"/>
        </w:rPr>
      </w:pPr>
    </w:p>
    <w:p w14:paraId="3521812E" w14:textId="61658D89" w:rsidR="004F73AC" w:rsidRDefault="004F73AC" w:rsidP="009F35BE">
      <w:pPr>
        <w:rPr>
          <w:rFonts w:ascii="Georgia" w:hAnsi="Georgia"/>
          <w:i/>
          <w:iCs/>
          <w:sz w:val="32"/>
          <w:szCs w:val="32"/>
        </w:rPr>
      </w:pPr>
    </w:p>
    <w:p w14:paraId="1D57AF17" w14:textId="47E4B6BC" w:rsidR="004F73AC" w:rsidRDefault="004F73AC" w:rsidP="009F35BE">
      <w:pPr>
        <w:rPr>
          <w:rFonts w:ascii="Georgia" w:hAnsi="Georgia"/>
          <w:i/>
          <w:iCs/>
          <w:sz w:val="32"/>
          <w:szCs w:val="32"/>
        </w:rPr>
      </w:pPr>
    </w:p>
    <w:p w14:paraId="2C4318AC" w14:textId="6DCC76E1" w:rsidR="004F73AC" w:rsidRDefault="004F73AC" w:rsidP="004F73AC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19" w:name="_Toc65967565"/>
      <w:r w:rsidRPr="004F73AC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t>4.2 Elimina Dipendente</w:t>
      </w:r>
      <w:bookmarkEnd w:id="19"/>
    </w:p>
    <w:p w14:paraId="57F99710" w14:textId="1D252E6F" w:rsidR="004F73AC" w:rsidRDefault="004F73AC" w:rsidP="004F73AC"/>
    <w:p w14:paraId="36732833" w14:textId="3637488D" w:rsidR="004F73AC" w:rsidRPr="004F73AC" w:rsidRDefault="004F73AC" w:rsidP="004F73AC">
      <w:pPr>
        <w:rPr>
          <w:rFonts w:ascii="Georgia" w:hAnsi="Georgia"/>
          <w:i/>
          <w:iCs/>
          <w:sz w:val="32"/>
          <w:szCs w:val="32"/>
        </w:rPr>
      </w:pPr>
      <w:r w:rsidRPr="004F73AC">
        <w:rPr>
          <w:rFonts w:ascii="Georgia" w:hAnsi="Georgia"/>
          <w:i/>
          <w:iCs/>
          <w:sz w:val="32"/>
          <w:szCs w:val="32"/>
        </w:rPr>
        <w:t>Segue l’immagine del sequence diagram per l’eliminazione di un dipendente.</w:t>
      </w:r>
    </w:p>
    <w:p w14:paraId="79B2A3BB" w14:textId="5540303F" w:rsidR="004F73AC" w:rsidRDefault="004F73AC" w:rsidP="004F73AC"/>
    <w:p w14:paraId="1A87CFB5" w14:textId="469D70E0" w:rsidR="004F73AC" w:rsidRDefault="004F73AC" w:rsidP="004F73AC">
      <w:r>
        <w:rPr>
          <w:noProof/>
        </w:rPr>
        <w:drawing>
          <wp:inline distT="0" distB="0" distL="0" distR="0" wp14:anchorId="1F7AEA03" wp14:editId="3A7E3607">
            <wp:extent cx="6767830" cy="3923030"/>
            <wp:effectExtent l="0" t="0" r="0" b="1270"/>
            <wp:docPr id="8" name="Immagine 8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>
                      <a:hlinkClick r:id="rId15"/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263B" w14:textId="151952D8" w:rsidR="004F73AC" w:rsidRDefault="004F73AC" w:rsidP="004F73AC"/>
    <w:p w14:paraId="078BF653" w14:textId="78658164" w:rsidR="004F73AC" w:rsidRDefault="004F73AC" w:rsidP="004F73AC"/>
    <w:p w14:paraId="6921DEB3" w14:textId="53695F27" w:rsidR="004F73AC" w:rsidRDefault="004F73AC" w:rsidP="004F73AC"/>
    <w:p w14:paraId="0C744B1D" w14:textId="6472593F" w:rsidR="004F73AC" w:rsidRDefault="004F73AC" w:rsidP="004F73AC"/>
    <w:p w14:paraId="346B6CEC" w14:textId="77777777" w:rsidR="0045163B" w:rsidRDefault="0045163B" w:rsidP="0045163B">
      <w:pPr>
        <w:rPr>
          <w:rFonts w:ascii="Georgia" w:hAnsi="Georgia"/>
          <w:i/>
          <w:iCs/>
          <w:sz w:val="32"/>
          <w:szCs w:val="32"/>
        </w:rPr>
      </w:pPr>
      <w:r>
        <w:rPr>
          <w:rFonts w:ascii="Georgia" w:hAnsi="Georgia"/>
          <w:i/>
          <w:iCs/>
          <w:sz w:val="32"/>
          <w:szCs w:val="32"/>
        </w:rPr>
        <w:t>Per una visione migliore dell’immagine cliccare su di essa.</w:t>
      </w:r>
    </w:p>
    <w:p w14:paraId="11D6AB31" w14:textId="73724074" w:rsidR="004F73AC" w:rsidRDefault="004F73AC" w:rsidP="004F73AC"/>
    <w:p w14:paraId="011F9130" w14:textId="33119968" w:rsidR="004F73AC" w:rsidRDefault="004F73AC" w:rsidP="004F73AC"/>
    <w:p w14:paraId="453702C0" w14:textId="6A71482A" w:rsidR="004F73AC" w:rsidRDefault="004F73AC" w:rsidP="004F73AC"/>
    <w:p w14:paraId="16EA75A3" w14:textId="3BAFA3CA" w:rsidR="004F73AC" w:rsidRDefault="004F73AC" w:rsidP="004F73AC"/>
    <w:p w14:paraId="5C2B515A" w14:textId="04DCC2CA" w:rsidR="004F73AC" w:rsidRDefault="004F73AC" w:rsidP="004F73AC"/>
    <w:p w14:paraId="242971BD" w14:textId="64FD1588" w:rsidR="004F73AC" w:rsidRDefault="004F73AC" w:rsidP="004F73AC"/>
    <w:p w14:paraId="5C2FF33F" w14:textId="3693A6DB" w:rsidR="004F73AC" w:rsidRDefault="004F73AC" w:rsidP="004F73AC"/>
    <w:p w14:paraId="5974F9C5" w14:textId="779EEF14" w:rsidR="004F73AC" w:rsidRDefault="004F73AC" w:rsidP="004F73AC"/>
    <w:p w14:paraId="2746BD6A" w14:textId="5FDD5BC1" w:rsidR="004F73AC" w:rsidRDefault="004F73AC" w:rsidP="004F73AC"/>
    <w:p w14:paraId="4A15E98F" w14:textId="45ADE2BF" w:rsidR="004F73AC" w:rsidRDefault="004F73AC" w:rsidP="004F73AC"/>
    <w:p w14:paraId="3AE0A463" w14:textId="570F2C20" w:rsidR="004F73AC" w:rsidRDefault="004F73AC" w:rsidP="004F73AC"/>
    <w:p w14:paraId="7C1CB05F" w14:textId="73A72A2A" w:rsidR="004F73AC" w:rsidRDefault="004F73AC" w:rsidP="004F73AC"/>
    <w:p w14:paraId="6F097E9F" w14:textId="5A4B9338" w:rsidR="004F73AC" w:rsidRDefault="004F73AC" w:rsidP="004F73AC"/>
    <w:p w14:paraId="205BB61E" w14:textId="79667084" w:rsidR="004F73AC" w:rsidRDefault="004F73AC" w:rsidP="004F73AC"/>
    <w:p w14:paraId="69F76D10" w14:textId="541FFB6B" w:rsidR="004F73AC" w:rsidRDefault="004F73AC" w:rsidP="004F73AC"/>
    <w:p w14:paraId="69FD1455" w14:textId="2D01E044" w:rsidR="004F73AC" w:rsidRDefault="004F73AC" w:rsidP="004F73AC"/>
    <w:p w14:paraId="3C054CF2" w14:textId="3265BB41" w:rsidR="004F73AC" w:rsidRDefault="004F73AC" w:rsidP="004F73AC"/>
    <w:p w14:paraId="768ACB73" w14:textId="5AB92955" w:rsidR="004F73AC" w:rsidRPr="004F73AC" w:rsidRDefault="004F73AC" w:rsidP="004F73AC">
      <w:pPr>
        <w:pStyle w:val="Titolo1"/>
        <w:rPr>
          <w:rFonts w:ascii="Georgia" w:hAnsi="Georgia"/>
          <w:sz w:val="52"/>
          <w:szCs w:val="52"/>
        </w:rPr>
      </w:pPr>
      <w:bookmarkStart w:id="20" w:name="_Toc65967566"/>
      <w:r w:rsidRPr="004F73AC">
        <w:rPr>
          <w:rFonts w:ascii="Georgia" w:hAnsi="Georgia"/>
          <w:sz w:val="52"/>
          <w:szCs w:val="52"/>
        </w:rPr>
        <w:lastRenderedPageBreak/>
        <w:t>5 Crc Cards</w:t>
      </w:r>
      <w:bookmarkEnd w:id="20"/>
    </w:p>
    <w:p w14:paraId="0C739AD1" w14:textId="75CB4A01" w:rsidR="004F73AC" w:rsidRDefault="004F73AC" w:rsidP="004F73AC">
      <w:pPr>
        <w:rPr>
          <w:rFonts w:ascii="Georgia" w:hAnsi="Georgia"/>
        </w:rPr>
      </w:pPr>
    </w:p>
    <w:p w14:paraId="12E3124F" w14:textId="4511F2FB" w:rsidR="004F73AC" w:rsidRDefault="004F73AC" w:rsidP="004F73AC">
      <w:pPr>
        <w:rPr>
          <w:rFonts w:ascii="Georgia" w:hAnsi="Georgia"/>
          <w:i/>
          <w:iCs/>
          <w:color w:val="123869"/>
          <w:sz w:val="32"/>
          <w:szCs w:val="32"/>
        </w:rPr>
      </w:pPr>
      <w:r>
        <w:rPr>
          <w:rFonts w:ascii="Georgia" w:hAnsi="Georgia"/>
          <w:i/>
          <w:iCs/>
          <w:color w:val="123869"/>
          <w:sz w:val="32"/>
          <w:szCs w:val="32"/>
        </w:rPr>
        <w:t xml:space="preserve">Seguono le Crc Cards per </w:t>
      </w:r>
      <w:r w:rsidR="00B77979">
        <w:rPr>
          <w:rFonts w:ascii="Georgia" w:hAnsi="Georgia"/>
          <w:i/>
          <w:iCs/>
          <w:color w:val="123869"/>
          <w:sz w:val="32"/>
          <w:szCs w:val="32"/>
        </w:rPr>
        <w:t>tutte le classi dell’applicativo.</w:t>
      </w:r>
    </w:p>
    <w:p w14:paraId="5CA353C2" w14:textId="00D12BBF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7387F1EF" w14:textId="52F98F08" w:rsidR="00B77979" w:rsidRPr="00DB5BFC" w:rsidRDefault="00B77979" w:rsidP="00B77979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21" w:name="_Toc65967567"/>
      <w:r w:rsidRPr="00DB5BFC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t>5.1 Main</w:t>
      </w:r>
      <w:bookmarkEnd w:id="21"/>
    </w:p>
    <w:p w14:paraId="4AF1115A" w14:textId="1D3395AB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5F019125" w14:textId="26C8CAD5" w:rsidR="00B77979" w:rsidRDefault="00B77979" w:rsidP="002D5C4F">
      <w:pPr>
        <w:jc w:val="center"/>
        <w:rPr>
          <w:rFonts w:ascii="Georgia" w:hAnsi="Georgia"/>
          <w:i/>
          <w:iCs/>
          <w:color w:val="123869"/>
          <w:sz w:val="32"/>
          <w:szCs w:val="32"/>
        </w:rPr>
      </w:pPr>
      <w:r>
        <w:rPr>
          <w:rFonts w:ascii="Georgia" w:hAnsi="Georgia"/>
          <w:i/>
          <w:iCs/>
          <w:noProof/>
          <w:color w:val="123869"/>
          <w:sz w:val="32"/>
          <w:szCs w:val="32"/>
        </w:rPr>
        <w:drawing>
          <wp:inline distT="0" distB="0" distL="0" distR="0" wp14:anchorId="02FA67D9" wp14:editId="089AD297">
            <wp:extent cx="4486274" cy="277177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" t="2420" r="60944" b="38878"/>
                    <a:stretch/>
                  </pic:blipFill>
                  <pic:spPr bwMode="auto">
                    <a:xfrm>
                      <a:off x="0" y="0"/>
                      <a:ext cx="4493513" cy="2776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A1AEF" w14:textId="41934034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158F18D6" w14:textId="60255DE4" w:rsidR="00B77979" w:rsidRPr="0034755F" w:rsidRDefault="00B77979" w:rsidP="0034755F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22" w:name="_Toc65967568"/>
      <w:r w:rsidRPr="0034755F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t>5.2 DBConnection</w:t>
      </w:r>
      <w:bookmarkEnd w:id="22"/>
    </w:p>
    <w:p w14:paraId="148FE87F" w14:textId="6FD6FC7E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25A15BFF" w14:textId="1D4B1247" w:rsidR="00B77979" w:rsidRDefault="00B77979" w:rsidP="002D5C4F">
      <w:pPr>
        <w:jc w:val="center"/>
        <w:rPr>
          <w:rFonts w:ascii="Georgia" w:hAnsi="Georgia"/>
          <w:i/>
          <w:iCs/>
          <w:color w:val="123869"/>
          <w:sz w:val="32"/>
          <w:szCs w:val="32"/>
        </w:rPr>
      </w:pPr>
      <w:r>
        <w:rPr>
          <w:rFonts w:ascii="Georgia" w:hAnsi="Georgia"/>
          <w:i/>
          <w:iCs/>
          <w:noProof/>
          <w:color w:val="123869"/>
          <w:sz w:val="32"/>
          <w:szCs w:val="32"/>
        </w:rPr>
        <w:drawing>
          <wp:inline distT="0" distB="0" distL="0" distR="0" wp14:anchorId="6408EAB5" wp14:editId="0BF7A566">
            <wp:extent cx="4333874" cy="272415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" t="1663" r="61001" b="38872"/>
                    <a:stretch/>
                  </pic:blipFill>
                  <pic:spPr bwMode="auto">
                    <a:xfrm>
                      <a:off x="0" y="0"/>
                      <a:ext cx="4359082" cy="273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04020" w14:textId="16C8F4D4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094530F9" w14:textId="3690FB18" w:rsidR="004F73AC" w:rsidRDefault="004F73AC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495863E6" w14:textId="77777777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3464ECA9" w14:textId="77777777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595E1406" w14:textId="77777777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0653384D" w14:textId="77777777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3BD72C61" w14:textId="77777777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31AF0217" w14:textId="77777777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72FD94AB" w14:textId="48CE696B" w:rsidR="00B77979" w:rsidRPr="0034755F" w:rsidRDefault="00B77979" w:rsidP="0034755F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23" w:name="_Toc65967569"/>
      <w:r w:rsidRPr="0034755F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t>5.3 Controller</w:t>
      </w:r>
      <w:bookmarkEnd w:id="23"/>
    </w:p>
    <w:p w14:paraId="2ABA66B9" w14:textId="4C038A58" w:rsidR="00B77979" w:rsidRDefault="00B77979" w:rsidP="004F73AC">
      <w:pPr>
        <w:rPr>
          <w:rFonts w:ascii="Georgia" w:hAnsi="Georgia"/>
          <w:i/>
          <w:iCs/>
          <w:color w:val="123869"/>
          <w:sz w:val="32"/>
          <w:szCs w:val="32"/>
        </w:rPr>
      </w:pPr>
    </w:p>
    <w:p w14:paraId="3EDF2238" w14:textId="5DAA0A16" w:rsidR="00B77979" w:rsidRDefault="00B77979" w:rsidP="002D5C4F">
      <w:pPr>
        <w:jc w:val="center"/>
      </w:pPr>
      <w:r>
        <w:rPr>
          <w:noProof/>
        </w:rPr>
        <w:drawing>
          <wp:inline distT="0" distB="0" distL="0" distR="0" wp14:anchorId="1437B4B1" wp14:editId="024CF6F0">
            <wp:extent cx="4222911" cy="7705725"/>
            <wp:effectExtent l="0" t="0" r="6350" b="0"/>
            <wp:docPr id="11" name="Immagine 1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testo&#10;&#10;Descrizione generat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00" cy="77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D0F9" w14:textId="53C9F7DC" w:rsidR="00B77979" w:rsidRDefault="00B77979" w:rsidP="004F73AC"/>
    <w:p w14:paraId="06368A11" w14:textId="755B6B2A" w:rsidR="00B77979" w:rsidRDefault="00B77979" w:rsidP="004F73AC"/>
    <w:p w14:paraId="4F2B24EA" w14:textId="45340C2F" w:rsidR="00B77979" w:rsidRDefault="00B77979" w:rsidP="004F73AC"/>
    <w:p w14:paraId="78C4457B" w14:textId="1CAA7ACB" w:rsidR="00B77979" w:rsidRDefault="00B77979" w:rsidP="004F73AC"/>
    <w:p w14:paraId="53358201" w14:textId="46C94C69" w:rsidR="00B77979" w:rsidRDefault="00B77979" w:rsidP="004F73AC"/>
    <w:p w14:paraId="33852F23" w14:textId="176E2723" w:rsidR="00B77979" w:rsidRDefault="00B77979" w:rsidP="004F73AC"/>
    <w:p w14:paraId="77E01FE3" w14:textId="6C342DD1" w:rsidR="00B77979" w:rsidRDefault="00B77979" w:rsidP="004F73AC"/>
    <w:p w14:paraId="0EB51F27" w14:textId="77777777" w:rsidR="00B77979" w:rsidRPr="0034755F" w:rsidRDefault="00B77979" w:rsidP="0034755F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24" w:name="_Toc65967570"/>
      <w:r w:rsidRPr="0034755F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t>5.4 Classi GUI</w:t>
      </w:r>
      <w:bookmarkEnd w:id="24"/>
    </w:p>
    <w:p w14:paraId="17EF925B" w14:textId="77777777" w:rsidR="00B77979" w:rsidRDefault="00B77979" w:rsidP="004F73AC"/>
    <w:p w14:paraId="3166D0B4" w14:textId="493167AA" w:rsidR="00E62F4F" w:rsidRDefault="00B77979" w:rsidP="00E62F4F">
      <w:r>
        <w:rPr>
          <w:noProof/>
        </w:rPr>
        <w:drawing>
          <wp:inline distT="0" distB="0" distL="0" distR="0" wp14:anchorId="6707BE03" wp14:editId="6F78AE5C">
            <wp:extent cx="3316677" cy="2009775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2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6014"/>
                    <a:stretch/>
                  </pic:blipFill>
                  <pic:spPr bwMode="auto">
                    <a:xfrm>
                      <a:off x="0" y="0"/>
                      <a:ext cx="3336468" cy="2021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F4F">
        <w:t xml:space="preserve"> </w:t>
      </w:r>
      <w:r>
        <w:rPr>
          <w:noProof/>
        </w:rPr>
        <w:drawing>
          <wp:inline distT="0" distB="0" distL="0" distR="0" wp14:anchorId="23DBF12B" wp14:editId="589DF6A3">
            <wp:extent cx="3360790" cy="2009775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38" b="37063"/>
                    <a:stretch/>
                  </pic:blipFill>
                  <pic:spPr bwMode="auto">
                    <a:xfrm>
                      <a:off x="0" y="0"/>
                      <a:ext cx="3369690" cy="2015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23EA0" w14:textId="4220D59C" w:rsidR="00E62F4F" w:rsidRDefault="00E62F4F" w:rsidP="00E62F4F"/>
    <w:p w14:paraId="00AF9260" w14:textId="6A8F120A" w:rsidR="00E62F4F" w:rsidRDefault="00E62F4F" w:rsidP="00E62F4F"/>
    <w:p w14:paraId="0DB3E713" w14:textId="77777777" w:rsidR="00E62F4F" w:rsidRDefault="00E62F4F" w:rsidP="00E62F4F"/>
    <w:p w14:paraId="00E153E7" w14:textId="77777777" w:rsidR="00E62F4F" w:rsidRDefault="00E62F4F" w:rsidP="00E62F4F"/>
    <w:p w14:paraId="7B3878B4" w14:textId="77777777" w:rsidR="00E62F4F" w:rsidRDefault="00E62F4F" w:rsidP="00E62F4F"/>
    <w:p w14:paraId="2E97E80D" w14:textId="5EEC9B77" w:rsidR="00E62F4F" w:rsidRDefault="00B77979" w:rsidP="00E62F4F">
      <w:r>
        <w:rPr>
          <w:noProof/>
        </w:rPr>
        <w:drawing>
          <wp:inline distT="0" distB="0" distL="0" distR="0" wp14:anchorId="7B009194" wp14:editId="3805C804">
            <wp:extent cx="3340510" cy="20574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4965"/>
                    <a:stretch/>
                  </pic:blipFill>
                  <pic:spPr bwMode="auto">
                    <a:xfrm>
                      <a:off x="0" y="0"/>
                      <a:ext cx="3346250" cy="206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1F6DB" wp14:editId="3211D6E8">
            <wp:extent cx="3265822" cy="2047875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1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56" b="33566"/>
                    <a:stretch/>
                  </pic:blipFill>
                  <pic:spPr bwMode="auto">
                    <a:xfrm>
                      <a:off x="0" y="0"/>
                      <a:ext cx="3271778" cy="205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51B38" w14:textId="47583BEF" w:rsidR="00E62F4F" w:rsidRDefault="00E62F4F" w:rsidP="00E62F4F"/>
    <w:p w14:paraId="1F000E47" w14:textId="60307416" w:rsidR="00E62F4F" w:rsidRDefault="00E62F4F" w:rsidP="00E62F4F"/>
    <w:p w14:paraId="3DE255F8" w14:textId="2F08ED1A" w:rsidR="00E62F4F" w:rsidRDefault="00E62F4F" w:rsidP="00E62F4F"/>
    <w:p w14:paraId="047CC867" w14:textId="77777777" w:rsidR="00E62F4F" w:rsidRDefault="00E62F4F" w:rsidP="00E62F4F"/>
    <w:p w14:paraId="744F35E1" w14:textId="77777777" w:rsidR="00E62F4F" w:rsidRDefault="00E62F4F" w:rsidP="00E62F4F"/>
    <w:p w14:paraId="14821F04" w14:textId="77777777" w:rsidR="00E62F4F" w:rsidRDefault="00B77979" w:rsidP="00E62F4F">
      <w:r>
        <w:rPr>
          <w:noProof/>
        </w:rPr>
        <w:drawing>
          <wp:inline distT="0" distB="0" distL="0" distR="0" wp14:anchorId="35F8E13C" wp14:editId="1E3F0BA3">
            <wp:extent cx="3343018" cy="2047875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16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5315"/>
                    <a:stretch/>
                  </pic:blipFill>
                  <pic:spPr bwMode="auto">
                    <a:xfrm>
                      <a:off x="0" y="0"/>
                      <a:ext cx="3346457" cy="204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A4537" wp14:editId="1F7A1642">
            <wp:extent cx="3341557" cy="203835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78" b="36014"/>
                    <a:stretch/>
                  </pic:blipFill>
                  <pic:spPr bwMode="auto">
                    <a:xfrm>
                      <a:off x="0" y="0"/>
                      <a:ext cx="3349758" cy="204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881CE" w14:textId="77777777" w:rsidR="00E62F4F" w:rsidRDefault="00B77979" w:rsidP="00E62F4F">
      <w:r>
        <w:rPr>
          <w:noProof/>
        </w:rPr>
        <w:lastRenderedPageBreak/>
        <w:drawing>
          <wp:inline distT="0" distB="0" distL="0" distR="0" wp14:anchorId="2766E985" wp14:editId="28D6CBFB">
            <wp:extent cx="3337540" cy="207645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38" b="34368"/>
                    <a:stretch/>
                  </pic:blipFill>
                  <pic:spPr bwMode="auto">
                    <a:xfrm>
                      <a:off x="0" y="0"/>
                      <a:ext cx="3340657" cy="2078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CB0F7" wp14:editId="192AC47F">
            <wp:extent cx="3400888" cy="2076450"/>
            <wp:effectExtent l="0" t="0" r="9525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 19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56" b="35315"/>
                    <a:stretch/>
                  </pic:blipFill>
                  <pic:spPr bwMode="auto">
                    <a:xfrm>
                      <a:off x="0" y="0"/>
                      <a:ext cx="3405311" cy="207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1135E" w14:textId="77777777" w:rsidR="00E62F4F" w:rsidRDefault="00E62F4F" w:rsidP="00E62F4F"/>
    <w:p w14:paraId="5313C30A" w14:textId="77777777" w:rsidR="00E62F4F" w:rsidRDefault="00E62F4F" w:rsidP="00E62F4F"/>
    <w:p w14:paraId="0EBBB028" w14:textId="77777777" w:rsidR="00E62F4F" w:rsidRDefault="00B77979" w:rsidP="00E62F4F">
      <w:r>
        <w:rPr>
          <w:noProof/>
        </w:rPr>
        <w:drawing>
          <wp:inline distT="0" distB="0" distL="0" distR="0" wp14:anchorId="681D0FF9" wp14:editId="53DF56CA">
            <wp:extent cx="3289756" cy="1971675"/>
            <wp:effectExtent l="0" t="0" r="635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 20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6713"/>
                    <a:stretch/>
                  </pic:blipFill>
                  <pic:spPr bwMode="auto">
                    <a:xfrm>
                      <a:off x="0" y="0"/>
                      <a:ext cx="3297782" cy="197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D6BD8" wp14:editId="365DB7AA">
            <wp:extent cx="3236119" cy="1971675"/>
            <wp:effectExtent l="0" t="0" r="254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magine 2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5664"/>
                    <a:stretch/>
                  </pic:blipFill>
                  <pic:spPr bwMode="auto">
                    <a:xfrm>
                      <a:off x="0" y="0"/>
                      <a:ext cx="3239131" cy="197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9A26A" w14:textId="77777777" w:rsidR="00E62F4F" w:rsidRDefault="00E62F4F" w:rsidP="00E62F4F"/>
    <w:p w14:paraId="03FA381D" w14:textId="77777777" w:rsidR="00E62F4F" w:rsidRDefault="00E62F4F" w:rsidP="00E62F4F"/>
    <w:p w14:paraId="1B0296B2" w14:textId="77777777" w:rsidR="00E62F4F" w:rsidRDefault="00E62F4F" w:rsidP="00E62F4F"/>
    <w:p w14:paraId="2543F48B" w14:textId="77777777" w:rsidR="00E62F4F" w:rsidRDefault="00B77979" w:rsidP="00E62F4F">
      <w:r>
        <w:rPr>
          <w:noProof/>
        </w:rPr>
        <w:drawing>
          <wp:inline distT="0" distB="0" distL="0" distR="0" wp14:anchorId="424C3B4D" wp14:editId="0CC44650">
            <wp:extent cx="3276498" cy="2028825"/>
            <wp:effectExtent l="0" t="0" r="635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22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4616"/>
                    <a:stretch/>
                  </pic:blipFill>
                  <pic:spPr bwMode="auto">
                    <a:xfrm>
                      <a:off x="0" y="0"/>
                      <a:ext cx="3284009" cy="2033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D0529" wp14:editId="27BA883C">
            <wp:extent cx="3371117" cy="2038350"/>
            <wp:effectExtent l="0" t="0" r="127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 24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38" b="36363"/>
                    <a:stretch/>
                  </pic:blipFill>
                  <pic:spPr bwMode="auto">
                    <a:xfrm>
                      <a:off x="0" y="0"/>
                      <a:ext cx="3376391" cy="2041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E5FC3" w14:textId="77777777" w:rsidR="00E62F4F" w:rsidRDefault="00E62F4F" w:rsidP="00E62F4F"/>
    <w:p w14:paraId="64D973DA" w14:textId="77777777" w:rsidR="00E62F4F" w:rsidRDefault="00E62F4F" w:rsidP="00E62F4F"/>
    <w:p w14:paraId="102FBD5D" w14:textId="3692A80D" w:rsidR="00E62F4F" w:rsidRDefault="00B77979" w:rsidP="00E62F4F">
      <w:r>
        <w:rPr>
          <w:noProof/>
        </w:rPr>
        <w:drawing>
          <wp:inline distT="0" distB="0" distL="0" distR="0" wp14:anchorId="0A38E6A3" wp14:editId="0DEEB5F6">
            <wp:extent cx="3336925" cy="2057771"/>
            <wp:effectExtent l="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magine 2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78" b="35315"/>
                    <a:stretch/>
                  </pic:blipFill>
                  <pic:spPr bwMode="auto">
                    <a:xfrm>
                      <a:off x="0" y="0"/>
                      <a:ext cx="3344498" cy="2062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26B7">
        <w:rPr>
          <w:noProof/>
        </w:rPr>
        <w:drawing>
          <wp:inline distT="0" distB="0" distL="0" distR="0" wp14:anchorId="3345B88A" wp14:editId="590A5A4F">
            <wp:extent cx="3429000" cy="2077837"/>
            <wp:effectExtent l="0" t="0" r="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magine 29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6014"/>
                    <a:stretch/>
                  </pic:blipFill>
                  <pic:spPr bwMode="auto">
                    <a:xfrm>
                      <a:off x="0" y="0"/>
                      <a:ext cx="3445982" cy="2088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B0F79" w14:textId="7784ADC9" w:rsidR="00E62F4F" w:rsidRDefault="00E62F4F" w:rsidP="00E62F4F">
      <w:r>
        <w:rPr>
          <w:noProof/>
        </w:rPr>
        <w:lastRenderedPageBreak/>
        <w:drawing>
          <wp:inline distT="0" distB="0" distL="0" distR="0" wp14:anchorId="25AB9168" wp14:editId="6BFD6711">
            <wp:extent cx="3229284" cy="1971675"/>
            <wp:effectExtent l="0" t="0" r="9525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magine 28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56" b="35315"/>
                    <a:stretch/>
                  </pic:blipFill>
                  <pic:spPr bwMode="auto">
                    <a:xfrm>
                      <a:off x="0" y="0"/>
                      <a:ext cx="3235957" cy="197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26B7">
        <w:rPr>
          <w:noProof/>
        </w:rPr>
        <w:drawing>
          <wp:inline distT="0" distB="0" distL="0" distR="0" wp14:anchorId="380BDEE6" wp14:editId="67A508F6">
            <wp:extent cx="3248025" cy="1974713"/>
            <wp:effectExtent l="0" t="0" r="0" b="6985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magine 32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38" b="36014"/>
                    <a:stretch/>
                  </pic:blipFill>
                  <pic:spPr bwMode="auto">
                    <a:xfrm>
                      <a:off x="0" y="0"/>
                      <a:ext cx="3255114" cy="1979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6E238" w14:textId="60AE8FC8" w:rsidR="004A26B7" w:rsidRDefault="004A26B7" w:rsidP="00E62F4F"/>
    <w:p w14:paraId="23CECBF1" w14:textId="4F729FB0" w:rsidR="004A26B7" w:rsidRDefault="004A26B7" w:rsidP="00E62F4F"/>
    <w:p w14:paraId="7B64F32F" w14:textId="56A81C7A" w:rsidR="004A26B7" w:rsidRDefault="004A26B7" w:rsidP="00E62F4F">
      <w:r>
        <w:rPr>
          <w:noProof/>
        </w:rPr>
        <w:drawing>
          <wp:inline distT="0" distB="0" distL="0" distR="0" wp14:anchorId="18D767A5" wp14:editId="3D32886A">
            <wp:extent cx="3269521" cy="1981200"/>
            <wp:effectExtent l="0" t="0" r="762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magine 33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7" b="36014"/>
                    <a:stretch/>
                  </pic:blipFill>
                  <pic:spPr bwMode="auto">
                    <a:xfrm>
                      <a:off x="0" y="0"/>
                      <a:ext cx="3274216" cy="198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96996" w14:textId="2D438639" w:rsidR="004A26B7" w:rsidRDefault="004A26B7" w:rsidP="00E62F4F"/>
    <w:p w14:paraId="128114B9" w14:textId="7D04B2C7" w:rsidR="004A26B7" w:rsidRDefault="004A26B7" w:rsidP="00E62F4F"/>
    <w:p w14:paraId="384B77A0" w14:textId="42390E5D" w:rsidR="004A26B7" w:rsidRDefault="004A26B7" w:rsidP="00E62F4F"/>
    <w:p w14:paraId="21E8EC70" w14:textId="7FC358AE" w:rsidR="004A26B7" w:rsidRDefault="004A26B7" w:rsidP="00E62F4F"/>
    <w:p w14:paraId="042DFCCE" w14:textId="73482C65" w:rsidR="004A26B7" w:rsidRDefault="004A26B7" w:rsidP="00E62F4F"/>
    <w:p w14:paraId="32DC1C6C" w14:textId="413B2D48" w:rsidR="004A26B7" w:rsidRDefault="004A26B7" w:rsidP="00E62F4F"/>
    <w:p w14:paraId="1644F907" w14:textId="6F123B29" w:rsidR="004A26B7" w:rsidRDefault="004A26B7" w:rsidP="00E62F4F"/>
    <w:p w14:paraId="297487E3" w14:textId="768DC9D5" w:rsidR="004A26B7" w:rsidRDefault="004A26B7" w:rsidP="00E62F4F"/>
    <w:p w14:paraId="3884DD53" w14:textId="5C2B9730" w:rsidR="004A26B7" w:rsidRDefault="004A26B7" w:rsidP="00E62F4F"/>
    <w:p w14:paraId="0F53E4B5" w14:textId="2079A62F" w:rsidR="004A26B7" w:rsidRDefault="004A26B7" w:rsidP="00E62F4F"/>
    <w:p w14:paraId="75E915EA" w14:textId="09FA9EBB" w:rsidR="004A26B7" w:rsidRDefault="004A26B7" w:rsidP="00E62F4F"/>
    <w:p w14:paraId="6EA834FC" w14:textId="4605AB92" w:rsidR="004A26B7" w:rsidRDefault="004A26B7" w:rsidP="00E62F4F"/>
    <w:p w14:paraId="6293DBF9" w14:textId="5D6ADACA" w:rsidR="004A26B7" w:rsidRDefault="004A26B7" w:rsidP="00E62F4F"/>
    <w:p w14:paraId="67585078" w14:textId="42140AAC" w:rsidR="004A26B7" w:rsidRDefault="004A26B7" w:rsidP="00E62F4F"/>
    <w:p w14:paraId="15EA44B9" w14:textId="575B37AF" w:rsidR="004A26B7" w:rsidRDefault="004A26B7" w:rsidP="00E62F4F"/>
    <w:p w14:paraId="6174238B" w14:textId="3F8465B6" w:rsidR="004A26B7" w:rsidRDefault="004A26B7" w:rsidP="00E62F4F"/>
    <w:p w14:paraId="553EC544" w14:textId="6422ACD9" w:rsidR="004A26B7" w:rsidRDefault="004A26B7" w:rsidP="00E62F4F"/>
    <w:p w14:paraId="214DF74C" w14:textId="4714D8C1" w:rsidR="004A26B7" w:rsidRDefault="004A26B7" w:rsidP="00E62F4F"/>
    <w:p w14:paraId="05CC3C28" w14:textId="072C8E6C" w:rsidR="004A26B7" w:rsidRDefault="004A26B7" w:rsidP="00E62F4F"/>
    <w:p w14:paraId="53606813" w14:textId="34858C80" w:rsidR="004A26B7" w:rsidRDefault="004A26B7" w:rsidP="00E62F4F"/>
    <w:p w14:paraId="026BDE0D" w14:textId="7F323A23" w:rsidR="004A26B7" w:rsidRDefault="004A26B7" w:rsidP="00E62F4F"/>
    <w:p w14:paraId="44ED515E" w14:textId="5F576F45" w:rsidR="004A26B7" w:rsidRDefault="004A26B7" w:rsidP="00E62F4F"/>
    <w:p w14:paraId="38548807" w14:textId="1DF345D8" w:rsidR="004A26B7" w:rsidRDefault="004A26B7" w:rsidP="00E62F4F"/>
    <w:p w14:paraId="18CB2605" w14:textId="447E4A49" w:rsidR="004A26B7" w:rsidRDefault="004A26B7" w:rsidP="00E62F4F"/>
    <w:p w14:paraId="3BF49C66" w14:textId="3220D2A4" w:rsidR="004A26B7" w:rsidRDefault="004A26B7" w:rsidP="00E62F4F"/>
    <w:p w14:paraId="303DB266" w14:textId="49F1BE35" w:rsidR="004A26B7" w:rsidRDefault="004A26B7" w:rsidP="00E62F4F"/>
    <w:p w14:paraId="5A1AD836" w14:textId="52E56B1B" w:rsidR="004A26B7" w:rsidRDefault="004A26B7" w:rsidP="00E62F4F"/>
    <w:p w14:paraId="464ABC55" w14:textId="3C27D455" w:rsidR="004A26B7" w:rsidRDefault="004A26B7" w:rsidP="00E62F4F"/>
    <w:p w14:paraId="5F099758" w14:textId="0DFFFC57" w:rsidR="004A26B7" w:rsidRDefault="004A26B7" w:rsidP="00E62F4F"/>
    <w:p w14:paraId="30804244" w14:textId="437AE812" w:rsidR="004A26B7" w:rsidRDefault="004A26B7" w:rsidP="00E62F4F"/>
    <w:p w14:paraId="206ADD44" w14:textId="37675F87" w:rsidR="004A26B7" w:rsidRPr="0034755F" w:rsidRDefault="004A26B7" w:rsidP="0034755F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25" w:name="_Toc65967571"/>
      <w:r w:rsidRPr="0034755F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lastRenderedPageBreak/>
        <w:t>5.5 Classi Entità</w:t>
      </w:r>
      <w:bookmarkEnd w:id="25"/>
    </w:p>
    <w:p w14:paraId="13C87E69" w14:textId="0DA636BF" w:rsidR="004A26B7" w:rsidRDefault="004A26B7" w:rsidP="00E62F4F"/>
    <w:p w14:paraId="4316A397" w14:textId="77777777" w:rsidR="004A26B7" w:rsidRDefault="004A26B7" w:rsidP="00E62F4F">
      <w:r>
        <w:rPr>
          <w:noProof/>
        </w:rPr>
        <w:drawing>
          <wp:inline distT="0" distB="0" distL="0" distR="0" wp14:anchorId="0F9D53B6" wp14:editId="0B3C6C2D">
            <wp:extent cx="3245094" cy="1962150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magine 34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38" b="36363"/>
                    <a:stretch/>
                  </pic:blipFill>
                  <pic:spPr bwMode="auto">
                    <a:xfrm>
                      <a:off x="0" y="0"/>
                      <a:ext cx="3252348" cy="1966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8B49B" wp14:editId="371F96B0">
            <wp:extent cx="3448050" cy="1958268"/>
            <wp:effectExtent l="0" t="0" r="0" b="4445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magine 35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08" b="40871"/>
                    <a:stretch/>
                  </pic:blipFill>
                  <pic:spPr bwMode="auto">
                    <a:xfrm>
                      <a:off x="0" y="0"/>
                      <a:ext cx="3451025" cy="1959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97A86" w14:textId="77777777" w:rsidR="004A26B7" w:rsidRDefault="004A26B7" w:rsidP="00E62F4F"/>
    <w:p w14:paraId="7C407E6F" w14:textId="77777777" w:rsidR="004A26B7" w:rsidRDefault="004A26B7" w:rsidP="00E62F4F"/>
    <w:p w14:paraId="3E4768CC" w14:textId="77777777" w:rsidR="004A26B7" w:rsidRDefault="004A26B7" w:rsidP="00E62F4F"/>
    <w:p w14:paraId="220DBED0" w14:textId="77777777" w:rsidR="004A26B7" w:rsidRDefault="004A26B7" w:rsidP="00E62F4F"/>
    <w:p w14:paraId="08D9EE18" w14:textId="548C3658" w:rsidR="004A26B7" w:rsidRDefault="004A26B7" w:rsidP="00E62F4F">
      <w:r>
        <w:rPr>
          <w:noProof/>
        </w:rPr>
        <w:drawing>
          <wp:inline distT="0" distB="0" distL="0" distR="0" wp14:anchorId="290F3584" wp14:editId="7EF1D654">
            <wp:extent cx="3328460" cy="1619250"/>
            <wp:effectExtent l="0" t="0" r="5715" b="0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magine 36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26" b="49076"/>
                    <a:stretch/>
                  </pic:blipFill>
                  <pic:spPr bwMode="auto">
                    <a:xfrm>
                      <a:off x="0" y="0"/>
                      <a:ext cx="3333983" cy="1621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E4621" wp14:editId="6B4F3259">
            <wp:extent cx="3381375" cy="1631445"/>
            <wp:effectExtent l="0" t="0" r="0" b="6985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magine 37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86" b="49359"/>
                    <a:stretch/>
                  </pic:blipFill>
                  <pic:spPr bwMode="auto">
                    <a:xfrm>
                      <a:off x="0" y="0"/>
                      <a:ext cx="3388406" cy="163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7ED20" w14:textId="77777777" w:rsidR="004A26B7" w:rsidRDefault="004A26B7" w:rsidP="00E62F4F"/>
    <w:p w14:paraId="24531DD6" w14:textId="77777777" w:rsidR="004A26B7" w:rsidRDefault="004A26B7" w:rsidP="00E62F4F"/>
    <w:p w14:paraId="2840DDFA" w14:textId="77777777" w:rsidR="004A26B7" w:rsidRDefault="004A26B7" w:rsidP="00E62F4F"/>
    <w:p w14:paraId="0702CFB3" w14:textId="23AC68E5" w:rsidR="004A26B7" w:rsidRDefault="004A26B7" w:rsidP="00E62F4F">
      <w:r>
        <w:rPr>
          <w:noProof/>
        </w:rPr>
        <w:drawing>
          <wp:inline distT="0" distB="0" distL="0" distR="0" wp14:anchorId="53C8EDD9" wp14:editId="5F2D4F98">
            <wp:extent cx="3371850" cy="1635938"/>
            <wp:effectExtent l="0" t="0" r="0" b="254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magine 38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86" b="49028"/>
                    <a:stretch/>
                  </pic:blipFill>
                  <pic:spPr bwMode="auto">
                    <a:xfrm>
                      <a:off x="0" y="0"/>
                      <a:ext cx="3374563" cy="163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7CDFE" wp14:editId="5AF54CC7">
            <wp:extent cx="3358514" cy="1638300"/>
            <wp:effectExtent l="0" t="0" r="0" b="0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magine 39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028"/>
                    <a:stretch/>
                  </pic:blipFill>
                  <pic:spPr bwMode="auto">
                    <a:xfrm>
                      <a:off x="0" y="0"/>
                      <a:ext cx="3366390" cy="164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7D7EA" w14:textId="77777777" w:rsidR="004A26B7" w:rsidRDefault="004A26B7" w:rsidP="00E62F4F"/>
    <w:p w14:paraId="37910AD1" w14:textId="77777777" w:rsidR="004A26B7" w:rsidRDefault="004A26B7" w:rsidP="00E62F4F">
      <w:r>
        <w:rPr>
          <w:noProof/>
        </w:rPr>
        <w:drawing>
          <wp:inline distT="0" distB="0" distL="0" distR="0" wp14:anchorId="680DA5E8" wp14:editId="119709EA">
            <wp:extent cx="3343275" cy="1603685"/>
            <wp:effectExtent l="0" t="0" r="0" b="0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magine 40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877"/>
                    <a:stretch/>
                  </pic:blipFill>
                  <pic:spPr bwMode="auto">
                    <a:xfrm>
                      <a:off x="0" y="0"/>
                      <a:ext cx="3351772" cy="160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DA56F" wp14:editId="5464AC84">
            <wp:extent cx="3364010" cy="1622425"/>
            <wp:effectExtent l="0" t="0" r="8255" b="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magine 41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49" b="49877"/>
                    <a:stretch/>
                  </pic:blipFill>
                  <pic:spPr bwMode="auto">
                    <a:xfrm>
                      <a:off x="0" y="0"/>
                      <a:ext cx="3371483" cy="162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9C1AC" w14:textId="77777777" w:rsidR="004A26B7" w:rsidRDefault="004A26B7" w:rsidP="00E62F4F"/>
    <w:p w14:paraId="1687665B" w14:textId="77777777" w:rsidR="004A26B7" w:rsidRDefault="004A26B7" w:rsidP="00E62F4F">
      <w:r>
        <w:rPr>
          <w:noProof/>
        </w:rPr>
        <w:lastRenderedPageBreak/>
        <w:drawing>
          <wp:inline distT="0" distB="0" distL="0" distR="0" wp14:anchorId="27691FA8" wp14:editId="13077561">
            <wp:extent cx="3267075" cy="1593695"/>
            <wp:effectExtent l="0" t="0" r="0" b="6985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magine 42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028"/>
                    <a:stretch/>
                  </pic:blipFill>
                  <pic:spPr bwMode="auto">
                    <a:xfrm>
                      <a:off x="0" y="0"/>
                      <a:ext cx="3275374" cy="159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2E8FC" wp14:editId="012FE26A">
            <wp:extent cx="3295650" cy="1594092"/>
            <wp:effectExtent l="0" t="0" r="0" b="6350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magine 43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08" b="49594"/>
                    <a:stretch/>
                  </pic:blipFill>
                  <pic:spPr bwMode="auto">
                    <a:xfrm>
                      <a:off x="0" y="0"/>
                      <a:ext cx="3302653" cy="15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6C86E" w14:textId="77777777" w:rsidR="004A26B7" w:rsidRDefault="004A26B7" w:rsidP="00E62F4F"/>
    <w:p w14:paraId="26BD932A" w14:textId="77777777" w:rsidR="004A26B7" w:rsidRDefault="004A26B7" w:rsidP="00E62F4F"/>
    <w:p w14:paraId="3C8F047F" w14:textId="73EBA75A" w:rsidR="004A26B7" w:rsidRDefault="004A26B7" w:rsidP="00E62F4F">
      <w:r>
        <w:rPr>
          <w:noProof/>
        </w:rPr>
        <w:drawing>
          <wp:inline distT="0" distB="0" distL="0" distR="0" wp14:anchorId="203A769D" wp14:editId="075C1DB0">
            <wp:extent cx="3295650" cy="1589771"/>
            <wp:effectExtent l="0" t="0" r="0" b="0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magine 44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594"/>
                    <a:stretch/>
                  </pic:blipFill>
                  <pic:spPr bwMode="auto">
                    <a:xfrm>
                      <a:off x="0" y="0"/>
                      <a:ext cx="3311716" cy="1597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875EE" wp14:editId="38202F38">
            <wp:extent cx="3314700" cy="1589978"/>
            <wp:effectExtent l="0" t="0" r="0" b="0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magine 45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877"/>
                    <a:stretch/>
                  </pic:blipFill>
                  <pic:spPr bwMode="auto">
                    <a:xfrm>
                      <a:off x="0" y="0"/>
                      <a:ext cx="3318224" cy="159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00D4D" w14:textId="39BD834B" w:rsidR="004A26B7" w:rsidRDefault="004A26B7" w:rsidP="00E62F4F"/>
    <w:p w14:paraId="3662B8CD" w14:textId="0458612D" w:rsidR="004A26B7" w:rsidRDefault="004A26B7" w:rsidP="00E62F4F"/>
    <w:p w14:paraId="4D94A083" w14:textId="59DE9F06" w:rsidR="004A26B7" w:rsidRDefault="004A26B7" w:rsidP="00E62F4F"/>
    <w:p w14:paraId="4C87966D" w14:textId="08A2A6FF" w:rsidR="004A26B7" w:rsidRDefault="004A26B7" w:rsidP="00E62F4F"/>
    <w:p w14:paraId="62ED3E7B" w14:textId="4282D737" w:rsidR="004A26B7" w:rsidRDefault="004A26B7" w:rsidP="00E62F4F"/>
    <w:p w14:paraId="30872D5A" w14:textId="4CE39D67" w:rsidR="004A26B7" w:rsidRDefault="004A26B7" w:rsidP="00E62F4F"/>
    <w:p w14:paraId="531A4BBD" w14:textId="32D86AE7" w:rsidR="004A26B7" w:rsidRDefault="004A26B7" w:rsidP="00E62F4F"/>
    <w:p w14:paraId="3389E035" w14:textId="4B6B2540" w:rsidR="004A26B7" w:rsidRDefault="004A26B7" w:rsidP="00E62F4F"/>
    <w:p w14:paraId="6880D37A" w14:textId="313DD73F" w:rsidR="004A26B7" w:rsidRDefault="004A26B7" w:rsidP="00E62F4F"/>
    <w:p w14:paraId="2C776341" w14:textId="7B278682" w:rsidR="004A26B7" w:rsidRDefault="004A26B7" w:rsidP="00E62F4F"/>
    <w:p w14:paraId="36601786" w14:textId="1F73318B" w:rsidR="004A26B7" w:rsidRDefault="004A26B7" w:rsidP="00E62F4F"/>
    <w:p w14:paraId="21406E60" w14:textId="3FD71A4A" w:rsidR="004A26B7" w:rsidRDefault="004A26B7" w:rsidP="00E62F4F"/>
    <w:p w14:paraId="3A185250" w14:textId="521AA133" w:rsidR="004A26B7" w:rsidRDefault="004A26B7" w:rsidP="00E62F4F"/>
    <w:p w14:paraId="62A70F12" w14:textId="3DFA14CF" w:rsidR="004A26B7" w:rsidRDefault="004A26B7" w:rsidP="00E62F4F"/>
    <w:p w14:paraId="3DFD18EC" w14:textId="31B1F9C4" w:rsidR="004A26B7" w:rsidRDefault="004A26B7" w:rsidP="00E62F4F"/>
    <w:p w14:paraId="13C79A7D" w14:textId="6B7E6F6B" w:rsidR="004A26B7" w:rsidRDefault="004A26B7" w:rsidP="00E62F4F"/>
    <w:p w14:paraId="6C855D0C" w14:textId="534F74E4" w:rsidR="004A26B7" w:rsidRDefault="004A26B7" w:rsidP="00E62F4F"/>
    <w:p w14:paraId="2A443F72" w14:textId="1742D27B" w:rsidR="004A26B7" w:rsidRDefault="004A26B7" w:rsidP="00E62F4F"/>
    <w:p w14:paraId="799178E5" w14:textId="5CD7DC94" w:rsidR="004A26B7" w:rsidRDefault="004A26B7" w:rsidP="00E62F4F"/>
    <w:p w14:paraId="60360F7A" w14:textId="14FCA2E0" w:rsidR="004A26B7" w:rsidRDefault="004A26B7" w:rsidP="00E62F4F"/>
    <w:p w14:paraId="3B011FE6" w14:textId="3531A10F" w:rsidR="004A26B7" w:rsidRDefault="004A26B7" w:rsidP="00E62F4F"/>
    <w:p w14:paraId="4BFC8282" w14:textId="312788B3" w:rsidR="004A26B7" w:rsidRDefault="004A26B7" w:rsidP="00E62F4F"/>
    <w:p w14:paraId="54B3FBD7" w14:textId="17D14585" w:rsidR="004A26B7" w:rsidRDefault="004A26B7" w:rsidP="00E62F4F"/>
    <w:p w14:paraId="5264ADB2" w14:textId="7B687035" w:rsidR="004A26B7" w:rsidRDefault="004A26B7" w:rsidP="00E62F4F"/>
    <w:p w14:paraId="70A5ACB1" w14:textId="1EDF03DB" w:rsidR="004A26B7" w:rsidRDefault="004A26B7" w:rsidP="00E62F4F"/>
    <w:p w14:paraId="6CA39E48" w14:textId="5BFC130F" w:rsidR="004A26B7" w:rsidRDefault="004A26B7" w:rsidP="00E62F4F"/>
    <w:p w14:paraId="70741DA8" w14:textId="31A2B5DC" w:rsidR="004A26B7" w:rsidRDefault="004A26B7" w:rsidP="00E62F4F"/>
    <w:p w14:paraId="4A278E44" w14:textId="6A899C45" w:rsidR="004A26B7" w:rsidRDefault="004A26B7" w:rsidP="00E62F4F"/>
    <w:p w14:paraId="3C3CED8A" w14:textId="0871A53F" w:rsidR="004A26B7" w:rsidRDefault="004A26B7" w:rsidP="00E62F4F"/>
    <w:p w14:paraId="0ADD1AC3" w14:textId="5F585925" w:rsidR="004A26B7" w:rsidRDefault="004A26B7" w:rsidP="00E62F4F"/>
    <w:p w14:paraId="5B60C405" w14:textId="2A4CDD04" w:rsidR="004A26B7" w:rsidRDefault="004A26B7" w:rsidP="00E62F4F"/>
    <w:p w14:paraId="61C7BD31" w14:textId="46B1D95E" w:rsidR="004A26B7" w:rsidRDefault="004A26B7" w:rsidP="00E62F4F"/>
    <w:p w14:paraId="2FECB973" w14:textId="27934380" w:rsidR="004A26B7" w:rsidRDefault="004A26B7" w:rsidP="00E62F4F"/>
    <w:p w14:paraId="1C5735F9" w14:textId="58BE4994" w:rsidR="004A26B7" w:rsidRDefault="004A26B7" w:rsidP="00E62F4F"/>
    <w:p w14:paraId="17198E7B" w14:textId="5C3E569E" w:rsidR="004A26B7" w:rsidRPr="0034755F" w:rsidRDefault="004A26B7" w:rsidP="0034755F">
      <w:pPr>
        <w:pStyle w:val="Titolo2"/>
        <w:rPr>
          <w:rFonts w:ascii="Georgia" w:hAnsi="Georgia"/>
          <w:b/>
          <w:bCs/>
          <w:i w:val="0"/>
          <w:iCs/>
          <w:color w:val="123869"/>
          <w:sz w:val="44"/>
          <w:szCs w:val="44"/>
        </w:rPr>
      </w:pPr>
      <w:bookmarkStart w:id="26" w:name="_Toc65967572"/>
      <w:r w:rsidRPr="0034755F">
        <w:rPr>
          <w:rFonts w:ascii="Georgia" w:hAnsi="Georgia"/>
          <w:b/>
          <w:bCs/>
          <w:i w:val="0"/>
          <w:iCs/>
          <w:color w:val="123869"/>
          <w:sz w:val="44"/>
          <w:szCs w:val="44"/>
        </w:rPr>
        <w:lastRenderedPageBreak/>
        <w:t>5.6 Classi Dao</w:t>
      </w:r>
      <w:bookmarkEnd w:id="26"/>
    </w:p>
    <w:p w14:paraId="5E8DD665" w14:textId="0266C938" w:rsidR="004A26B7" w:rsidRDefault="004A26B7" w:rsidP="00E62F4F"/>
    <w:p w14:paraId="3C422BBB" w14:textId="0B104DB3" w:rsidR="004A26B7" w:rsidRPr="0034755F" w:rsidRDefault="004A26B7" w:rsidP="0034755F">
      <w:pPr>
        <w:pStyle w:val="Titolo3"/>
        <w:rPr>
          <w:rFonts w:ascii="Georgia" w:hAnsi="Georgia"/>
          <w:color w:val="123869"/>
          <w:szCs w:val="36"/>
        </w:rPr>
      </w:pPr>
      <w:bookmarkStart w:id="27" w:name="_Toc65967573"/>
      <w:r w:rsidRPr="0034755F">
        <w:rPr>
          <w:rFonts w:ascii="Georgia" w:hAnsi="Georgia"/>
          <w:color w:val="123869"/>
          <w:szCs w:val="36"/>
        </w:rPr>
        <w:t>5.6.1 Dao Interface</w:t>
      </w:r>
      <w:bookmarkEnd w:id="27"/>
    </w:p>
    <w:p w14:paraId="0B817757" w14:textId="00CC0EA1" w:rsidR="004A26B7" w:rsidRDefault="004A26B7" w:rsidP="00E62F4F"/>
    <w:p w14:paraId="714C7807" w14:textId="77777777" w:rsidR="004A26B7" w:rsidRDefault="004A26B7" w:rsidP="004A2958">
      <w:pPr>
        <w:jc w:val="center"/>
      </w:pPr>
      <w:r>
        <w:rPr>
          <w:noProof/>
        </w:rPr>
        <w:drawing>
          <wp:inline distT="0" distB="0" distL="0" distR="0" wp14:anchorId="667FDC6C" wp14:editId="318A1809">
            <wp:extent cx="5034605" cy="2524125"/>
            <wp:effectExtent l="0" t="0" r="0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magine 46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7612"/>
                    <a:stretch/>
                  </pic:blipFill>
                  <pic:spPr bwMode="auto">
                    <a:xfrm>
                      <a:off x="0" y="0"/>
                      <a:ext cx="5064178" cy="2538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6793C" w14:textId="77777777" w:rsidR="004A26B7" w:rsidRDefault="004A26B7" w:rsidP="004A2958">
      <w:pPr>
        <w:jc w:val="center"/>
      </w:pPr>
    </w:p>
    <w:p w14:paraId="2E3EE807" w14:textId="77777777" w:rsidR="004A26B7" w:rsidRDefault="004A26B7" w:rsidP="004A2958">
      <w:pPr>
        <w:jc w:val="center"/>
      </w:pPr>
    </w:p>
    <w:p w14:paraId="5571745F" w14:textId="77777777" w:rsidR="004A26B7" w:rsidRDefault="004A26B7" w:rsidP="004A2958">
      <w:pPr>
        <w:jc w:val="center"/>
      </w:pPr>
    </w:p>
    <w:p w14:paraId="048F1D4C" w14:textId="77777777" w:rsidR="004A26B7" w:rsidRDefault="004A26B7" w:rsidP="004A2958">
      <w:pPr>
        <w:jc w:val="center"/>
      </w:pPr>
      <w:r>
        <w:rPr>
          <w:noProof/>
        </w:rPr>
        <w:drawing>
          <wp:inline distT="0" distB="0" distL="0" distR="0" wp14:anchorId="37C055C8" wp14:editId="737D4839">
            <wp:extent cx="5000890" cy="2419350"/>
            <wp:effectExtent l="0" t="0" r="9525" b="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magine 47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26" b="49311"/>
                    <a:stretch/>
                  </pic:blipFill>
                  <pic:spPr bwMode="auto">
                    <a:xfrm>
                      <a:off x="0" y="0"/>
                      <a:ext cx="5024222" cy="243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A83F9" w14:textId="77777777" w:rsidR="004A2958" w:rsidRDefault="004A2958" w:rsidP="004A2958">
      <w:pPr>
        <w:jc w:val="center"/>
      </w:pPr>
    </w:p>
    <w:p w14:paraId="01720083" w14:textId="77777777" w:rsidR="004A2958" w:rsidRDefault="004A2958" w:rsidP="004A2958">
      <w:pPr>
        <w:jc w:val="center"/>
      </w:pPr>
    </w:p>
    <w:p w14:paraId="10EB07F6" w14:textId="77777777" w:rsidR="004A2958" w:rsidRDefault="004A2958" w:rsidP="004A2958">
      <w:pPr>
        <w:jc w:val="center"/>
      </w:pPr>
    </w:p>
    <w:p w14:paraId="5ED5DCF8" w14:textId="77777777" w:rsidR="004A2958" w:rsidRDefault="004A2958" w:rsidP="004A2958">
      <w:pPr>
        <w:jc w:val="center"/>
      </w:pPr>
    </w:p>
    <w:p w14:paraId="02A7F626" w14:textId="239D265F" w:rsidR="004A26B7" w:rsidRDefault="004A26B7" w:rsidP="004A2958">
      <w:pPr>
        <w:jc w:val="center"/>
      </w:pPr>
      <w:r>
        <w:rPr>
          <w:noProof/>
        </w:rPr>
        <w:drawing>
          <wp:inline distT="0" distB="0" distL="0" distR="0" wp14:anchorId="2E62E761" wp14:editId="34244663">
            <wp:extent cx="4943475" cy="2377704"/>
            <wp:effectExtent l="0" t="0" r="0" b="3810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magine 48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08" b="49877"/>
                    <a:stretch/>
                  </pic:blipFill>
                  <pic:spPr bwMode="auto">
                    <a:xfrm>
                      <a:off x="0" y="0"/>
                      <a:ext cx="4960646" cy="2385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6233D" w14:textId="77777777" w:rsidR="004A2958" w:rsidRDefault="004A26B7" w:rsidP="004A2958">
      <w:pPr>
        <w:jc w:val="center"/>
      </w:pPr>
      <w:r>
        <w:rPr>
          <w:noProof/>
        </w:rPr>
        <w:lastRenderedPageBreak/>
        <w:drawing>
          <wp:inline distT="0" distB="0" distL="0" distR="0" wp14:anchorId="6154D5CC" wp14:editId="5C03325B">
            <wp:extent cx="4962525" cy="2407694"/>
            <wp:effectExtent l="0" t="0" r="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magine 49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86" b="49028"/>
                    <a:stretch/>
                  </pic:blipFill>
                  <pic:spPr bwMode="auto">
                    <a:xfrm>
                      <a:off x="0" y="0"/>
                      <a:ext cx="4974434" cy="241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7369C" w14:textId="77777777" w:rsidR="004A2958" w:rsidRDefault="004A2958" w:rsidP="004A2958">
      <w:pPr>
        <w:jc w:val="center"/>
      </w:pPr>
    </w:p>
    <w:p w14:paraId="30E46CC2" w14:textId="77777777" w:rsidR="004A2958" w:rsidRDefault="004A2958" w:rsidP="004A2958">
      <w:pPr>
        <w:jc w:val="center"/>
      </w:pPr>
    </w:p>
    <w:p w14:paraId="4C5C8983" w14:textId="77777777" w:rsidR="004A2958" w:rsidRDefault="004A2958" w:rsidP="004A2958">
      <w:pPr>
        <w:jc w:val="center"/>
      </w:pPr>
    </w:p>
    <w:p w14:paraId="46B339B7" w14:textId="77777777" w:rsidR="004A2958" w:rsidRDefault="004A2958" w:rsidP="004A2958">
      <w:pPr>
        <w:jc w:val="center"/>
      </w:pPr>
    </w:p>
    <w:p w14:paraId="2F59EC64" w14:textId="19C8DF33" w:rsidR="004A26B7" w:rsidRDefault="004A26B7" w:rsidP="004A2958">
      <w:pPr>
        <w:jc w:val="center"/>
      </w:pPr>
      <w:r>
        <w:rPr>
          <w:noProof/>
        </w:rPr>
        <w:drawing>
          <wp:inline distT="0" distB="0" distL="0" distR="0" wp14:anchorId="2917291C" wp14:editId="5027BF24">
            <wp:extent cx="4948934" cy="2400300"/>
            <wp:effectExtent l="0" t="0" r="4445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magine 50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49" b="49594"/>
                    <a:stretch/>
                  </pic:blipFill>
                  <pic:spPr bwMode="auto">
                    <a:xfrm>
                      <a:off x="0" y="0"/>
                      <a:ext cx="4958701" cy="2405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5768" w14:textId="62510D3E" w:rsidR="004A2958" w:rsidRDefault="004A2958" w:rsidP="004A2958">
      <w:pPr>
        <w:jc w:val="center"/>
      </w:pPr>
    </w:p>
    <w:p w14:paraId="5A75E2E8" w14:textId="778EC0E2" w:rsidR="004A2958" w:rsidRDefault="004A2958" w:rsidP="004A2958">
      <w:pPr>
        <w:jc w:val="center"/>
      </w:pPr>
    </w:p>
    <w:p w14:paraId="0F345C91" w14:textId="77777777" w:rsidR="004A2958" w:rsidRDefault="004A2958" w:rsidP="004A2958"/>
    <w:p w14:paraId="5149A0CF" w14:textId="77777777" w:rsidR="004A2958" w:rsidRDefault="004A2958" w:rsidP="004A2958"/>
    <w:p w14:paraId="0E1D70BE" w14:textId="77777777" w:rsidR="004A2958" w:rsidRDefault="004A2958" w:rsidP="004A2958"/>
    <w:p w14:paraId="78FC2E8E" w14:textId="77777777" w:rsidR="004A2958" w:rsidRDefault="004A2958" w:rsidP="004A2958"/>
    <w:p w14:paraId="079B48B0" w14:textId="77777777" w:rsidR="004A2958" w:rsidRDefault="004A2958" w:rsidP="004A2958"/>
    <w:p w14:paraId="1A11A4BC" w14:textId="77777777" w:rsidR="004A2958" w:rsidRDefault="004A2958" w:rsidP="004A2958"/>
    <w:p w14:paraId="65A931FA" w14:textId="77777777" w:rsidR="004A2958" w:rsidRDefault="004A2958" w:rsidP="004A2958"/>
    <w:p w14:paraId="414E4BAA" w14:textId="77777777" w:rsidR="004A2958" w:rsidRDefault="004A2958" w:rsidP="004A2958"/>
    <w:p w14:paraId="339B2DD6" w14:textId="77777777" w:rsidR="004A2958" w:rsidRDefault="004A2958" w:rsidP="004A2958"/>
    <w:p w14:paraId="4EA7CB51" w14:textId="77777777" w:rsidR="004A2958" w:rsidRDefault="004A2958" w:rsidP="004A2958"/>
    <w:p w14:paraId="40171138" w14:textId="77777777" w:rsidR="004A2958" w:rsidRDefault="004A2958" w:rsidP="004A2958"/>
    <w:p w14:paraId="23AE2478" w14:textId="77777777" w:rsidR="004A2958" w:rsidRDefault="004A2958" w:rsidP="004A2958"/>
    <w:p w14:paraId="773D7003" w14:textId="77777777" w:rsidR="004A2958" w:rsidRDefault="004A2958" w:rsidP="004A2958"/>
    <w:p w14:paraId="799ABEBF" w14:textId="77777777" w:rsidR="004A2958" w:rsidRDefault="004A2958" w:rsidP="004A2958"/>
    <w:p w14:paraId="22847976" w14:textId="77777777" w:rsidR="004A2958" w:rsidRDefault="004A2958" w:rsidP="004A2958"/>
    <w:p w14:paraId="2B01035A" w14:textId="77777777" w:rsidR="004A2958" w:rsidRDefault="004A2958" w:rsidP="004A2958"/>
    <w:p w14:paraId="19067A26" w14:textId="77777777" w:rsidR="004A2958" w:rsidRDefault="004A2958" w:rsidP="004A2958"/>
    <w:p w14:paraId="1FBB3907" w14:textId="77777777" w:rsidR="004A2958" w:rsidRDefault="004A2958" w:rsidP="004A2958"/>
    <w:p w14:paraId="284FBC90" w14:textId="77777777" w:rsidR="004A2958" w:rsidRDefault="004A2958" w:rsidP="004A2958"/>
    <w:p w14:paraId="56AEF11F" w14:textId="77777777" w:rsidR="004A2958" w:rsidRDefault="004A2958" w:rsidP="004A2958"/>
    <w:p w14:paraId="10F842D3" w14:textId="77777777" w:rsidR="004A2958" w:rsidRDefault="004A2958" w:rsidP="004A2958"/>
    <w:p w14:paraId="3A8A9FCE" w14:textId="1065158C" w:rsidR="004A2958" w:rsidRPr="0034755F" w:rsidRDefault="004A2958" w:rsidP="0034755F">
      <w:pPr>
        <w:pStyle w:val="Titolo3"/>
        <w:rPr>
          <w:rFonts w:ascii="Georgia" w:hAnsi="Georgia"/>
          <w:color w:val="123869"/>
          <w:szCs w:val="36"/>
        </w:rPr>
      </w:pPr>
      <w:bookmarkStart w:id="28" w:name="_Toc65967574"/>
      <w:r w:rsidRPr="0034755F">
        <w:rPr>
          <w:rFonts w:ascii="Georgia" w:hAnsi="Georgia"/>
          <w:color w:val="123869"/>
          <w:szCs w:val="36"/>
        </w:rPr>
        <w:lastRenderedPageBreak/>
        <w:t>5.6.2 Dao Implementation</w:t>
      </w:r>
      <w:bookmarkEnd w:id="28"/>
    </w:p>
    <w:p w14:paraId="6D146557" w14:textId="77777777" w:rsidR="004A2958" w:rsidRDefault="004A2958" w:rsidP="004A2958"/>
    <w:p w14:paraId="5E54F6E9" w14:textId="77777777" w:rsidR="004A2958" w:rsidRDefault="004A2958" w:rsidP="004A2958"/>
    <w:p w14:paraId="6B542DA2" w14:textId="77777777" w:rsidR="004A2958" w:rsidRDefault="004A2958" w:rsidP="004A2958"/>
    <w:p w14:paraId="7AEA680F" w14:textId="77777777" w:rsidR="004A2958" w:rsidRDefault="004A2958" w:rsidP="004A2958"/>
    <w:p w14:paraId="683BA752" w14:textId="17678F1F" w:rsidR="004A2958" w:rsidRDefault="004A2958" w:rsidP="004A2958">
      <w:pPr>
        <w:jc w:val="center"/>
      </w:pPr>
      <w:r>
        <w:rPr>
          <w:noProof/>
        </w:rPr>
        <w:drawing>
          <wp:inline distT="0" distB="0" distL="0" distR="0" wp14:anchorId="03EC452E" wp14:editId="1A26B7BA">
            <wp:extent cx="5038725" cy="2477835"/>
            <wp:effectExtent l="0" t="0" r="0" b="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magine 51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" r="48349" b="49311"/>
                    <a:stretch/>
                  </pic:blipFill>
                  <pic:spPr bwMode="auto">
                    <a:xfrm>
                      <a:off x="0" y="0"/>
                      <a:ext cx="5044315" cy="248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841A7" w14:textId="77777777" w:rsidR="004A2958" w:rsidRDefault="004A2958" w:rsidP="004A2958">
      <w:pPr>
        <w:jc w:val="center"/>
      </w:pPr>
    </w:p>
    <w:p w14:paraId="35CC2F4A" w14:textId="77777777" w:rsidR="004A2958" w:rsidRDefault="004A2958" w:rsidP="004A2958">
      <w:pPr>
        <w:jc w:val="center"/>
      </w:pPr>
    </w:p>
    <w:p w14:paraId="09AD4DDA" w14:textId="77777777" w:rsidR="004A2958" w:rsidRDefault="004A2958" w:rsidP="004A2958">
      <w:pPr>
        <w:jc w:val="center"/>
      </w:pPr>
    </w:p>
    <w:p w14:paraId="40BAAA75" w14:textId="753EEA3E" w:rsidR="004A2958" w:rsidRDefault="004A2958" w:rsidP="004A2958">
      <w:pPr>
        <w:jc w:val="center"/>
      </w:pPr>
      <w:r>
        <w:rPr>
          <w:noProof/>
        </w:rPr>
        <w:drawing>
          <wp:inline distT="0" distB="0" distL="0" distR="0" wp14:anchorId="691599EF" wp14:editId="6F5FE360">
            <wp:extent cx="5314950" cy="2563851"/>
            <wp:effectExtent l="0" t="0" r="0" b="8255"/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magine 52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594"/>
                    <a:stretch/>
                  </pic:blipFill>
                  <pic:spPr bwMode="auto">
                    <a:xfrm>
                      <a:off x="0" y="0"/>
                      <a:ext cx="5322538" cy="2567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1200A" w14:textId="77777777" w:rsidR="004A2958" w:rsidRDefault="004A2958" w:rsidP="004A2958">
      <w:pPr>
        <w:jc w:val="center"/>
      </w:pPr>
    </w:p>
    <w:p w14:paraId="22B5032F" w14:textId="77777777" w:rsidR="004A2958" w:rsidRDefault="004A2958" w:rsidP="004A2958">
      <w:pPr>
        <w:jc w:val="center"/>
      </w:pPr>
    </w:p>
    <w:p w14:paraId="0195DFDA" w14:textId="77777777" w:rsidR="004A2958" w:rsidRDefault="004A2958" w:rsidP="004A2958">
      <w:pPr>
        <w:jc w:val="center"/>
      </w:pPr>
      <w:r>
        <w:rPr>
          <w:noProof/>
        </w:rPr>
        <w:drawing>
          <wp:inline distT="0" distB="0" distL="0" distR="0" wp14:anchorId="4D0040C6" wp14:editId="739FDAA7">
            <wp:extent cx="5295900" cy="2539723"/>
            <wp:effectExtent l="0" t="0" r="0" b="0"/>
            <wp:docPr id="53" name="Im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magine 53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49" b="50160"/>
                    <a:stretch/>
                  </pic:blipFill>
                  <pic:spPr bwMode="auto">
                    <a:xfrm>
                      <a:off x="0" y="0"/>
                      <a:ext cx="5312976" cy="254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61EC8" w14:textId="77777777" w:rsidR="004A2958" w:rsidRDefault="004A2958" w:rsidP="004A2958">
      <w:pPr>
        <w:jc w:val="center"/>
      </w:pPr>
    </w:p>
    <w:p w14:paraId="1C2E4312" w14:textId="368A1CA3" w:rsidR="004A2958" w:rsidRDefault="004A2958" w:rsidP="004A2958">
      <w:pPr>
        <w:jc w:val="center"/>
      </w:pPr>
    </w:p>
    <w:p w14:paraId="7F33E15F" w14:textId="77777777" w:rsidR="004A2958" w:rsidRDefault="004A2958" w:rsidP="004A2958">
      <w:pPr>
        <w:jc w:val="center"/>
      </w:pPr>
    </w:p>
    <w:p w14:paraId="2E43F6E1" w14:textId="35CFC7E1" w:rsidR="004A2958" w:rsidRDefault="004A2958" w:rsidP="004A2958">
      <w:pPr>
        <w:jc w:val="center"/>
      </w:pPr>
      <w:r>
        <w:rPr>
          <w:noProof/>
        </w:rPr>
        <w:drawing>
          <wp:inline distT="0" distB="0" distL="0" distR="0" wp14:anchorId="36E21388" wp14:editId="2B634625">
            <wp:extent cx="5343525" cy="2570669"/>
            <wp:effectExtent l="0" t="0" r="0" b="1270"/>
            <wp:docPr id="54" name="Im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magine 54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26" b="49594"/>
                    <a:stretch/>
                  </pic:blipFill>
                  <pic:spPr bwMode="auto">
                    <a:xfrm>
                      <a:off x="0" y="0"/>
                      <a:ext cx="5354969" cy="257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71104" w14:textId="77777777" w:rsidR="004A2958" w:rsidRDefault="004A2958" w:rsidP="004A2958">
      <w:pPr>
        <w:jc w:val="center"/>
      </w:pPr>
    </w:p>
    <w:p w14:paraId="0EF4077E" w14:textId="77777777" w:rsidR="004A2958" w:rsidRDefault="004A2958" w:rsidP="004A2958">
      <w:pPr>
        <w:jc w:val="center"/>
      </w:pPr>
    </w:p>
    <w:p w14:paraId="47BC6E8A" w14:textId="77777777" w:rsidR="004A2958" w:rsidRDefault="004A2958" w:rsidP="004A2958">
      <w:pPr>
        <w:jc w:val="center"/>
      </w:pPr>
    </w:p>
    <w:p w14:paraId="72FFC636" w14:textId="77777777" w:rsidR="004A2958" w:rsidRDefault="004A2958" w:rsidP="004A2958">
      <w:pPr>
        <w:jc w:val="center"/>
      </w:pPr>
    </w:p>
    <w:p w14:paraId="6CB6213E" w14:textId="77777777" w:rsidR="004A2958" w:rsidRDefault="004A2958" w:rsidP="004A2958">
      <w:pPr>
        <w:jc w:val="center"/>
      </w:pPr>
    </w:p>
    <w:p w14:paraId="02CCEF98" w14:textId="59640239" w:rsidR="004A26B7" w:rsidRPr="004F73AC" w:rsidRDefault="004A2958" w:rsidP="004A2958">
      <w:pPr>
        <w:jc w:val="center"/>
      </w:pPr>
      <w:r>
        <w:rPr>
          <w:noProof/>
        </w:rPr>
        <w:drawing>
          <wp:inline distT="0" distB="0" distL="0" distR="0" wp14:anchorId="6799F735" wp14:editId="072C8E4F">
            <wp:extent cx="5219700" cy="2546195"/>
            <wp:effectExtent l="0" t="0" r="0" b="6985"/>
            <wp:docPr id="55" name="Im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magine 55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67" b="49028"/>
                    <a:stretch/>
                  </pic:blipFill>
                  <pic:spPr bwMode="auto">
                    <a:xfrm>
                      <a:off x="0" y="0"/>
                      <a:ext cx="5236175" cy="2554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4F582" w14:textId="6B795C0C" w:rsidR="00A81248" w:rsidRDefault="00A81248"/>
    <w:p w14:paraId="29CD3976" w14:textId="7F77D4E3" w:rsidR="004A2958" w:rsidRDefault="004A2958"/>
    <w:p w14:paraId="332F0C91" w14:textId="2F01D325" w:rsidR="004A2958" w:rsidRDefault="004A2958"/>
    <w:p w14:paraId="740DFC51" w14:textId="5795B360" w:rsidR="004A2958" w:rsidRDefault="004A2958"/>
    <w:p w14:paraId="250F3EC5" w14:textId="54E7DDB0" w:rsidR="004A2958" w:rsidRDefault="004A2958"/>
    <w:p w14:paraId="5E3085C6" w14:textId="0688D8CC" w:rsidR="004A2958" w:rsidRDefault="004A2958"/>
    <w:p w14:paraId="4AF1B1BF" w14:textId="353CC999" w:rsidR="004A2958" w:rsidRDefault="004A2958"/>
    <w:p w14:paraId="780ECAEB" w14:textId="5EA82871" w:rsidR="004A2958" w:rsidRDefault="004A29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245E4D" w14:textId="3242955A" w:rsidR="004A2958" w:rsidRDefault="004A2958"/>
    <w:p w14:paraId="3F686E65" w14:textId="245FE439" w:rsidR="004A2958" w:rsidRDefault="004A2958"/>
    <w:p w14:paraId="0DC315C8" w14:textId="719E80F1" w:rsidR="004A2958" w:rsidRPr="00DB5BFC" w:rsidRDefault="004A2958">
      <w:pPr>
        <w:rPr>
          <w:color w:val="123869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B5BFC" w:rsidRPr="00DB5BFC">
        <w:rPr>
          <w:color w:val="123869"/>
        </w:rPr>
        <w:t xml:space="preserve">  </w:t>
      </w:r>
      <w:r w:rsidRPr="00DB5BFC">
        <w:rPr>
          <w:color w:val="123869"/>
        </w:rPr>
        <w:t xml:space="preserve">Gruppo 15 </w:t>
      </w:r>
      <w:r w:rsidR="00DB5BFC">
        <w:rPr>
          <w:color w:val="123869"/>
        </w:rPr>
        <w:t xml:space="preserve">   </w:t>
      </w:r>
      <w:r w:rsidRPr="00DB5BFC">
        <w:rPr>
          <w:color w:val="123869"/>
        </w:rPr>
        <w:t>Traccia 2</w:t>
      </w:r>
    </w:p>
    <w:p w14:paraId="4A50F416" w14:textId="3FB56BF8" w:rsidR="004A2958" w:rsidRPr="00DB5BFC" w:rsidRDefault="004A2958">
      <w:pPr>
        <w:rPr>
          <w:color w:val="123869"/>
        </w:rPr>
      </w:pP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</w:p>
    <w:p w14:paraId="2DFBDB11" w14:textId="31E29392" w:rsidR="004A2958" w:rsidRPr="00DB5BFC" w:rsidRDefault="004A2958">
      <w:pPr>
        <w:rPr>
          <w:color w:val="123869"/>
        </w:rPr>
      </w:pP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Pr="00DB5BFC">
        <w:rPr>
          <w:color w:val="123869"/>
        </w:rPr>
        <w:tab/>
      </w:r>
      <w:r w:rsidR="00DB5BFC" w:rsidRPr="00DB5BFC">
        <w:rPr>
          <w:color w:val="123869"/>
        </w:rPr>
        <w:t xml:space="preserve">  </w:t>
      </w:r>
      <w:r w:rsidRPr="00DB5BFC">
        <w:rPr>
          <w:color w:val="123869"/>
        </w:rPr>
        <w:t>Gianpietro Panico N86003500</w:t>
      </w:r>
    </w:p>
    <w:p w14:paraId="02EE2DB7" w14:textId="77777777" w:rsidR="004A2958" w:rsidRPr="00DB5BFC" w:rsidRDefault="004A2958">
      <w:pPr>
        <w:rPr>
          <w:color w:val="123869"/>
        </w:rPr>
      </w:pPr>
    </w:p>
    <w:p w14:paraId="09728403" w14:textId="3C2DCDE9" w:rsidR="004A2958" w:rsidRPr="00DB5BFC" w:rsidRDefault="00DB5BFC" w:rsidP="00DB5BFC">
      <w:pPr>
        <w:ind w:left="6480"/>
        <w:rPr>
          <w:color w:val="123869"/>
        </w:rPr>
      </w:pPr>
      <w:r w:rsidRPr="00DB5BFC">
        <w:rPr>
          <w:color w:val="123869"/>
        </w:rPr>
        <w:t xml:space="preserve">  </w:t>
      </w:r>
      <w:r w:rsidR="004A2958" w:rsidRPr="00DB5BFC">
        <w:rPr>
          <w:color w:val="123869"/>
        </w:rPr>
        <w:t>Antonio Tagliafierro N86</w:t>
      </w:r>
      <w:r w:rsidRPr="00DB5BFC">
        <w:rPr>
          <w:color w:val="123869"/>
        </w:rPr>
        <w:t>00</w:t>
      </w:r>
      <w:r w:rsidR="004A2958" w:rsidRPr="00DB5BFC">
        <w:rPr>
          <w:color w:val="123869"/>
        </w:rPr>
        <w:t>31</w:t>
      </w:r>
      <w:r w:rsidRPr="00DB5BFC">
        <w:rPr>
          <w:color w:val="123869"/>
        </w:rPr>
        <w:t>48</w:t>
      </w:r>
    </w:p>
    <w:sectPr w:rsidR="004A2958" w:rsidRPr="00DB5BFC" w:rsidSect="00A31A5B">
      <w:footerReference w:type="even" r:id="rId59"/>
      <w:footerReference w:type="default" r:id="rId60"/>
      <w:pgSz w:w="11906" w:h="16838" w:code="9"/>
      <w:pgMar w:top="720" w:right="624" w:bottom="1077" w:left="624" w:header="709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019E6" w14:textId="77777777" w:rsidR="00F77E44" w:rsidRDefault="00F77E44" w:rsidP="001205A1">
      <w:r>
        <w:separator/>
      </w:r>
    </w:p>
  </w:endnote>
  <w:endnote w:type="continuationSeparator" w:id="0">
    <w:p w14:paraId="18C29ED1" w14:textId="77777777" w:rsidR="00F77E44" w:rsidRDefault="00F77E44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eropagina"/>
      </w:rPr>
      <w:id w:val="1697884697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047D3418" w14:textId="77777777" w:rsidR="001205A1" w:rsidRDefault="001205A1" w:rsidP="001739D4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  <w:lang w:bidi="it-IT"/>
          </w:rPr>
          <w:fldChar w:fldCharType="begin"/>
        </w:r>
        <w:r>
          <w:rPr>
            <w:rStyle w:val="Numeropagina"/>
            <w:lang w:bidi="it-IT"/>
          </w:rPr>
          <w:instrText xml:space="preserve"> PAGE </w:instrText>
        </w:r>
        <w:r>
          <w:rPr>
            <w:rStyle w:val="Numeropagina"/>
            <w:lang w:bidi="it-IT"/>
          </w:rPr>
          <w:fldChar w:fldCharType="separate"/>
        </w:r>
        <w:r w:rsidR="007B0740">
          <w:rPr>
            <w:rStyle w:val="Numeropagina"/>
            <w:noProof/>
            <w:lang w:bidi="it-IT"/>
          </w:rPr>
          <w:t>2</w:t>
        </w:r>
        <w:r>
          <w:rPr>
            <w:rStyle w:val="Numeropagina"/>
            <w:lang w:bidi="it-IT"/>
          </w:rPr>
          <w:fldChar w:fldCharType="end"/>
        </w:r>
      </w:p>
    </w:sdtContent>
  </w:sdt>
  <w:p w14:paraId="5244216F" w14:textId="77777777" w:rsidR="001205A1" w:rsidRDefault="001205A1" w:rsidP="001205A1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eropagina"/>
      </w:rPr>
      <w:id w:val="-1041358343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5811D1AB" w14:textId="77777777" w:rsidR="001205A1" w:rsidRDefault="001205A1" w:rsidP="001739D4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  <w:lang w:bidi="it-IT"/>
          </w:rPr>
          <w:fldChar w:fldCharType="begin"/>
        </w:r>
        <w:r>
          <w:rPr>
            <w:rStyle w:val="Numeropagina"/>
            <w:lang w:bidi="it-IT"/>
          </w:rPr>
          <w:instrText xml:space="preserve"> PAGE </w:instrText>
        </w:r>
        <w:r>
          <w:rPr>
            <w:rStyle w:val="Numeropagina"/>
            <w:lang w:bidi="it-IT"/>
          </w:rPr>
          <w:fldChar w:fldCharType="separate"/>
        </w:r>
        <w:r w:rsidR="00A84125">
          <w:rPr>
            <w:rStyle w:val="Numeropagina"/>
            <w:noProof/>
            <w:lang w:bidi="it-IT"/>
          </w:rPr>
          <w:t>4</w:t>
        </w:r>
        <w:r>
          <w:rPr>
            <w:rStyle w:val="Numeropagina"/>
            <w:lang w:bidi="it-IT"/>
          </w:rPr>
          <w:fldChar w:fldCharType="end"/>
        </w:r>
      </w:p>
    </w:sdtContent>
  </w:sdt>
  <w:tbl>
    <w:tblPr>
      <w:tblW w:w="10658" w:type="dxa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29"/>
      <w:gridCol w:w="5329"/>
    </w:tblGrid>
    <w:tr w:rsidR="001205A1" w14:paraId="572BCEB9" w14:textId="77777777" w:rsidTr="00A84125">
      <w:tc>
        <w:tcPr>
          <w:tcW w:w="5329" w:type="dxa"/>
        </w:tcPr>
        <w:p w14:paraId="3EA584A2" w14:textId="4D89C0A2" w:rsidR="001205A1" w:rsidRPr="001205A1" w:rsidRDefault="003926C4" w:rsidP="00C66528">
          <w:pPr>
            <w:pStyle w:val="Pidipagina"/>
          </w:pPr>
          <w:r>
            <w:t>Documentazione Project Management</w:t>
          </w:r>
        </w:p>
      </w:tc>
      <w:tc>
        <w:tcPr>
          <w:tcW w:w="5329" w:type="dxa"/>
        </w:tcPr>
        <w:p w14:paraId="6EDE09D3" w14:textId="77777777" w:rsidR="001205A1" w:rsidRPr="001205A1" w:rsidRDefault="001205A1" w:rsidP="00A31A5B">
          <w:pPr>
            <w:pStyle w:val="Pidipagina"/>
          </w:pPr>
        </w:p>
      </w:tc>
    </w:tr>
  </w:tbl>
  <w:p w14:paraId="46A67EC6" w14:textId="77777777" w:rsidR="001205A1" w:rsidRDefault="001205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944DB6" w14:textId="77777777" w:rsidR="00F77E44" w:rsidRDefault="00F77E44" w:rsidP="001205A1">
      <w:r>
        <w:separator/>
      </w:r>
    </w:p>
  </w:footnote>
  <w:footnote w:type="continuationSeparator" w:id="0">
    <w:p w14:paraId="324C44D1" w14:textId="77777777" w:rsidR="00F77E44" w:rsidRDefault="00F77E44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D6C03"/>
    <w:multiLevelType w:val="multilevel"/>
    <w:tmpl w:val="1DF0FB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AAD7000"/>
    <w:multiLevelType w:val="hybridMultilevel"/>
    <w:tmpl w:val="FFCCBE98"/>
    <w:lvl w:ilvl="0" w:tplc="93BE820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removeDateAndTime/>
  <w:displayBackgroundShape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49">
      <o:colormru v:ext="edit" colors="#f1f4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51"/>
    <w:rsid w:val="00064BA7"/>
    <w:rsid w:val="00084FD3"/>
    <w:rsid w:val="000C4ED1"/>
    <w:rsid w:val="001205A1"/>
    <w:rsid w:val="00165E7E"/>
    <w:rsid w:val="00236351"/>
    <w:rsid w:val="002560A5"/>
    <w:rsid w:val="00266A4C"/>
    <w:rsid w:val="002877E8"/>
    <w:rsid w:val="002B0D15"/>
    <w:rsid w:val="002D5C4F"/>
    <w:rsid w:val="002E7C4E"/>
    <w:rsid w:val="0031055C"/>
    <w:rsid w:val="0034755F"/>
    <w:rsid w:val="00371EE1"/>
    <w:rsid w:val="003926C4"/>
    <w:rsid w:val="003A798E"/>
    <w:rsid w:val="00425A99"/>
    <w:rsid w:val="0043286E"/>
    <w:rsid w:val="0045163B"/>
    <w:rsid w:val="00463F57"/>
    <w:rsid w:val="004A26B7"/>
    <w:rsid w:val="004A2958"/>
    <w:rsid w:val="004B5C34"/>
    <w:rsid w:val="004F73AC"/>
    <w:rsid w:val="00506BD9"/>
    <w:rsid w:val="005A70CC"/>
    <w:rsid w:val="005E6B25"/>
    <w:rsid w:val="005F4F46"/>
    <w:rsid w:val="006446E0"/>
    <w:rsid w:val="006C60E6"/>
    <w:rsid w:val="007178E3"/>
    <w:rsid w:val="00724DC4"/>
    <w:rsid w:val="00787381"/>
    <w:rsid w:val="007B0740"/>
    <w:rsid w:val="007C1BAB"/>
    <w:rsid w:val="008C4A6E"/>
    <w:rsid w:val="009F35BE"/>
    <w:rsid w:val="00A15CF7"/>
    <w:rsid w:val="00A24793"/>
    <w:rsid w:val="00A31A5B"/>
    <w:rsid w:val="00A81248"/>
    <w:rsid w:val="00A84125"/>
    <w:rsid w:val="00B1021C"/>
    <w:rsid w:val="00B77979"/>
    <w:rsid w:val="00C05663"/>
    <w:rsid w:val="00C66528"/>
    <w:rsid w:val="00C673F6"/>
    <w:rsid w:val="00C915F0"/>
    <w:rsid w:val="00C95B1F"/>
    <w:rsid w:val="00CA388A"/>
    <w:rsid w:val="00D7124D"/>
    <w:rsid w:val="00DA2EF0"/>
    <w:rsid w:val="00DB5BFC"/>
    <w:rsid w:val="00E62F4F"/>
    <w:rsid w:val="00E74EDE"/>
    <w:rsid w:val="00F21EF2"/>
    <w:rsid w:val="00F76BED"/>
    <w:rsid w:val="00F77E44"/>
    <w:rsid w:val="00FB65B8"/>
    <w:rsid w:val="00FC49AE"/>
    <w:rsid w:val="00FD2FC3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f4dd"/>
    </o:shapedefaults>
    <o:shapelayout v:ext="edit">
      <o:idmap v:ext="edit" data="1"/>
    </o:shapelayout>
  </w:shapeDefaults>
  <w:decimalSymbol w:val=","/>
  <w:listSeparator w:val=";"/>
  <w14:docId w14:val="0C2ABE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6"/>
    <w:qFormat/>
    <w:rsid w:val="00FC49AE"/>
  </w:style>
  <w:style w:type="paragraph" w:styleId="Titolo1">
    <w:name w:val="heading 1"/>
    <w:basedOn w:val="Normale"/>
    <w:next w:val="Normale"/>
    <w:link w:val="Titolo1Carattere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Titolo2">
    <w:name w:val="heading 2"/>
    <w:basedOn w:val="Normale"/>
    <w:next w:val="Normale"/>
    <w:link w:val="Titolo2Carattere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itolo3">
    <w:name w:val="heading 3"/>
    <w:basedOn w:val="Normale"/>
    <w:next w:val="Normale"/>
    <w:link w:val="Titolo3Carattere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itolo4">
    <w:name w:val="heading 4"/>
    <w:basedOn w:val="Normale"/>
    <w:next w:val="Normale"/>
    <w:link w:val="Titolo4Carattere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Titolo5">
    <w:name w:val="heading 5"/>
    <w:basedOn w:val="Normale"/>
    <w:next w:val="Normale"/>
    <w:link w:val="Titolo5Carattere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Ancoraggiografico">
    <w:name w:val="Ancoraggio grafico"/>
    <w:basedOn w:val="Normale"/>
    <w:uiPriority w:val="7"/>
    <w:qFormat/>
    <w:rsid w:val="00A81248"/>
    <w:rPr>
      <w:sz w:val="10"/>
    </w:rPr>
  </w:style>
  <w:style w:type="character" w:customStyle="1" w:styleId="Titolo3Carattere">
    <w:name w:val="Titolo 3 Carattere"/>
    <w:basedOn w:val="Carpredefinitoparagrafo"/>
    <w:link w:val="Titolo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itolo4Carattere">
    <w:name w:val="Titolo 4 Carattere"/>
    <w:basedOn w:val="Carpredefinitoparagrafo"/>
    <w:link w:val="Titolo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sto">
    <w:name w:val="Testo"/>
    <w:basedOn w:val="Normale"/>
    <w:uiPriority w:val="5"/>
    <w:qFormat/>
    <w:rsid w:val="00C66528"/>
    <w:rPr>
      <w:i/>
      <w:color w:val="000000" w:themeColor="text1"/>
      <w:sz w:val="28"/>
    </w:rPr>
  </w:style>
  <w:style w:type="paragraph" w:styleId="Intestazione">
    <w:name w:val="header"/>
    <w:basedOn w:val="Normale"/>
    <w:link w:val="IntestazioneCarattere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66528"/>
  </w:style>
  <w:style w:type="paragraph" w:styleId="Pidipagina">
    <w:name w:val="footer"/>
    <w:basedOn w:val="Normale"/>
    <w:link w:val="PidipaginaCarattere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umeropagina">
    <w:name w:val="page number"/>
    <w:basedOn w:val="Carpredefinitoparagrafo"/>
    <w:uiPriority w:val="99"/>
    <w:semiHidden/>
    <w:rsid w:val="001205A1"/>
  </w:style>
  <w:style w:type="character" w:customStyle="1" w:styleId="Titolo5Carattere">
    <w:name w:val="Titolo 5 Carattere"/>
    <w:basedOn w:val="Carpredefinitoparagrafo"/>
    <w:link w:val="Titolo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Testosegnaposto">
    <w:name w:val="Placeholder Text"/>
    <w:basedOn w:val="Carpredefinitoparagrafo"/>
    <w:uiPriority w:val="99"/>
    <w:semiHidden/>
    <w:rsid w:val="00C66528"/>
    <w:rPr>
      <w:color w:val="808080"/>
    </w:rPr>
  </w:style>
  <w:style w:type="character" w:styleId="Enfasicorsivo">
    <w:name w:val="Emphasis"/>
    <w:basedOn w:val="Carpredefinitoparagrafo"/>
    <w:uiPriority w:val="20"/>
    <w:qFormat/>
    <w:rsid w:val="00FC49AE"/>
    <w:rPr>
      <w:i w:val="0"/>
      <w:iCs/>
      <w:color w:val="00C1C7" w:themeColor="accent2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Paragrafoelenco">
    <w:name w:val="List Paragraph"/>
    <w:basedOn w:val="Normale"/>
    <w:uiPriority w:val="34"/>
    <w:semiHidden/>
    <w:qFormat/>
    <w:rsid w:val="003926C4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43286E"/>
    <w:rPr>
      <w:color w:val="0000FF"/>
      <w:u w:val="single"/>
    </w:rPr>
  </w:style>
  <w:style w:type="paragraph" w:styleId="NormaleWeb">
    <w:name w:val="Normal (Web)"/>
    <w:basedOn w:val="Normale"/>
    <w:uiPriority w:val="99"/>
    <w:semiHidden/>
    <w:unhideWhenUsed/>
    <w:rsid w:val="004328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CA388A"/>
    <w:pPr>
      <w:ind w:left="240" w:hanging="240"/>
    </w:pPr>
  </w:style>
  <w:style w:type="paragraph" w:styleId="Indice2">
    <w:name w:val="index 2"/>
    <w:basedOn w:val="Normale"/>
    <w:next w:val="Normale"/>
    <w:autoRedefine/>
    <w:uiPriority w:val="99"/>
    <w:semiHidden/>
    <w:rsid w:val="00064BA7"/>
    <w:pPr>
      <w:ind w:left="480" w:hanging="240"/>
    </w:pPr>
  </w:style>
  <w:style w:type="paragraph" w:styleId="Titolosommario">
    <w:name w:val="TOC Heading"/>
    <w:basedOn w:val="Titolo1"/>
    <w:next w:val="Normale"/>
    <w:uiPriority w:val="39"/>
    <w:unhideWhenUsed/>
    <w:qFormat/>
    <w:rsid w:val="00064BA7"/>
    <w:pPr>
      <w:spacing w:line="259" w:lineRule="auto"/>
      <w:outlineLvl w:val="9"/>
    </w:pPr>
    <w:rPr>
      <w:b w:val="0"/>
      <w:color w:val="0D294E" w:themeColor="accent1" w:themeShade="BF"/>
      <w:sz w:val="32"/>
      <w:lang w:eastAsia="it-IT"/>
    </w:rPr>
  </w:style>
  <w:style w:type="paragraph" w:styleId="Sommario1">
    <w:name w:val="toc 1"/>
    <w:basedOn w:val="Normale"/>
    <w:next w:val="Normale"/>
    <w:autoRedefine/>
    <w:uiPriority w:val="39"/>
    <w:rsid w:val="00064BA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506BD9"/>
    <w:pPr>
      <w:tabs>
        <w:tab w:val="right" w:leader="dot" w:pos="10648"/>
      </w:tabs>
      <w:spacing w:after="100"/>
      <w:ind w:left="240"/>
    </w:pPr>
    <w:rPr>
      <w:rFonts w:ascii="Georgia" w:eastAsia="Times New Roman" w:hAnsi="Georgia" w:cs="Calibri"/>
      <w:iCs/>
      <w:noProof/>
      <w:lang w:eastAsia="it-IT"/>
    </w:rPr>
  </w:style>
  <w:style w:type="paragraph" w:styleId="Sommario3">
    <w:name w:val="toc 3"/>
    <w:basedOn w:val="Normale"/>
    <w:next w:val="Normale"/>
    <w:autoRedefine/>
    <w:uiPriority w:val="39"/>
    <w:rsid w:val="00064BA7"/>
    <w:pPr>
      <w:spacing w:after="100"/>
      <w:ind w:left="480"/>
    </w:pPr>
  </w:style>
  <w:style w:type="character" w:styleId="Menzionenonrisolta">
    <w:name w:val="Unresolved Mention"/>
    <w:basedOn w:val="Carpredefinitoparagrafo"/>
    <w:uiPriority w:val="99"/>
    <w:semiHidden/>
    <w:unhideWhenUsed/>
    <w:rsid w:val="00D7124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rsid w:val="00F21EF2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95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5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2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86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6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68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5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53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45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1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40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02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6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8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3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0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98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1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8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1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4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40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7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45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9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2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4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5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2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mmunitystudentiunina-my.sharepoint.com/:i:/g/personal/anto_tagliafierro_studenti_unina_it/ESB-mTnQE2lEufNOQ4jzUfoB8ORZAPscddda7621yoQHXg?e=trstbx" TargetMode="External"/><Relationship Id="rId18" Type="http://schemas.openxmlformats.org/officeDocument/2006/relationships/image" Target="media/image5.jpg"/><Relationship Id="rId26" Type="http://schemas.openxmlformats.org/officeDocument/2006/relationships/image" Target="media/image13.jpg"/><Relationship Id="rId39" Type="http://schemas.openxmlformats.org/officeDocument/2006/relationships/image" Target="media/image26.jpg"/><Relationship Id="rId21" Type="http://schemas.openxmlformats.org/officeDocument/2006/relationships/image" Target="media/image8.jpg"/><Relationship Id="rId34" Type="http://schemas.openxmlformats.org/officeDocument/2006/relationships/image" Target="media/image21.jpg"/><Relationship Id="rId42" Type="http://schemas.openxmlformats.org/officeDocument/2006/relationships/image" Target="media/image29.jpg"/><Relationship Id="rId47" Type="http://schemas.openxmlformats.org/officeDocument/2006/relationships/image" Target="media/image34.jpg"/><Relationship Id="rId50" Type="http://schemas.openxmlformats.org/officeDocument/2006/relationships/image" Target="media/image37.jpg"/><Relationship Id="rId55" Type="http://schemas.openxmlformats.org/officeDocument/2006/relationships/image" Target="media/image42.jp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image" Target="media/image7.jpg"/><Relationship Id="rId29" Type="http://schemas.openxmlformats.org/officeDocument/2006/relationships/image" Target="media/image16.jpg"/><Relationship Id="rId41" Type="http://schemas.openxmlformats.org/officeDocument/2006/relationships/image" Target="media/image28.jpg"/><Relationship Id="rId54" Type="http://schemas.openxmlformats.org/officeDocument/2006/relationships/image" Target="media/image41.jp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mmunitystudentiunina-my.sharepoint.com/:i:/g/personal/anto_tagliafierro_studenti_unina_it/EQRF7Fsdc_tIvD2NPPjfyOsBWyt58UnuUZm_DnQDerrtnQ?e=ppmCOi" TargetMode="External"/><Relationship Id="rId24" Type="http://schemas.openxmlformats.org/officeDocument/2006/relationships/image" Target="media/image11.jpg"/><Relationship Id="rId32" Type="http://schemas.openxmlformats.org/officeDocument/2006/relationships/image" Target="media/image19.jpg"/><Relationship Id="rId37" Type="http://schemas.openxmlformats.org/officeDocument/2006/relationships/image" Target="media/image24.jpg"/><Relationship Id="rId40" Type="http://schemas.openxmlformats.org/officeDocument/2006/relationships/image" Target="media/image27.jpg"/><Relationship Id="rId45" Type="http://schemas.openxmlformats.org/officeDocument/2006/relationships/image" Target="media/image32.jpg"/><Relationship Id="rId53" Type="http://schemas.openxmlformats.org/officeDocument/2006/relationships/image" Target="media/image40.jpg"/><Relationship Id="rId58" Type="http://schemas.openxmlformats.org/officeDocument/2006/relationships/image" Target="media/image45.jpg"/><Relationship Id="rId5" Type="http://schemas.openxmlformats.org/officeDocument/2006/relationships/numbering" Target="numbering.xml"/><Relationship Id="rId15" Type="http://schemas.openxmlformats.org/officeDocument/2006/relationships/hyperlink" Target="https://communitystudentiunina-my.sharepoint.com/:i:/g/personal/anto_tagliafierro_studenti_unina_it/EeVJGtfZX-dPp3bvWpZEBLoBccKNPlfbeupqUqM5_e1XEg?e=5UQInx" TargetMode="External"/><Relationship Id="rId23" Type="http://schemas.openxmlformats.org/officeDocument/2006/relationships/image" Target="media/image10.jpg"/><Relationship Id="rId28" Type="http://schemas.openxmlformats.org/officeDocument/2006/relationships/image" Target="media/image15.jpg"/><Relationship Id="rId36" Type="http://schemas.openxmlformats.org/officeDocument/2006/relationships/image" Target="media/image23.jpg"/><Relationship Id="rId49" Type="http://schemas.openxmlformats.org/officeDocument/2006/relationships/image" Target="media/image36.jpg"/><Relationship Id="rId57" Type="http://schemas.openxmlformats.org/officeDocument/2006/relationships/image" Target="media/image44.jpg"/><Relationship Id="rId61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jpg"/><Relationship Id="rId31" Type="http://schemas.openxmlformats.org/officeDocument/2006/relationships/image" Target="media/image18.jpg"/><Relationship Id="rId44" Type="http://schemas.openxmlformats.org/officeDocument/2006/relationships/image" Target="media/image31.jpg"/><Relationship Id="rId52" Type="http://schemas.openxmlformats.org/officeDocument/2006/relationships/image" Target="media/image39.jpg"/><Relationship Id="rId60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9.jpg"/><Relationship Id="rId27" Type="http://schemas.openxmlformats.org/officeDocument/2006/relationships/image" Target="media/image14.jpg"/><Relationship Id="rId30" Type="http://schemas.openxmlformats.org/officeDocument/2006/relationships/image" Target="media/image17.jpg"/><Relationship Id="rId35" Type="http://schemas.openxmlformats.org/officeDocument/2006/relationships/image" Target="media/image22.jpg"/><Relationship Id="rId43" Type="http://schemas.openxmlformats.org/officeDocument/2006/relationships/image" Target="media/image30.jpg"/><Relationship Id="rId48" Type="http://schemas.openxmlformats.org/officeDocument/2006/relationships/image" Target="media/image35.jpg"/><Relationship Id="rId56" Type="http://schemas.openxmlformats.org/officeDocument/2006/relationships/image" Target="media/image43.jpg"/><Relationship Id="rId8" Type="http://schemas.openxmlformats.org/officeDocument/2006/relationships/webSettings" Target="webSettings.xml"/><Relationship Id="rId51" Type="http://schemas.openxmlformats.org/officeDocument/2006/relationships/image" Target="media/image38.jpg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image" Target="media/image4.jpg"/><Relationship Id="rId25" Type="http://schemas.openxmlformats.org/officeDocument/2006/relationships/image" Target="media/image12.jpg"/><Relationship Id="rId33" Type="http://schemas.openxmlformats.org/officeDocument/2006/relationships/image" Target="media/image20.jpg"/><Relationship Id="rId38" Type="http://schemas.openxmlformats.org/officeDocument/2006/relationships/image" Target="media/image25.jpg"/><Relationship Id="rId46" Type="http://schemas.openxmlformats.org/officeDocument/2006/relationships/image" Target="media/image33.jpg"/><Relationship Id="rId5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tony\AppData\Roaming\Microsoft\Templates\Tesina%20a%20tema%20jazz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0A184-023B-4FA5-800B-70A2495C43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Tesina a tema jazz.dotx</Template>
  <TotalTime>0</TotalTime>
  <Pages>1</Pages>
  <Words>1039</Words>
  <Characters>5923</Characters>
  <Application>Microsoft Office Word</Application>
  <DocSecurity>0</DocSecurity>
  <Lines>49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2021-03-06T16:50:00Z</dcterms:created>
  <dcterms:modified xsi:type="dcterms:W3CDTF">2021-03-06T23:22:00Z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